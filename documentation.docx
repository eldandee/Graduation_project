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59B868" w14:textId="77777777" w:rsidR="00781332" w:rsidRDefault="00781332" w:rsidP="00781332">
      <w:pPr>
        <w:pStyle w:val="nazevkoly"/>
      </w:pPr>
      <w:r>
        <w:t xml:space="preserve">Obchodní akademie, </w:t>
      </w:r>
      <w:r w:rsidRPr="0012562D">
        <w:t>Vyšší odborná škola</w:t>
      </w:r>
      <w:r w:rsidR="003606D9">
        <w:t xml:space="preserve"> a Jazyková škola </w:t>
      </w:r>
      <w:r>
        <w:t>s právem státní jazykové zkoušky Uherské Hradiště</w:t>
      </w:r>
    </w:p>
    <w:p w14:paraId="2FE045D5" w14:textId="77777777" w:rsidR="00781332" w:rsidRDefault="00A9198C" w:rsidP="00FC7A73">
      <w:pPr>
        <w:pStyle w:val="nasted"/>
      </w:pPr>
      <w:r>
        <w:rPr>
          <w:noProof/>
        </w:rPr>
        <w:drawing>
          <wp:inline distT="0" distB="0" distL="0" distR="0" wp14:anchorId="50635498" wp14:editId="07777777">
            <wp:extent cx="1847215" cy="1847215"/>
            <wp:effectExtent l="0" t="0" r="0" b="0"/>
            <wp:docPr id="1" name="obrázek 1" descr="100×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0×10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47215" cy="1847215"/>
                    </a:xfrm>
                    <a:prstGeom prst="rect">
                      <a:avLst/>
                    </a:prstGeom>
                    <a:noFill/>
                    <a:ln>
                      <a:noFill/>
                    </a:ln>
                  </pic:spPr>
                </pic:pic>
              </a:graphicData>
            </a:graphic>
          </wp:inline>
        </w:drawing>
      </w:r>
    </w:p>
    <w:p w14:paraId="6EAF9856" w14:textId="77777777" w:rsidR="00781332" w:rsidRPr="00957EE3" w:rsidRDefault="00781332" w:rsidP="00781332">
      <w:pPr>
        <w:pStyle w:val="nazevprojektu"/>
        <w:rPr>
          <w:sz w:val="40"/>
          <w:szCs w:val="40"/>
        </w:rPr>
      </w:pPr>
      <w:r w:rsidRPr="00957EE3">
        <w:rPr>
          <w:sz w:val="40"/>
          <w:szCs w:val="40"/>
        </w:rPr>
        <w:t>Maturitní projekt</w:t>
      </w:r>
    </w:p>
    <w:p w14:paraId="231CE204" w14:textId="77777777" w:rsidR="00781332" w:rsidRPr="00957EE3" w:rsidRDefault="00957EE3" w:rsidP="00781332">
      <w:pPr>
        <w:pStyle w:val="nazevprojektu"/>
        <w:rPr>
          <w:sz w:val="40"/>
          <w:szCs w:val="40"/>
        </w:rPr>
      </w:pPr>
      <w:r w:rsidRPr="00957EE3">
        <w:rPr>
          <w:sz w:val="40"/>
          <w:szCs w:val="40"/>
        </w:rPr>
        <w:t>Zeměpisné výukové webové stránky</w:t>
      </w:r>
    </w:p>
    <w:p w14:paraId="76B24547" w14:textId="15D27BF3" w:rsidR="00E40621" w:rsidRDefault="00FC7A73" w:rsidP="00FC7A73">
      <w:pPr>
        <w:pStyle w:val="jmno"/>
      </w:pPr>
      <w:r>
        <w:fldChar w:fldCharType="begin"/>
      </w:r>
      <w:r>
        <w:instrText xml:space="preserve"> DATE  \@ "yyyy"  \* MERGEFORMAT </w:instrText>
      </w:r>
      <w:r>
        <w:fldChar w:fldCharType="separate"/>
      </w:r>
      <w:r w:rsidR="005D2F63">
        <w:rPr>
          <w:noProof/>
        </w:rPr>
        <w:t>2017</w:t>
      </w:r>
      <w:r>
        <w:fldChar w:fldCharType="end"/>
      </w:r>
      <w:r w:rsidR="00781332">
        <w:tab/>
      </w:r>
      <w:r w:rsidR="00957EE3">
        <w:t>Miroslav Janska, 4.</w:t>
      </w:r>
      <w:r w:rsidR="00CC5BF1">
        <w:t xml:space="preserve"> </w:t>
      </w:r>
      <w:r w:rsidR="00957EE3">
        <w:t>B</w:t>
      </w:r>
    </w:p>
    <w:p w14:paraId="709EC219" w14:textId="77777777" w:rsidR="00581221" w:rsidRDefault="00FA3ABF" w:rsidP="71658FAE">
      <w:pPr>
        <w:pStyle w:val="Prohlen"/>
        <w:jc w:val="center"/>
        <w:rPr>
          <w:b w:val="0"/>
          <w:sz w:val="24"/>
          <w:szCs w:val="24"/>
        </w:rPr>
      </w:pPr>
      <w:r>
        <w:br w:type="page"/>
      </w:r>
      <w:r>
        <w:rPr>
          <w:noProof/>
        </w:rPr>
        <w:lastRenderedPageBreak/>
        <w:drawing>
          <wp:inline distT="0" distB="0" distL="0" distR="0" wp14:anchorId="2F5D3E1B" wp14:editId="24146BA6">
            <wp:extent cx="5577204" cy="7038338"/>
            <wp:effectExtent l="0" t="0" r="0" b="0"/>
            <wp:docPr id="1636725075" name="picture" descr="jh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577204" cy="7038338"/>
                    </a:xfrm>
                    <a:prstGeom prst="rect">
                      <a:avLst/>
                    </a:prstGeom>
                  </pic:spPr>
                </pic:pic>
              </a:graphicData>
            </a:graphic>
          </wp:inline>
        </w:drawing>
      </w:r>
      <w:r w:rsidR="71658FAE" w:rsidRPr="71658FAE">
        <w:rPr>
          <w:b w:val="0"/>
          <w:sz w:val="24"/>
          <w:szCs w:val="24"/>
        </w:rPr>
        <w:t xml:space="preserve"> </w:t>
      </w:r>
    </w:p>
    <w:p w14:paraId="052DC6B6" w14:textId="77777777" w:rsidR="00581221" w:rsidRDefault="00581221" w:rsidP="00E40621">
      <w:pPr>
        <w:pStyle w:val="Prohlen"/>
        <w:rPr>
          <w:b w:val="0"/>
          <w:sz w:val="24"/>
          <w:szCs w:val="24"/>
        </w:rPr>
      </w:pPr>
    </w:p>
    <w:p w14:paraId="191220E9" w14:textId="77777777" w:rsidR="00581221" w:rsidRPr="00581221" w:rsidRDefault="00581221" w:rsidP="00581221"/>
    <w:p w14:paraId="47C1449C" w14:textId="77777777" w:rsidR="00581221" w:rsidRPr="00581221" w:rsidRDefault="00581221" w:rsidP="00581221"/>
    <w:p w14:paraId="3EB68550" w14:textId="77777777" w:rsidR="00581221" w:rsidRDefault="00581221" w:rsidP="00E40621">
      <w:pPr>
        <w:pStyle w:val="Prohlen"/>
      </w:pPr>
    </w:p>
    <w:p w14:paraId="2DDB832D" w14:textId="77777777" w:rsidR="00581221" w:rsidRDefault="00581221" w:rsidP="71658FAE">
      <w:pPr>
        <w:pStyle w:val="Prohlen"/>
        <w:jc w:val="center"/>
      </w:pPr>
      <w:r>
        <w:br w:type="page"/>
      </w:r>
      <w:r>
        <w:rPr>
          <w:noProof/>
        </w:rPr>
        <w:lastRenderedPageBreak/>
        <w:drawing>
          <wp:inline distT="0" distB="0" distL="0" distR="0" wp14:anchorId="3AA172E6" wp14:editId="2EC0DAAB">
            <wp:extent cx="5574667" cy="7478398"/>
            <wp:effectExtent l="0" t="0" r="0" b="0"/>
            <wp:docPr id="1535175476" name="picture" descr="hj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574667" cy="7478398"/>
                    </a:xfrm>
                    <a:prstGeom prst="rect">
                      <a:avLst/>
                    </a:prstGeom>
                  </pic:spPr>
                </pic:pic>
              </a:graphicData>
            </a:graphic>
          </wp:inline>
        </w:drawing>
      </w:r>
    </w:p>
    <w:p w14:paraId="33B6A587" w14:textId="77777777" w:rsidR="00E40621" w:rsidRDefault="007C3804" w:rsidP="00E40621">
      <w:pPr>
        <w:pStyle w:val="Prohlen"/>
      </w:pPr>
      <w:r w:rsidRPr="00581221">
        <w:br w:type="page"/>
      </w:r>
      <w:r w:rsidR="00E40621">
        <w:lastRenderedPageBreak/>
        <w:t>Prohlášení:</w:t>
      </w:r>
    </w:p>
    <w:p w14:paraId="04F0FEF0" w14:textId="77777777" w:rsidR="00FA3ABF" w:rsidRPr="00957EE3" w:rsidRDefault="00FA3ABF" w:rsidP="00E40621">
      <w:r w:rsidRPr="00957EE3">
        <w:t xml:space="preserve">Souhlasím s tím, že s výsledky mé práce může být naloženo podle uvážení vedoucího </w:t>
      </w:r>
      <w:r w:rsidR="001C61A6" w:rsidRPr="00957EE3">
        <w:t>maturitní</w:t>
      </w:r>
      <w:r w:rsidR="0012562D" w:rsidRPr="00957EE3">
        <w:t xml:space="preserve"> práce a ředitele školy</w:t>
      </w:r>
      <w:r w:rsidRPr="00957EE3">
        <w:t xml:space="preserve">. V případě publikace budu </w:t>
      </w:r>
      <w:r w:rsidRPr="00957EE3">
        <w:fldChar w:fldCharType="begin">
          <w:ffData>
            <w:name w:val="Rozbalovací1"/>
            <w:enabled/>
            <w:calcOnExit w:val="0"/>
            <w:helpText w:type="text" w:val="Vyberte ze seznamu"/>
            <w:ddList>
              <w:listEntry w:val="uveden"/>
              <w:listEntry w:val="uvedena"/>
            </w:ddList>
          </w:ffData>
        </w:fldChar>
      </w:r>
      <w:bookmarkStart w:id="0" w:name="Rozbalovací1"/>
      <w:r w:rsidRPr="00957EE3">
        <w:instrText xml:space="preserve"> FORMDROPDOWN </w:instrText>
      </w:r>
      <w:r w:rsidR="002028FD">
        <w:fldChar w:fldCharType="separate"/>
      </w:r>
      <w:r w:rsidRPr="00957EE3">
        <w:fldChar w:fldCharType="end"/>
      </w:r>
      <w:bookmarkEnd w:id="0"/>
      <w:r w:rsidRPr="00957EE3">
        <w:t xml:space="preserve"> jako spoluautor.</w:t>
      </w:r>
    </w:p>
    <w:p w14:paraId="02E8DA5C" w14:textId="77777777" w:rsidR="00FA3ABF" w:rsidRPr="00957EE3" w:rsidRDefault="00FA3ABF">
      <w:r w:rsidRPr="00957EE3">
        <w:t>Prohl</w:t>
      </w:r>
      <w:r w:rsidR="00946415" w:rsidRPr="00957EE3">
        <w:t xml:space="preserve">ašuji, že jsem na celé </w:t>
      </w:r>
      <w:r w:rsidR="001C61A6" w:rsidRPr="00957EE3">
        <w:t>maturitní</w:t>
      </w:r>
      <w:r w:rsidRPr="00957EE3">
        <w:t xml:space="preserve"> práci </w:t>
      </w:r>
      <w:bookmarkStart w:id="1" w:name="Rozbalovací2"/>
      <w:r w:rsidR="00CC4D14" w:rsidRPr="00957EE3">
        <w:fldChar w:fldCharType="begin">
          <w:ffData>
            <w:name w:val="Rozbalovací2"/>
            <w:enabled/>
            <w:calcOnExit w:val="0"/>
            <w:helpText w:type="text" w:val="Vyberte ze seznamu"/>
            <w:ddList>
              <w:listEntry w:val="pracoval"/>
              <w:listEntry w:val="pracovala"/>
            </w:ddList>
          </w:ffData>
        </w:fldChar>
      </w:r>
      <w:r w:rsidR="00CC4D14" w:rsidRPr="00957EE3">
        <w:instrText xml:space="preserve"> FORMDROPDOWN </w:instrText>
      </w:r>
      <w:r w:rsidR="002028FD">
        <w:fldChar w:fldCharType="separate"/>
      </w:r>
      <w:r w:rsidR="00CC4D14" w:rsidRPr="00957EE3">
        <w:fldChar w:fldCharType="end"/>
      </w:r>
      <w:bookmarkEnd w:id="1"/>
      <w:r w:rsidRPr="00957EE3">
        <w:t xml:space="preserve"> samostatně a </w:t>
      </w:r>
      <w:r w:rsidR="00FC7A73" w:rsidRPr="00957EE3">
        <w:t xml:space="preserve">veškeré použité zdroje </w:t>
      </w:r>
      <w:r w:rsidRPr="00957EE3">
        <w:t xml:space="preserve">jsem </w:t>
      </w:r>
      <w:r w:rsidRPr="00957EE3">
        <w:fldChar w:fldCharType="begin">
          <w:ffData>
            <w:name w:val="Rozbalovací3"/>
            <w:enabled/>
            <w:calcOnExit w:val="0"/>
            <w:helpText w:type="text" w:val="Vyberte ze seznamu"/>
            <w:ddList>
              <w:listEntry w:val="citoval"/>
              <w:listEntry w:val="citovala"/>
            </w:ddList>
          </w:ffData>
        </w:fldChar>
      </w:r>
      <w:bookmarkStart w:id="2" w:name="Rozbalovací3"/>
      <w:r w:rsidRPr="00957EE3">
        <w:instrText xml:space="preserve"> FORMDROPDOWN </w:instrText>
      </w:r>
      <w:r w:rsidR="002028FD">
        <w:fldChar w:fldCharType="separate"/>
      </w:r>
      <w:r w:rsidRPr="00957EE3">
        <w:fldChar w:fldCharType="end"/>
      </w:r>
      <w:bookmarkEnd w:id="2"/>
      <w:r w:rsidRPr="00957EE3">
        <w:t>.</w:t>
      </w:r>
    </w:p>
    <w:p w14:paraId="7FA7EFB0" w14:textId="4FD36D41" w:rsidR="00FA3ABF" w:rsidRDefault="00946415" w:rsidP="00E40621">
      <w:pPr>
        <w:pStyle w:val="msto"/>
      </w:pPr>
      <w:r>
        <w:t>V Uherském Hradišti</w:t>
      </w:r>
      <w:r w:rsidR="00E40621">
        <w:t xml:space="preserve">, dne </w:t>
      </w:r>
      <w:r w:rsidR="00FA3ABF">
        <w:t xml:space="preserve"> </w:t>
      </w:r>
      <w:r w:rsidR="00957EE3">
        <w:rPr>
          <w:rStyle w:val="doplnittext"/>
        </w:rPr>
        <w:t>20.</w:t>
      </w:r>
      <w:r w:rsidR="005735D3">
        <w:rPr>
          <w:rStyle w:val="doplnittext"/>
        </w:rPr>
        <w:t xml:space="preserve"> </w:t>
      </w:r>
      <w:r w:rsidR="00957EE3">
        <w:rPr>
          <w:rStyle w:val="doplnittext"/>
        </w:rPr>
        <w:t>3. 2017</w:t>
      </w:r>
    </w:p>
    <w:p w14:paraId="044E4379" w14:textId="77777777" w:rsidR="00FA3ABF" w:rsidRDefault="00E40621" w:rsidP="00E40621">
      <w:pPr>
        <w:pStyle w:val="msto"/>
        <w:tabs>
          <w:tab w:val="clear" w:pos="284"/>
          <w:tab w:val="clear" w:pos="7371"/>
          <w:tab w:val="center" w:pos="6379"/>
        </w:tabs>
      </w:pPr>
      <w:r>
        <w:tab/>
        <w:t>..................................................</w:t>
      </w:r>
      <w:r>
        <w:br/>
        <w:t xml:space="preserve"> </w:t>
      </w:r>
      <w:r>
        <w:tab/>
      </w:r>
      <w:r w:rsidR="00946415">
        <w:t>podpis absolventa</w:t>
      </w:r>
    </w:p>
    <w:p w14:paraId="7F7413CB" w14:textId="77777777" w:rsidR="00FA3ABF" w:rsidRPr="00FC7A73" w:rsidRDefault="00FA3ABF" w:rsidP="003B2B9F">
      <w:pPr>
        <w:pStyle w:val="resum"/>
      </w:pPr>
      <w:bookmarkStart w:id="3" w:name="_Toc37577728"/>
      <w:bookmarkStart w:id="4" w:name="_Toc478488358"/>
      <w:r w:rsidRPr="00FC7A73">
        <w:lastRenderedPageBreak/>
        <w:t>R</w:t>
      </w:r>
      <w:bookmarkEnd w:id="3"/>
      <w:r w:rsidRPr="00FC7A73">
        <w:t>ESUMÉ</w:t>
      </w:r>
      <w:bookmarkEnd w:id="4"/>
    </w:p>
    <w:p w14:paraId="1C2FE595" w14:textId="77777777" w:rsidR="00A05B44" w:rsidRDefault="000E3965" w:rsidP="00FA47C2">
      <w:pPr>
        <w:jc w:val="both"/>
        <w:rPr>
          <w:rStyle w:val="doplnittext"/>
        </w:rPr>
      </w:pPr>
      <w:r w:rsidRPr="000E3965">
        <w:rPr>
          <w:rStyle w:val="doplnittext"/>
        </w:rPr>
        <w:t>Jako maturitní projekt jsem si zvolil we</w:t>
      </w:r>
      <w:r>
        <w:rPr>
          <w:rStyle w:val="doplnittext"/>
        </w:rPr>
        <w:t>bovou stránku určenou pro výuku na Obchodní akademii Uherské Hradiště.</w:t>
      </w:r>
    </w:p>
    <w:p w14:paraId="3BC410AF" w14:textId="71667E45" w:rsidR="00FA3ABF" w:rsidRDefault="000E3965" w:rsidP="00FA47C2">
      <w:pPr>
        <w:jc w:val="both"/>
        <w:rPr>
          <w:rStyle w:val="doplnittext"/>
        </w:rPr>
      </w:pPr>
      <w:r>
        <w:rPr>
          <w:rStyle w:val="doplnittext"/>
        </w:rPr>
        <w:t xml:space="preserve">Konkrétně v oblasti Zeměpisu. </w:t>
      </w:r>
      <w:r w:rsidR="00E57BBE">
        <w:rPr>
          <w:rStyle w:val="doplnittext"/>
        </w:rPr>
        <w:t xml:space="preserve">Součástí webu jsou </w:t>
      </w:r>
      <w:r w:rsidR="00E57BBE" w:rsidRPr="00E57BBE">
        <w:rPr>
          <w:rStyle w:val="doplnittext"/>
        </w:rPr>
        <w:t>testy a také mapy, které slouží k procvičení učiva.</w:t>
      </w:r>
      <w:r w:rsidR="00E57BBE">
        <w:rPr>
          <w:rStyle w:val="doplnittext"/>
        </w:rPr>
        <w:t xml:space="preserve"> </w:t>
      </w:r>
      <w:r w:rsidR="00A05B44">
        <w:rPr>
          <w:rStyle w:val="doplnittext"/>
        </w:rPr>
        <w:t xml:space="preserve">Pro přístup k mapám a testům není potřeba registrace, takže je web </w:t>
      </w:r>
      <w:r w:rsidR="00845C6F">
        <w:rPr>
          <w:rStyle w:val="doplnittext"/>
        </w:rPr>
        <w:t>přístupný</w:t>
      </w:r>
      <w:r w:rsidR="00A05B44">
        <w:rPr>
          <w:rStyle w:val="doplnittext"/>
        </w:rPr>
        <w:t xml:space="preserve"> každému. </w:t>
      </w:r>
    </w:p>
    <w:p w14:paraId="156B3B2A" w14:textId="697C46B4" w:rsidR="00066214" w:rsidRDefault="00066214" w:rsidP="00FA47C2">
      <w:pPr>
        <w:jc w:val="both"/>
        <w:rPr>
          <w:rStyle w:val="doplnittext"/>
        </w:rPr>
      </w:pPr>
    </w:p>
    <w:p w14:paraId="5FB1589B" w14:textId="31A11DC2" w:rsidR="00066214" w:rsidRDefault="00066214" w:rsidP="00FA47C2">
      <w:pPr>
        <w:jc w:val="both"/>
        <w:rPr>
          <w:rStyle w:val="doplnittext"/>
        </w:rPr>
      </w:pPr>
    </w:p>
    <w:p w14:paraId="0CFF6117" w14:textId="3C3C5904" w:rsidR="00066214" w:rsidRDefault="00066214" w:rsidP="00FA47C2">
      <w:pPr>
        <w:jc w:val="both"/>
        <w:rPr>
          <w:rStyle w:val="doplnittext"/>
        </w:rPr>
      </w:pPr>
    </w:p>
    <w:p w14:paraId="722FC7FD" w14:textId="0CECAEEA" w:rsidR="00066214" w:rsidRDefault="00066214" w:rsidP="00FA47C2">
      <w:pPr>
        <w:jc w:val="both"/>
        <w:rPr>
          <w:rStyle w:val="doplnittext"/>
        </w:rPr>
      </w:pPr>
    </w:p>
    <w:p w14:paraId="6EFF0C3D" w14:textId="3677E6F2" w:rsidR="00066214" w:rsidRDefault="00066214" w:rsidP="00FA47C2">
      <w:pPr>
        <w:jc w:val="both"/>
        <w:rPr>
          <w:rStyle w:val="doplnittext"/>
        </w:rPr>
      </w:pPr>
    </w:p>
    <w:p w14:paraId="30E39A72" w14:textId="7550F5FA" w:rsidR="00066214" w:rsidRDefault="00066214" w:rsidP="00FA47C2">
      <w:pPr>
        <w:jc w:val="both"/>
        <w:rPr>
          <w:rStyle w:val="doplnittext"/>
        </w:rPr>
      </w:pPr>
    </w:p>
    <w:p w14:paraId="3DF9642B" w14:textId="23849246" w:rsidR="00066214" w:rsidRDefault="00066214" w:rsidP="00FA47C2">
      <w:pPr>
        <w:jc w:val="both"/>
        <w:rPr>
          <w:rStyle w:val="doplnittext"/>
        </w:rPr>
      </w:pPr>
    </w:p>
    <w:p w14:paraId="2FEC5A4D" w14:textId="195111C5" w:rsidR="00066214" w:rsidRDefault="00066214" w:rsidP="00FA47C2">
      <w:pPr>
        <w:jc w:val="both"/>
        <w:rPr>
          <w:rStyle w:val="doplnittext"/>
        </w:rPr>
      </w:pPr>
    </w:p>
    <w:p w14:paraId="56236538" w14:textId="26EEE718" w:rsidR="00066214" w:rsidRDefault="00066214" w:rsidP="00FA47C2">
      <w:pPr>
        <w:jc w:val="both"/>
        <w:rPr>
          <w:rStyle w:val="doplnittext"/>
        </w:rPr>
      </w:pPr>
    </w:p>
    <w:p w14:paraId="36243DB7" w14:textId="0E72A898" w:rsidR="00066214" w:rsidRDefault="00066214" w:rsidP="00FA47C2">
      <w:pPr>
        <w:jc w:val="both"/>
        <w:rPr>
          <w:rStyle w:val="doplnittext"/>
        </w:rPr>
      </w:pPr>
    </w:p>
    <w:p w14:paraId="5FBA82EB" w14:textId="113D57F3" w:rsidR="00066214" w:rsidRDefault="00066214" w:rsidP="00FA47C2">
      <w:pPr>
        <w:jc w:val="both"/>
        <w:rPr>
          <w:rStyle w:val="doplnittext"/>
        </w:rPr>
      </w:pPr>
    </w:p>
    <w:p w14:paraId="7963D24D" w14:textId="0587C9B0" w:rsidR="00066214" w:rsidRDefault="00066214" w:rsidP="00FA47C2">
      <w:pPr>
        <w:jc w:val="both"/>
        <w:rPr>
          <w:rStyle w:val="doplnittext"/>
        </w:rPr>
      </w:pPr>
    </w:p>
    <w:p w14:paraId="45512633" w14:textId="55335462" w:rsidR="00066214" w:rsidRDefault="00066214" w:rsidP="00FA47C2">
      <w:pPr>
        <w:jc w:val="both"/>
        <w:rPr>
          <w:rStyle w:val="doplnittext"/>
        </w:rPr>
      </w:pPr>
    </w:p>
    <w:p w14:paraId="2D3915FC" w14:textId="020D2AFC" w:rsidR="00066214" w:rsidRDefault="00066214" w:rsidP="00FA47C2">
      <w:pPr>
        <w:jc w:val="both"/>
        <w:rPr>
          <w:rStyle w:val="doplnittext"/>
        </w:rPr>
      </w:pPr>
    </w:p>
    <w:p w14:paraId="4E36AF22" w14:textId="22E97DED" w:rsidR="00066214" w:rsidRDefault="00066214" w:rsidP="00FA47C2">
      <w:pPr>
        <w:jc w:val="both"/>
        <w:rPr>
          <w:rStyle w:val="doplnittext"/>
        </w:rPr>
      </w:pPr>
    </w:p>
    <w:p w14:paraId="7290BE04" w14:textId="35D6A640" w:rsidR="00066214" w:rsidRDefault="00066214" w:rsidP="00FA47C2">
      <w:pPr>
        <w:jc w:val="both"/>
        <w:rPr>
          <w:rStyle w:val="doplnittext"/>
        </w:rPr>
      </w:pPr>
    </w:p>
    <w:p w14:paraId="06B4B667" w14:textId="5DC63607" w:rsidR="00066214" w:rsidRDefault="00066214" w:rsidP="00FA47C2">
      <w:pPr>
        <w:jc w:val="both"/>
        <w:rPr>
          <w:rStyle w:val="doplnittext"/>
        </w:rPr>
      </w:pPr>
    </w:p>
    <w:p w14:paraId="1813959E" w14:textId="425F9787" w:rsidR="00066214" w:rsidRDefault="00066214" w:rsidP="00FA47C2">
      <w:pPr>
        <w:jc w:val="both"/>
        <w:rPr>
          <w:rStyle w:val="doplnittext"/>
        </w:rPr>
      </w:pPr>
    </w:p>
    <w:p w14:paraId="6844FAAB" w14:textId="39517027" w:rsidR="00066214" w:rsidRDefault="00066214" w:rsidP="00FA47C2">
      <w:pPr>
        <w:jc w:val="both"/>
        <w:rPr>
          <w:rStyle w:val="doplnittext"/>
        </w:rPr>
      </w:pPr>
    </w:p>
    <w:p w14:paraId="04484F94" w14:textId="65219836" w:rsidR="00066214" w:rsidRDefault="00066214" w:rsidP="00FA47C2">
      <w:pPr>
        <w:jc w:val="both"/>
        <w:rPr>
          <w:rStyle w:val="doplnittext"/>
        </w:rPr>
      </w:pPr>
    </w:p>
    <w:p w14:paraId="54D93957" w14:textId="2C79A3C3" w:rsidR="00066214" w:rsidRDefault="00066214" w:rsidP="00FA47C2">
      <w:pPr>
        <w:jc w:val="both"/>
        <w:rPr>
          <w:rStyle w:val="doplnittext"/>
        </w:rPr>
      </w:pPr>
    </w:p>
    <w:p w14:paraId="518C2B8F" w14:textId="096FDDE0" w:rsidR="00066214" w:rsidRDefault="00066214" w:rsidP="00FA47C2">
      <w:pPr>
        <w:jc w:val="both"/>
        <w:rPr>
          <w:rStyle w:val="doplnittext"/>
        </w:rPr>
      </w:pPr>
    </w:p>
    <w:p w14:paraId="239F9472" w14:textId="3C0EAA7D" w:rsidR="00066214" w:rsidRDefault="00066214" w:rsidP="00FA47C2">
      <w:pPr>
        <w:jc w:val="both"/>
        <w:rPr>
          <w:rStyle w:val="doplnittext"/>
        </w:rPr>
      </w:pPr>
    </w:p>
    <w:p w14:paraId="030FF000" w14:textId="064A5E1A" w:rsidR="00066214" w:rsidRDefault="00066214" w:rsidP="00FA47C2">
      <w:pPr>
        <w:jc w:val="both"/>
        <w:rPr>
          <w:rStyle w:val="doplnittext"/>
        </w:rPr>
      </w:pPr>
    </w:p>
    <w:p w14:paraId="6E08C0A5" w14:textId="77777777" w:rsidR="00066214" w:rsidRPr="00043948" w:rsidRDefault="00066214" w:rsidP="00FA47C2">
      <w:pPr>
        <w:jc w:val="both"/>
        <w:rPr>
          <w:rStyle w:val="doplnittext"/>
        </w:rPr>
      </w:pPr>
    </w:p>
    <w:sdt>
      <w:sdtPr>
        <w:rPr>
          <w:rFonts w:ascii="Times New Roman" w:eastAsia="Times New Roman" w:hAnsi="Times New Roman" w:cs="Times New Roman"/>
          <w:i/>
          <w:color w:val="auto"/>
          <w:sz w:val="24"/>
          <w:szCs w:val="20"/>
        </w:rPr>
        <w:id w:val="-624701662"/>
        <w:docPartObj>
          <w:docPartGallery w:val="Table of Contents"/>
          <w:docPartUnique/>
        </w:docPartObj>
      </w:sdtPr>
      <w:sdtEndPr>
        <w:rPr>
          <w:b/>
          <w:bCs/>
          <w:i w:val="0"/>
        </w:rPr>
      </w:sdtEndPr>
      <w:sdtContent>
        <w:p w14:paraId="1946836A" w14:textId="6AB6442B" w:rsidR="00373B9B" w:rsidRDefault="00373B9B">
          <w:pPr>
            <w:pStyle w:val="TOCHeading"/>
          </w:pPr>
          <w:r>
            <w:t>Obsah</w:t>
          </w:r>
        </w:p>
        <w:p w14:paraId="44100CA5" w14:textId="57ACF87D" w:rsidR="00373B9B" w:rsidRDefault="00373B9B">
          <w:pPr>
            <w:pStyle w:val="TOC1"/>
            <w:rPr>
              <w:rFonts w:asciiTheme="minorHAnsi" w:eastAsiaTheme="minorEastAsia" w:hAnsiTheme="minorHAnsi" w:cstheme="minorBidi"/>
              <w:b w:val="0"/>
              <w:bCs w:val="0"/>
              <w:caps w:val="0"/>
              <w:szCs w:val="22"/>
            </w:rPr>
          </w:pPr>
          <w:r>
            <w:fldChar w:fldCharType="begin"/>
          </w:r>
          <w:r>
            <w:instrText xml:space="preserve"> TOC \o "1-3" \h \z \u </w:instrText>
          </w:r>
          <w:r>
            <w:fldChar w:fldCharType="separate"/>
          </w:r>
          <w:hyperlink w:anchor="_Toc478488358" w:history="1">
            <w:r w:rsidRPr="004101A5">
              <w:rPr>
                <w:rStyle w:val="Hyperlink"/>
              </w:rPr>
              <w:t>RESUMÉ</w:t>
            </w:r>
            <w:r>
              <w:rPr>
                <w:webHidden/>
              </w:rPr>
              <w:tab/>
            </w:r>
            <w:r>
              <w:rPr>
                <w:webHidden/>
              </w:rPr>
              <w:fldChar w:fldCharType="begin"/>
            </w:r>
            <w:r>
              <w:rPr>
                <w:webHidden/>
              </w:rPr>
              <w:instrText xml:space="preserve"> PAGEREF _Toc478488358 \h </w:instrText>
            </w:r>
            <w:r>
              <w:rPr>
                <w:webHidden/>
              </w:rPr>
            </w:r>
            <w:r>
              <w:rPr>
                <w:webHidden/>
              </w:rPr>
              <w:fldChar w:fldCharType="separate"/>
            </w:r>
            <w:r>
              <w:rPr>
                <w:webHidden/>
              </w:rPr>
              <w:t>5</w:t>
            </w:r>
            <w:r>
              <w:rPr>
                <w:webHidden/>
              </w:rPr>
              <w:fldChar w:fldCharType="end"/>
            </w:r>
          </w:hyperlink>
        </w:p>
        <w:p w14:paraId="36C1DF86" w14:textId="5003FD95" w:rsidR="00373B9B" w:rsidRDefault="002028FD">
          <w:pPr>
            <w:pStyle w:val="TOC1"/>
            <w:rPr>
              <w:rFonts w:asciiTheme="minorHAnsi" w:eastAsiaTheme="minorEastAsia" w:hAnsiTheme="minorHAnsi" w:cstheme="minorBidi"/>
              <w:b w:val="0"/>
              <w:bCs w:val="0"/>
              <w:caps w:val="0"/>
              <w:szCs w:val="22"/>
            </w:rPr>
          </w:pPr>
          <w:hyperlink w:anchor="_Toc478488359" w:history="1">
            <w:r w:rsidR="00373B9B" w:rsidRPr="004101A5">
              <w:rPr>
                <w:rStyle w:val="Hyperlink"/>
              </w:rPr>
              <w:t>úvod</w:t>
            </w:r>
            <w:r w:rsidR="00373B9B">
              <w:rPr>
                <w:webHidden/>
              </w:rPr>
              <w:tab/>
            </w:r>
            <w:r w:rsidR="00373B9B">
              <w:rPr>
                <w:webHidden/>
              </w:rPr>
              <w:fldChar w:fldCharType="begin"/>
            </w:r>
            <w:r w:rsidR="00373B9B">
              <w:rPr>
                <w:webHidden/>
              </w:rPr>
              <w:instrText xml:space="preserve"> PAGEREF _Toc478488359 \h </w:instrText>
            </w:r>
            <w:r w:rsidR="00373B9B">
              <w:rPr>
                <w:webHidden/>
              </w:rPr>
            </w:r>
            <w:r w:rsidR="00373B9B">
              <w:rPr>
                <w:webHidden/>
              </w:rPr>
              <w:fldChar w:fldCharType="separate"/>
            </w:r>
            <w:r w:rsidR="00373B9B">
              <w:rPr>
                <w:webHidden/>
              </w:rPr>
              <w:t>8</w:t>
            </w:r>
            <w:r w:rsidR="00373B9B">
              <w:rPr>
                <w:webHidden/>
              </w:rPr>
              <w:fldChar w:fldCharType="end"/>
            </w:r>
          </w:hyperlink>
        </w:p>
        <w:p w14:paraId="46A8D964" w14:textId="44470884" w:rsidR="00373B9B" w:rsidRDefault="002028FD">
          <w:pPr>
            <w:pStyle w:val="TOC1"/>
            <w:rPr>
              <w:rFonts w:asciiTheme="minorHAnsi" w:eastAsiaTheme="minorEastAsia" w:hAnsiTheme="minorHAnsi" w:cstheme="minorBidi"/>
              <w:b w:val="0"/>
              <w:bCs w:val="0"/>
              <w:caps w:val="0"/>
              <w:szCs w:val="22"/>
            </w:rPr>
          </w:pPr>
          <w:hyperlink w:anchor="_Toc478488360" w:history="1">
            <w:r w:rsidR="00373B9B" w:rsidRPr="004101A5">
              <w:rPr>
                <w:rStyle w:val="Hyperlink"/>
              </w:rPr>
              <w:t>1</w:t>
            </w:r>
            <w:r w:rsidR="00373B9B">
              <w:rPr>
                <w:rFonts w:asciiTheme="minorHAnsi" w:eastAsiaTheme="minorEastAsia" w:hAnsiTheme="minorHAnsi" w:cstheme="minorBidi"/>
                <w:b w:val="0"/>
                <w:bCs w:val="0"/>
                <w:caps w:val="0"/>
                <w:szCs w:val="22"/>
              </w:rPr>
              <w:tab/>
            </w:r>
            <w:r w:rsidR="00373B9B" w:rsidRPr="004101A5">
              <w:rPr>
                <w:rStyle w:val="Hyperlink"/>
              </w:rPr>
              <w:t>Použité nástroje</w:t>
            </w:r>
            <w:r w:rsidR="00373B9B">
              <w:rPr>
                <w:webHidden/>
              </w:rPr>
              <w:tab/>
            </w:r>
            <w:r w:rsidR="00373B9B">
              <w:rPr>
                <w:webHidden/>
              </w:rPr>
              <w:fldChar w:fldCharType="begin"/>
            </w:r>
            <w:r w:rsidR="00373B9B">
              <w:rPr>
                <w:webHidden/>
              </w:rPr>
              <w:instrText xml:space="preserve"> PAGEREF _Toc478488360 \h </w:instrText>
            </w:r>
            <w:r w:rsidR="00373B9B">
              <w:rPr>
                <w:webHidden/>
              </w:rPr>
            </w:r>
            <w:r w:rsidR="00373B9B">
              <w:rPr>
                <w:webHidden/>
              </w:rPr>
              <w:fldChar w:fldCharType="separate"/>
            </w:r>
            <w:r w:rsidR="00373B9B">
              <w:rPr>
                <w:webHidden/>
              </w:rPr>
              <w:t>9</w:t>
            </w:r>
            <w:r w:rsidR="00373B9B">
              <w:rPr>
                <w:webHidden/>
              </w:rPr>
              <w:fldChar w:fldCharType="end"/>
            </w:r>
          </w:hyperlink>
        </w:p>
        <w:p w14:paraId="56A8B6A1" w14:textId="411904F9" w:rsidR="00373B9B" w:rsidRDefault="002028FD">
          <w:pPr>
            <w:pStyle w:val="TOC2"/>
            <w:rPr>
              <w:rFonts w:asciiTheme="minorHAnsi" w:eastAsiaTheme="minorEastAsia" w:hAnsiTheme="minorHAnsi" w:cstheme="minorBidi"/>
              <w:noProof/>
            </w:rPr>
          </w:pPr>
          <w:hyperlink w:anchor="_Toc478488361" w:history="1">
            <w:r w:rsidR="00373B9B" w:rsidRPr="004101A5">
              <w:rPr>
                <w:rStyle w:val="Hyperlink"/>
                <w:noProof/>
              </w:rPr>
              <w:t>1.1</w:t>
            </w:r>
            <w:r w:rsidR="00373B9B">
              <w:rPr>
                <w:rFonts w:asciiTheme="minorHAnsi" w:eastAsiaTheme="minorEastAsia" w:hAnsiTheme="minorHAnsi" w:cstheme="minorBidi"/>
                <w:noProof/>
              </w:rPr>
              <w:tab/>
            </w:r>
            <w:r w:rsidR="00373B9B" w:rsidRPr="004101A5">
              <w:rPr>
                <w:rStyle w:val="Hyperlink"/>
                <w:noProof/>
              </w:rPr>
              <w:t>Engine aplikace</w:t>
            </w:r>
            <w:r w:rsidR="00373B9B">
              <w:rPr>
                <w:noProof/>
                <w:webHidden/>
              </w:rPr>
              <w:tab/>
            </w:r>
            <w:r w:rsidR="00373B9B">
              <w:rPr>
                <w:noProof/>
                <w:webHidden/>
              </w:rPr>
              <w:fldChar w:fldCharType="begin"/>
            </w:r>
            <w:r w:rsidR="00373B9B">
              <w:rPr>
                <w:noProof/>
                <w:webHidden/>
              </w:rPr>
              <w:instrText xml:space="preserve"> PAGEREF _Toc478488361 \h </w:instrText>
            </w:r>
            <w:r w:rsidR="00373B9B">
              <w:rPr>
                <w:noProof/>
                <w:webHidden/>
              </w:rPr>
            </w:r>
            <w:r w:rsidR="00373B9B">
              <w:rPr>
                <w:noProof/>
                <w:webHidden/>
              </w:rPr>
              <w:fldChar w:fldCharType="separate"/>
            </w:r>
            <w:r w:rsidR="00373B9B">
              <w:rPr>
                <w:noProof/>
                <w:webHidden/>
              </w:rPr>
              <w:t>9</w:t>
            </w:r>
            <w:r w:rsidR="00373B9B">
              <w:rPr>
                <w:noProof/>
                <w:webHidden/>
              </w:rPr>
              <w:fldChar w:fldCharType="end"/>
            </w:r>
          </w:hyperlink>
        </w:p>
        <w:p w14:paraId="21732E82" w14:textId="61EEA912" w:rsidR="00373B9B" w:rsidRDefault="002028FD">
          <w:pPr>
            <w:pStyle w:val="TOC2"/>
            <w:rPr>
              <w:rFonts w:asciiTheme="minorHAnsi" w:eastAsiaTheme="minorEastAsia" w:hAnsiTheme="minorHAnsi" w:cstheme="minorBidi"/>
              <w:noProof/>
            </w:rPr>
          </w:pPr>
          <w:hyperlink w:anchor="_Toc478488362" w:history="1">
            <w:r w:rsidR="00373B9B" w:rsidRPr="004101A5">
              <w:rPr>
                <w:rStyle w:val="Hyperlink"/>
                <w:noProof/>
              </w:rPr>
              <w:t>1.2</w:t>
            </w:r>
            <w:r w:rsidR="00373B9B">
              <w:rPr>
                <w:rFonts w:asciiTheme="minorHAnsi" w:eastAsiaTheme="minorEastAsia" w:hAnsiTheme="minorHAnsi" w:cstheme="minorBidi"/>
                <w:noProof/>
              </w:rPr>
              <w:tab/>
            </w:r>
            <w:r w:rsidR="00373B9B" w:rsidRPr="004101A5">
              <w:rPr>
                <w:rStyle w:val="Hyperlink"/>
                <w:noProof/>
              </w:rPr>
              <w:t>Framework CodeIgniter</w:t>
            </w:r>
            <w:r w:rsidR="00373B9B">
              <w:rPr>
                <w:noProof/>
                <w:webHidden/>
              </w:rPr>
              <w:tab/>
            </w:r>
            <w:r w:rsidR="00373B9B">
              <w:rPr>
                <w:noProof/>
                <w:webHidden/>
              </w:rPr>
              <w:fldChar w:fldCharType="begin"/>
            </w:r>
            <w:r w:rsidR="00373B9B">
              <w:rPr>
                <w:noProof/>
                <w:webHidden/>
              </w:rPr>
              <w:instrText xml:space="preserve"> PAGEREF _Toc478488362 \h </w:instrText>
            </w:r>
            <w:r w:rsidR="00373B9B">
              <w:rPr>
                <w:noProof/>
                <w:webHidden/>
              </w:rPr>
            </w:r>
            <w:r w:rsidR="00373B9B">
              <w:rPr>
                <w:noProof/>
                <w:webHidden/>
              </w:rPr>
              <w:fldChar w:fldCharType="separate"/>
            </w:r>
            <w:r w:rsidR="00373B9B">
              <w:rPr>
                <w:noProof/>
                <w:webHidden/>
              </w:rPr>
              <w:t>9</w:t>
            </w:r>
            <w:r w:rsidR="00373B9B">
              <w:rPr>
                <w:noProof/>
                <w:webHidden/>
              </w:rPr>
              <w:fldChar w:fldCharType="end"/>
            </w:r>
          </w:hyperlink>
        </w:p>
        <w:p w14:paraId="5ACBF9E8" w14:textId="31773210" w:rsidR="00373B9B" w:rsidRDefault="002028FD">
          <w:pPr>
            <w:pStyle w:val="TOC3"/>
            <w:rPr>
              <w:rFonts w:asciiTheme="minorHAnsi" w:eastAsiaTheme="minorEastAsia" w:hAnsiTheme="minorHAnsi" w:cstheme="minorBidi"/>
              <w:iCs w:val="0"/>
              <w:noProof/>
              <w:szCs w:val="22"/>
            </w:rPr>
          </w:pPr>
          <w:hyperlink w:anchor="_Toc478488363" w:history="1">
            <w:r w:rsidR="00373B9B" w:rsidRPr="004101A5">
              <w:rPr>
                <w:rStyle w:val="Hyperlink"/>
                <w:noProof/>
              </w:rPr>
              <w:t>1.2.1</w:t>
            </w:r>
            <w:r w:rsidR="00373B9B">
              <w:rPr>
                <w:rFonts w:asciiTheme="minorHAnsi" w:eastAsiaTheme="minorEastAsia" w:hAnsiTheme="minorHAnsi" w:cstheme="minorBidi"/>
                <w:iCs w:val="0"/>
                <w:noProof/>
                <w:szCs w:val="22"/>
              </w:rPr>
              <w:tab/>
            </w:r>
            <w:r w:rsidR="00373B9B" w:rsidRPr="004101A5">
              <w:rPr>
                <w:rStyle w:val="Hyperlink"/>
                <w:noProof/>
              </w:rPr>
              <w:t>Základní vlastnosti frameworku CodeIgniter</w:t>
            </w:r>
            <w:r w:rsidR="00373B9B">
              <w:rPr>
                <w:noProof/>
                <w:webHidden/>
              </w:rPr>
              <w:tab/>
            </w:r>
            <w:r w:rsidR="00373B9B">
              <w:rPr>
                <w:noProof/>
                <w:webHidden/>
              </w:rPr>
              <w:fldChar w:fldCharType="begin"/>
            </w:r>
            <w:r w:rsidR="00373B9B">
              <w:rPr>
                <w:noProof/>
                <w:webHidden/>
              </w:rPr>
              <w:instrText xml:space="preserve"> PAGEREF _Toc478488363 \h </w:instrText>
            </w:r>
            <w:r w:rsidR="00373B9B">
              <w:rPr>
                <w:noProof/>
                <w:webHidden/>
              </w:rPr>
            </w:r>
            <w:r w:rsidR="00373B9B">
              <w:rPr>
                <w:noProof/>
                <w:webHidden/>
              </w:rPr>
              <w:fldChar w:fldCharType="separate"/>
            </w:r>
            <w:r w:rsidR="00373B9B">
              <w:rPr>
                <w:noProof/>
                <w:webHidden/>
              </w:rPr>
              <w:t>9</w:t>
            </w:r>
            <w:r w:rsidR="00373B9B">
              <w:rPr>
                <w:noProof/>
                <w:webHidden/>
              </w:rPr>
              <w:fldChar w:fldCharType="end"/>
            </w:r>
          </w:hyperlink>
        </w:p>
        <w:p w14:paraId="5E3F1A76" w14:textId="3405BC4F" w:rsidR="00373B9B" w:rsidRDefault="002028FD">
          <w:pPr>
            <w:pStyle w:val="TOC3"/>
            <w:rPr>
              <w:rFonts w:asciiTheme="minorHAnsi" w:eastAsiaTheme="minorEastAsia" w:hAnsiTheme="minorHAnsi" w:cstheme="minorBidi"/>
              <w:iCs w:val="0"/>
              <w:noProof/>
              <w:szCs w:val="22"/>
            </w:rPr>
          </w:pPr>
          <w:hyperlink w:anchor="_Toc478488364" w:history="1">
            <w:r w:rsidR="00373B9B" w:rsidRPr="004101A5">
              <w:rPr>
                <w:rStyle w:val="Hyperlink"/>
                <w:noProof/>
              </w:rPr>
              <w:t>1.2.2</w:t>
            </w:r>
            <w:r w:rsidR="00373B9B">
              <w:rPr>
                <w:rFonts w:asciiTheme="minorHAnsi" w:eastAsiaTheme="minorEastAsia" w:hAnsiTheme="minorHAnsi" w:cstheme="minorBidi"/>
                <w:iCs w:val="0"/>
                <w:noProof/>
                <w:szCs w:val="22"/>
              </w:rPr>
              <w:tab/>
            </w:r>
            <w:r w:rsidR="00373B9B" w:rsidRPr="004101A5">
              <w:rPr>
                <w:rStyle w:val="Hyperlink"/>
                <w:noProof/>
              </w:rPr>
              <w:t>Adresářová struktura</w:t>
            </w:r>
            <w:r w:rsidR="00373B9B">
              <w:rPr>
                <w:noProof/>
                <w:webHidden/>
              </w:rPr>
              <w:tab/>
            </w:r>
            <w:r w:rsidR="00373B9B">
              <w:rPr>
                <w:noProof/>
                <w:webHidden/>
              </w:rPr>
              <w:fldChar w:fldCharType="begin"/>
            </w:r>
            <w:r w:rsidR="00373B9B">
              <w:rPr>
                <w:noProof/>
                <w:webHidden/>
              </w:rPr>
              <w:instrText xml:space="preserve"> PAGEREF _Toc478488364 \h </w:instrText>
            </w:r>
            <w:r w:rsidR="00373B9B">
              <w:rPr>
                <w:noProof/>
                <w:webHidden/>
              </w:rPr>
            </w:r>
            <w:r w:rsidR="00373B9B">
              <w:rPr>
                <w:noProof/>
                <w:webHidden/>
              </w:rPr>
              <w:fldChar w:fldCharType="separate"/>
            </w:r>
            <w:r w:rsidR="00373B9B">
              <w:rPr>
                <w:noProof/>
                <w:webHidden/>
              </w:rPr>
              <w:t>10</w:t>
            </w:r>
            <w:r w:rsidR="00373B9B">
              <w:rPr>
                <w:noProof/>
                <w:webHidden/>
              </w:rPr>
              <w:fldChar w:fldCharType="end"/>
            </w:r>
          </w:hyperlink>
        </w:p>
        <w:p w14:paraId="35E71143" w14:textId="6FD001B6" w:rsidR="00373B9B" w:rsidRDefault="002028FD">
          <w:pPr>
            <w:pStyle w:val="TOC2"/>
            <w:rPr>
              <w:rFonts w:asciiTheme="minorHAnsi" w:eastAsiaTheme="minorEastAsia" w:hAnsiTheme="minorHAnsi" w:cstheme="minorBidi"/>
              <w:noProof/>
            </w:rPr>
          </w:pPr>
          <w:hyperlink w:anchor="_Toc478488365" w:history="1">
            <w:r w:rsidR="00373B9B" w:rsidRPr="004101A5">
              <w:rPr>
                <w:rStyle w:val="Hyperlink"/>
                <w:noProof/>
              </w:rPr>
              <w:t>1.3</w:t>
            </w:r>
            <w:r w:rsidR="00373B9B">
              <w:rPr>
                <w:rFonts w:asciiTheme="minorHAnsi" w:eastAsiaTheme="minorEastAsia" w:hAnsiTheme="minorHAnsi" w:cstheme="minorBidi"/>
                <w:noProof/>
              </w:rPr>
              <w:tab/>
            </w:r>
            <w:r w:rsidR="00373B9B" w:rsidRPr="004101A5">
              <w:rPr>
                <w:rStyle w:val="Hyperlink"/>
                <w:noProof/>
              </w:rPr>
              <w:t>Vývojové prostředí</w:t>
            </w:r>
            <w:r w:rsidR="00373B9B">
              <w:rPr>
                <w:noProof/>
                <w:webHidden/>
              </w:rPr>
              <w:tab/>
            </w:r>
            <w:r w:rsidR="00373B9B">
              <w:rPr>
                <w:noProof/>
                <w:webHidden/>
              </w:rPr>
              <w:fldChar w:fldCharType="begin"/>
            </w:r>
            <w:r w:rsidR="00373B9B">
              <w:rPr>
                <w:noProof/>
                <w:webHidden/>
              </w:rPr>
              <w:instrText xml:space="preserve"> PAGEREF _Toc478488365 \h </w:instrText>
            </w:r>
            <w:r w:rsidR="00373B9B">
              <w:rPr>
                <w:noProof/>
                <w:webHidden/>
              </w:rPr>
            </w:r>
            <w:r w:rsidR="00373B9B">
              <w:rPr>
                <w:noProof/>
                <w:webHidden/>
              </w:rPr>
              <w:fldChar w:fldCharType="separate"/>
            </w:r>
            <w:r w:rsidR="00373B9B">
              <w:rPr>
                <w:noProof/>
                <w:webHidden/>
              </w:rPr>
              <w:t>10</w:t>
            </w:r>
            <w:r w:rsidR="00373B9B">
              <w:rPr>
                <w:noProof/>
                <w:webHidden/>
              </w:rPr>
              <w:fldChar w:fldCharType="end"/>
            </w:r>
          </w:hyperlink>
        </w:p>
        <w:p w14:paraId="7C8DFC7F" w14:textId="56FB732A" w:rsidR="00373B9B" w:rsidRDefault="002028FD">
          <w:pPr>
            <w:pStyle w:val="TOC1"/>
            <w:rPr>
              <w:rFonts w:asciiTheme="minorHAnsi" w:eastAsiaTheme="minorEastAsia" w:hAnsiTheme="minorHAnsi" w:cstheme="minorBidi"/>
              <w:b w:val="0"/>
              <w:bCs w:val="0"/>
              <w:caps w:val="0"/>
              <w:szCs w:val="22"/>
            </w:rPr>
          </w:pPr>
          <w:hyperlink w:anchor="_Toc478488366" w:history="1">
            <w:r w:rsidR="00373B9B" w:rsidRPr="004101A5">
              <w:rPr>
                <w:rStyle w:val="Hyperlink"/>
              </w:rPr>
              <w:t>2</w:t>
            </w:r>
            <w:r w:rsidR="00373B9B">
              <w:rPr>
                <w:rFonts w:asciiTheme="minorHAnsi" w:eastAsiaTheme="minorEastAsia" w:hAnsiTheme="minorHAnsi" w:cstheme="minorBidi"/>
                <w:b w:val="0"/>
                <w:bCs w:val="0"/>
                <w:caps w:val="0"/>
                <w:szCs w:val="22"/>
              </w:rPr>
              <w:tab/>
            </w:r>
            <w:r w:rsidR="00373B9B" w:rsidRPr="004101A5">
              <w:rPr>
                <w:rStyle w:val="Hyperlink"/>
              </w:rPr>
              <w:t>Programátorská DOKUMENTACE</w:t>
            </w:r>
            <w:r w:rsidR="00373B9B">
              <w:rPr>
                <w:webHidden/>
              </w:rPr>
              <w:tab/>
            </w:r>
            <w:r w:rsidR="00373B9B">
              <w:rPr>
                <w:webHidden/>
              </w:rPr>
              <w:fldChar w:fldCharType="begin"/>
            </w:r>
            <w:r w:rsidR="00373B9B">
              <w:rPr>
                <w:webHidden/>
              </w:rPr>
              <w:instrText xml:space="preserve"> PAGEREF _Toc478488366 \h </w:instrText>
            </w:r>
            <w:r w:rsidR="00373B9B">
              <w:rPr>
                <w:webHidden/>
              </w:rPr>
            </w:r>
            <w:r w:rsidR="00373B9B">
              <w:rPr>
                <w:webHidden/>
              </w:rPr>
              <w:fldChar w:fldCharType="separate"/>
            </w:r>
            <w:r w:rsidR="00373B9B">
              <w:rPr>
                <w:webHidden/>
              </w:rPr>
              <w:t>11</w:t>
            </w:r>
            <w:r w:rsidR="00373B9B">
              <w:rPr>
                <w:webHidden/>
              </w:rPr>
              <w:fldChar w:fldCharType="end"/>
            </w:r>
          </w:hyperlink>
        </w:p>
        <w:p w14:paraId="6E1C8713" w14:textId="58E1C4DE" w:rsidR="00373B9B" w:rsidRDefault="002028FD">
          <w:pPr>
            <w:pStyle w:val="TOC2"/>
            <w:rPr>
              <w:rFonts w:asciiTheme="minorHAnsi" w:eastAsiaTheme="minorEastAsia" w:hAnsiTheme="minorHAnsi" w:cstheme="minorBidi"/>
              <w:noProof/>
            </w:rPr>
          </w:pPr>
          <w:hyperlink w:anchor="_Toc478488367" w:history="1">
            <w:r w:rsidR="00373B9B" w:rsidRPr="004101A5">
              <w:rPr>
                <w:rStyle w:val="Hyperlink"/>
                <w:noProof/>
              </w:rPr>
              <w:t>2.1</w:t>
            </w:r>
            <w:r w:rsidR="00373B9B">
              <w:rPr>
                <w:rFonts w:asciiTheme="minorHAnsi" w:eastAsiaTheme="minorEastAsia" w:hAnsiTheme="minorHAnsi" w:cstheme="minorBidi"/>
                <w:noProof/>
              </w:rPr>
              <w:tab/>
            </w:r>
            <w:r w:rsidR="00373B9B" w:rsidRPr="004101A5">
              <w:rPr>
                <w:rStyle w:val="Hyperlink"/>
                <w:noProof/>
              </w:rPr>
              <w:t>Návrh databáze</w:t>
            </w:r>
            <w:r w:rsidR="00373B9B">
              <w:rPr>
                <w:noProof/>
                <w:webHidden/>
              </w:rPr>
              <w:tab/>
            </w:r>
            <w:r w:rsidR="00373B9B">
              <w:rPr>
                <w:noProof/>
                <w:webHidden/>
              </w:rPr>
              <w:fldChar w:fldCharType="begin"/>
            </w:r>
            <w:r w:rsidR="00373B9B">
              <w:rPr>
                <w:noProof/>
                <w:webHidden/>
              </w:rPr>
              <w:instrText xml:space="preserve"> PAGEREF _Toc478488367 \h </w:instrText>
            </w:r>
            <w:r w:rsidR="00373B9B">
              <w:rPr>
                <w:noProof/>
                <w:webHidden/>
              </w:rPr>
            </w:r>
            <w:r w:rsidR="00373B9B">
              <w:rPr>
                <w:noProof/>
                <w:webHidden/>
              </w:rPr>
              <w:fldChar w:fldCharType="separate"/>
            </w:r>
            <w:r w:rsidR="00373B9B">
              <w:rPr>
                <w:noProof/>
                <w:webHidden/>
              </w:rPr>
              <w:t>11</w:t>
            </w:r>
            <w:r w:rsidR="00373B9B">
              <w:rPr>
                <w:noProof/>
                <w:webHidden/>
              </w:rPr>
              <w:fldChar w:fldCharType="end"/>
            </w:r>
          </w:hyperlink>
        </w:p>
        <w:p w14:paraId="5776D651" w14:textId="7DF467E5" w:rsidR="00373B9B" w:rsidRDefault="002028FD">
          <w:pPr>
            <w:pStyle w:val="TOC2"/>
            <w:rPr>
              <w:rFonts w:asciiTheme="minorHAnsi" w:eastAsiaTheme="minorEastAsia" w:hAnsiTheme="minorHAnsi" w:cstheme="minorBidi"/>
              <w:noProof/>
            </w:rPr>
          </w:pPr>
          <w:hyperlink w:anchor="_Toc478488368" w:history="1">
            <w:r w:rsidR="00373B9B" w:rsidRPr="004101A5">
              <w:rPr>
                <w:rStyle w:val="Hyperlink"/>
                <w:noProof/>
              </w:rPr>
              <w:t>2.2</w:t>
            </w:r>
            <w:r w:rsidR="00373B9B">
              <w:rPr>
                <w:rFonts w:asciiTheme="minorHAnsi" w:eastAsiaTheme="minorEastAsia" w:hAnsiTheme="minorHAnsi" w:cstheme="minorBidi"/>
                <w:noProof/>
              </w:rPr>
              <w:tab/>
            </w:r>
            <w:r w:rsidR="00373B9B" w:rsidRPr="004101A5">
              <w:rPr>
                <w:rStyle w:val="Hyperlink"/>
                <w:noProof/>
              </w:rPr>
              <w:t>Využité nástroje pro administraci a jejich licence</w:t>
            </w:r>
            <w:r w:rsidR="00373B9B">
              <w:rPr>
                <w:noProof/>
                <w:webHidden/>
              </w:rPr>
              <w:tab/>
            </w:r>
            <w:r w:rsidR="00373B9B">
              <w:rPr>
                <w:noProof/>
                <w:webHidden/>
              </w:rPr>
              <w:fldChar w:fldCharType="begin"/>
            </w:r>
            <w:r w:rsidR="00373B9B">
              <w:rPr>
                <w:noProof/>
                <w:webHidden/>
              </w:rPr>
              <w:instrText xml:space="preserve"> PAGEREF _Toc478488368 \h </w:instrText>
            </w:r>
            <w:r w:rsidR="00373B9B">
              <w:rPr>
                <w:noProof/>
                <w:webHidden/>
              </w:rPr>
            </w:r>
            <w:r w:rsidR="00373B9B">
              <w:rPr>
                <w:noProof/>
                <w:webHidden/>
              </w:rPr>
              <w:fldChar w:fldCharType="separate"/>
            </w:r>
            <w:r w:rsidR="00373B9B">
              <w:rPr>
                <w:noProof/>
                <w:webHidden/>
              </w:rPr>
              <w:t>11</w:t>
            </w:r>
            <w:r w:rsidR="00373B9B">
              <w:rPr>
                <w:noProof/>
                <w:webHidden/>
              </w:rPr>
              <w:fldChar w:fldCharType="end"/>
            </w:r>
          </w:hyperlink>
        </w:p>
        <w:p w14:paraId="0508C95B" w14:textId="0DA23D79" w:rsidR="00373B9B" w:rsidRDefault="002028FD">
          <w:pPr>
            <w:pStyle w:val="TOC2"/>
            <w:rPr>
              <w:rFonts w:asciiTheme="minorHAnsi" w:eastAsiaTheme="minorEastAsia" w:hAnsiTheme="minorHAnsi" w:cstheme="minorBidi"/>
              <w:noProof/>
            </w:rPr>
          </w:pPr>
          <w:hyperlink w:anchor="_Toc478488369" w:history="1">
            <w:r w:rsidR="00373B9B" w:rsidRPr="004101A5">
              <w:rPr>
                <w:rStyle w:val="Hyperlink"/>
                <w:noProof/>
              </w:rPr>
              <w:t>2.3</w:t>
            </w:r>
            <w:r w:rsidR="00373B9B">
              <w:rPr>
                <w:rFonts w:asciiTheme="minorHAnsi" w:eastAsiaTheme="minorEastAsia" w:hAnsiTheme="minorHAnsi" w:cstheme="minorBidi"/>
                <w:noProof/>
              </w:rPr>
              <w:tab/>
            </w:r>
            <w:r w:rsidR="00373B9B" w:rsidRPr="004101A5">
              <w:rPr>
                <w:rStyle w:val="Hyperlink"/>
                <w:noProof/>
              </w:rPr>
              <w:t>Licence ostatních součástí projektu</w:t>
            </w:r>
            <w:r w:rsidR="00373B9B">
              <w:rPr>
                <w:noProof/>
                <w:webHidden/>
              </w:rPr>
              <w:tab/>
            </w:r>
            <w:r w:rsidR="00373B9B">
              <w:rPr>
                <w:noProof/>
                <w:webHidden/>
              </w:rPr>
              <w:fldChar w:fldCharType="begin"/>
            </w:r>
            <w:r w:rsidR="00373B9B">
              <w:rPr>
                <w:noProof/>
                <w:webHidden/>
              </w:rPr>
              <w:instrText xml:space="preserve"> PAGEREF _Toc478488369 \h </w:instrText>
            </w:r>
            <w:r w:rsidR="00373B9B">
              <w:rPr>
                <w:noProof/>
                <w:webHidden/>
              </w:rPr>
            </w:r>
            <w:r w:rsidR="00373B9B">
              <w:rPr>
                <w:noProof/>
                <w:webHidden/>
              </w:rPr>
              <w:fldChar w:fldCharType="separate"/>
            </w:r>
            <w:r w:rsidR="00373B9B">
              <w:rPr>
                <w:noProof/>
                <w:webHidden/>
              </w:rPr>
              <w:t>11</w:t>
            </w:r>
            <w:r w:rsidR="00373B9B">
              <w:rPr>
                <w:noProof/>
                <w:webHidden/>
              </w:rPr>
              <w:fldChar w:fldCharType="end"/>
            </w:r>
          </w:hyperlink>
        </w:p>
        <w:p w14:paraId="3D215910" w14:textId="624888EB" w:rsidR="00373B9B" w:rsidRDefault="002028FD">
          <w:pPr>
            <w:pStyle w:val="TOC2"/>
            <w:rPr>
              <w:rFonts w:asciiTheme="minorHAnsi" w:eastAsiaTheme="minorEastAsia" w:hAnsiTheme="minorHAnsi" w:cstheme="minorBidi"/>
              <w:noProof/>
            </w:rPr>
          </w:pPr>
          <w:hyperlink w:anchor="_Toc478488370" w:history="1">
            <w:r w:rsidR="00373B9B" w:rsidRPr="004101A5">
              <w:rPr>
                <w:rStyle w:val="Hyperlink"/>
                <w:noProof/>
              </w:rPr>
              <w:t>2.4</w:t>
            </w:r>
            <w:r w:rsidR="00373B9B">
              <w:rPr>
                <w:rFonts w:asciiTheme="minorHAnsi" w:eastAsiaTheme="minorEastAsia" w:hAnsiTheme="minorHAnsi" w:cstheme="minorBidi"/>
                <w:noProof/>
              </w:rPr>
              <w:tab/>
            </w:r>
            <w:r w:rsidR="00373B9B" w:rsidRPr="004101A5">
              <w:rPr>
                <w:rStyle w:val="Hyperlink"/>
                <w:noProof/>
              </w:rPr>
              <w:t>Instalace knihoven</w:t>
            </w:r>
            <w:r w:rsidR="00373B9B">
              <w:rPr>
                <w:noProof/>
                <w:webHidden/>
              </w:rPr>
              <w:tab/>
            </w:r>
            <w:r w:rsidR="00373B9B">
              <w:rPr>
                <w:noProof/>
                <w:webHidden/>
              </w:rPr>
              <w:fldChar w:fldCharType="begin"/>
            </w:r>
            <w:r w:rsidR="00373B9B">
              <w:rPr>
                <w:noProof/>
                <w:webHidden/>
              </w:rPr>
              <w:instrText xml:space="preserve"> PAGEREF _Toc478488370 \h </w:instrText>
            </w:r>
            <w:r w:rsidR="00373B9B">
              <w:rPr>
                <w:noProof/>
                <w:webHidden/>
              </w:rPr>
            </w:r>
            <w:r w:rsidR="00373B9B">
              <w:rPr>
                <w:noProof/>
                <w:webHidden/>
              </w:rPr>
              <w:fldChar w:fldCharType="separate"/>
            </w:r>
            <w:r w:rsidR="00373B9B">
              <w:rPr>
                <w:noProof/>
                <w:webHidden/>
              </w:rPr>
              <w:t>12</w:t>
            </w:r>
            <w:r w:rsidR="00373B9B">
              <w:rPr>
                <w:noProof/>
                <w:webHidden/>
              </w:rPr>
              <w:fldChar w:fldCharType="end"/>
            </w:r>
          </w:hyperlink>
        </w:p>
        <w:p w14:paraId="43628CB6" w14:textId="43ADDF1B" w:rsidR="00373B9B" w:rsidRDefault="002028FD">
          <w:pPr>
            <w:pStyle w:val="TOC2"/>
            <w:rPr>
              <w:rFonts w:asciiTheme="minorHAnsi" w:eastAsiaTheme="minorEastAsia" w:hAnsiTheme="minorHAnsi" w:cstheme="minorBidi"/>
              <w:noProof/>
            </w:rPr>
          </w:pPr>
          <w:hyperlink w:anchor="_Toc478488371" w:history="1">
            <w:r w:rsidR="00373B9B" w:rsidRPr="004101A5">
              <w:rPr>
                <w:rStyle w:val="Hyperlink"/>
                <w:noProof/>
              </w:rPr>
              <w:t>2.5</w:t>
            </w:r>
            <w:r w:rsidR="00373B9B">
              <w:rPr>
                <w:rFonts w:asciiTheme="minorHAnsi" w:eastAsiaTheme="minorEastAsia" w:hAnsiTheme="minorHAnsi" w:cstheme="minorBidi"/>
                <w:noProof/>
              </w:rPr>
              <w:tab/>
            </w:r>
            <w:r w:rsidR="00373B9B" w:rsidRPr="004101A5">
              <w:rPr>
                <w:rStyle w:val="Hyperlink"/>
                <w:noProof/>
              </w:rPr>
              <w:t>Vytvoření knihovny MJQA</w:t>
            </w:r>
            <w:r w:rsidR="00373B9B">
              <w:rPr>
                <w:noProof/>
                <w:webHidden/>
              </w:rPr>
              <w:tab/>
            </w:r>
            <w:r w:rsidR="00373B9B">
              <w:rPr>
                <w:noProof/>
                <w:webHidden/>
              </w:rPr>
              <w:fldChar w:fldCharType="begin"/>
            </w:r>
            <w:r w:rsidR="00373B9B">
              <w:rPr>
                <w:noProof/>
                <w:webHidden/>
              </w:rPr>
              <w:instrText xml:space="preserve"> PAGEREF _Toc478488371 \h </w:instrText>
            </w:r>
            <w:r w:rsidR="00373B9B">
              <w:rPr>
                <w:noProof/>
                <w:webHidden/>
              </w:rPr>
            </w:r>
            <w:r w:rsidR="00373B9B">
              <w:rPr>
                <w:noProof/>
                <w:webHidden/>
              </w:rPr>
              <w:fldChar w:fldCharType="separate"/>
            </w:r>
            <w:r w:rsidR="00373B9B">
              <w:rPr>
                <w:noProof/>
                <w:webHidden/>
              </w:rPr>
              <w:t>12</w:t>
            </w:r>
            <w:r w:rsidR="00373B9B">
              <w:rPr>
                <w:noProof/>
                <w:webHidden/>
              </w:rPr>
              <w:fldChar w:fldCharType="end"/>
            </w:r>
          </w:hyperlink>
        </w:p>
        <w:p w14:paraId="36BCEA0D" w14:textId="7F967D3A" w:rsidR="00373B9B" w:rsidRDefault="002028FD">
          <w:pPr>
            <w:pStyle w:val="TOC3"/>
            <w:rPr>
              <w:rFonts w:asciiTheme="minorHAnsi" w:eastAsiaTheme="minorEastAsia" w:hAnsiTheme="minorHAnsi" w:cstheme="minorBidi"/>
              <w:iCs w:val="0"/>
              <w:noProof/>
              <w:szCs w:val="22"/>
            </w:rPr>
          </w:pPr>
          <w:hyperlink w:anchor="_Toc478488372" w:history="1">
            <w:r w:rsidR="00373B9B" w:rsidRPr="004101A5">
              <w:rPr>
                <w:rStyle w:val="Hyperlink"/>
                <w:noProof/>
              </w:rPr>
              <w:t>2.5.1</w:t>
            </w:r>
            <w:r w:rsidR="00373B9B">
              <w:rPr>
                <w:rFonts w:asciiTheme="minorHAnsi" w:eastAsiaTheme="minorEastAsia" w:hAnsiTheme="minorHAnsi" w:cstheme="minorBidi"/>
                <w:iCs w:val="0"/>
                <w:noProof/>
                <w:szCs w:val="22"/>
              </w:rPr>
              <w:tab/>
            </w:r>
            <w:r w:rsidR="00373B9B" w:rsidRPr="004101A5">
              <w:rPr>
                <w:rStyle w:val="Hyperlink"/>
                <w:noProof/>
              </w:rPr>
              <w:t>Volání testu</w:t>
            </w:r>
            <w:r w:rsidR="00373B9B">
              <w:rPr>
                <w:noProof/>
                <w:webHidden/>
              </w:rPr>
              <w:tab/>
            </w:r>
            <w:r w:rsidR="00373B9B">
              <w:rPr>
                <w:noProof/>
                <w:webHidden/>
              </w:rPr>
              <w:fldChar w:fldCharType="begin"/>
            </w:r>
            <w:r w:rsidR="00373B9B">
              <w:rPr>
                <w:noProof/>
                <w:webHidden/>
              </w:rPr>
              <w:instrText xml:space="preserve"> PAGEREF _Toc478488372 \h </w:instrText>
            </w:r>
            <w:r w:rsidR="00373B9B">
              <w:rPr>
                <w:noProof/>
                <w:webHidden/>
              </w:rPr>
            </w:r>
            <w:r w:rsidR="00373B9B">
              <w:rPr>
                <w:noProof/>
                <w:webHidden/>
              </w:rPr>
              <w:fldChar w:fldCharType="separate"/>
            </w:r>
            <w:r w:rsidR="00373B9B">
              <w:rPr>
                <w:noProof/>
                <w:webHidden/>
              </w:rPr>
              <w:t>13</w:t>
            </w:r>
            <w:r w:rsidR="00373B9B">
              <w:rPr>
                <w:noProof/>
                <w:webHidden/>
              </w:rPr>
              <w:fldChar w:fldCharType="end"/>
            </w:r>
          </w:hyperlink>
        </w:p>
        <w:p w14:paraId="086BB697" w14:textId="52B17C5E" w:rsidR="00373B9B" w:rsidRDefault="002028FD">
          <w:pPr>
            <w:pStyle w:val="TOC3"/>
            <w:rPr>
              <w:rFonts w:asciiTheme="minorHAnsi" w:eastAsiaTheme="minorEastAsia" w:hAnsiTheme="minorHAnsi" w:cstheme="minorBidi"/>
              <w:iCs w:val="0"/>
              <w:noProof/>
              <w:szCs w:val="22"/>
            </w:rPr>
          </w:pPr>
          <w:hyperlink w:anchor="_Toc478488373" w:history="1">
            <w:r w:rsidR="00373B9B" w:rsidRPr="004101A5">
              <w:rPr>
                <w:rStyle w:val="Hyperlink"/>
                <w:noProof/>
              </w:rPr>
              <w:t>2.5.2</w:t>
            </w:r>
            <w:r w:rsidR="00373B9B">
              <w:rPr>
                <w:rFonts w:asciiTheme="minorHAnsi" w:eastAsiaTheme="minorEastAsia" w:hAnsiTheme="minorHAnsi" w:cstheme="minorBidi"/>
                <w:iCs w:val="0"/>
                <w:noProof/>
                <w:szCs w:val="22"/>
              </w:rPr>
              <w:tab/>
            </w:r>
            <w:r w:rsidR="00373B9B" w:rsidRPr="004101A5">
              <w:rPr>
                <w:rStyle w:val="Hyperlink"/>
                <w:noProof/>
              </w:rPr>
              <w:t>Vyhodnocení testu</w:t>
            </w:r>
            <w:r w:rsidR="00373B9B">
              <w:rPr>
                <w:noProof/>
                <w:webHidden/>
              </w:rPr>
              <w:tab/>
            </w:r>
            <w:r w:rsidR="00373B9B">
              <w:rPr>
                <w:noProof/>
                <w:webHidden/>
              </w:rPr>
              <w:fldChar w:fldCharType="begin"/>
            </w:r>
            <w:r w:rsidR="00373B9B">
              <w:rPr>
                <w:noProof/>
                <w:webHidden/>
              </w:rPr>
              <w:instrText xml:space="preserve"> PAGEREF _Toc478488373 \h </w:instrText>
            </w:r>
            <w:r w:rsidR="00373B9B">
              <w:rPr>
                <w:noProof/>
                <w:webHidden/>
              </w:rPr>
            </w:r>
            <w:r w:rsidR="00373B9B">
              <w:rPr>
                <w:noProof/>
                <w:webHidden/>
              </w:rPr>
              <w:fldChar w:fldCharType="separate"/>
            </w:r>
            <w:r w:rsidR="00373B9B">
              <w:rPr>
                <w:noProof/>
                <w:webHidden/>
              </w:rPr>
              <w:t>14</w:t>
            </w:r>
            <w:r w:rsidR="00373B9B">
              <w:rPr>
                <w:noProof/>
                <w:webHidden/>
              </w:rPr>
              <w:fldChar w:fldCharType="end"/>
            </w:r>
          </w:hyperlink>
        </w:p>
        <w:p w14:paraId="2748655F" w14:textId="006551E8" w:rsidR="00373B9B" w:rsidRDefault="002028FD">
          <w:pPr>
            <w:pStyle w:val="TOC3"/>
            <w:rPr>
              <w:rFonts w:asciiTheme="minorHAnsi" w:eastAsiaTheme="minorEastAsia" w:hAnsiTheme="minorHAnsi" w:cstheme="minorBidi"/>
              <w:iCs w:val="0"/>
              <w:noProof/>
              <w:szCs w:val="22"/>
            </w:rPr>
          </w:pPr>
          <w:hyperlink w:anchor="_Toc478488374" w:history="1">
            <w:r w:rsidR="00373B9B" w:rsidRPr="004101A5">
              <w:rPr>
                <w:rStyle w:val="Hyperlink"/>
                <w:noProof/>
              </w:rPr>
              <w:t>2.5.3</w:t>
            </w:r>
            <w:r w:rsidR="00373B9B">
              <w:rPr>
                <w:rFonts w:asciiTheme="minorHAnsi" w:eastAsiaTheme="minorEastAsia" w:hAnsiTheme="minorHAnsi" w:cstheme="minorBidi"/>
                <w:iCs w:val="0"/>
                <w:noProof/>
                <w:szCs w:val="22"/>
              </w:rPr>
              <w:tab/>
            </w:r>
            <w:r w:rsidR="00373B9B" w:rsidRPr="004101A5">
              <w:rPr>
                <w:rStyle w:val="Hyperlink"/>
                <w:noProof/>
              </w:rPr>
              <w:t>Zobrazení výsledku testu</w:t>
            </w:r>
            <w:r w:rsidR="00373B9B">
              <w:rPr>
                <w:noProof/>
                <w:webHidden/>
              </w:rPr>
              <w:tab/>
            </w:r>
            <w:r w:rsidR="00373B9B">
              <w:rPr>
                <w:noProof/>
                <w:webHidden/>
              </w:rPr>
              <w:fldChar w:fldCharType="begin"/>
            </w:r>
            <w:r w:rsidR="00373B9B">
              <w:rPr>
                <w:noProof/>
                <w:webHidden/>
              </w:rPr>
              <w:instrText xml:space="preserve"> PAGEREF _Toc478488374 \h </w:instrText>
            </w:r>
            <w:r w:rsidR="00373B9B">
              <w:rPr>
                <w:noProof/>
                <w:webHidden/>
              </w:rPr>
            </w:r>
            <w:r w:rsidR="00373B9B">
              <w:rPr>
                <w:noProof/>
                <w:webHidden/>
              </w:rPr>
              <w:fldChar w:fldCharType="separate"/>
            </w:r>
            <w:r w:rsidR="00373B9B">
              <w:rPr>
                <w:noProof/>
                <w:webHidden/>
              </w:rPr>
              <w:t>15</w:t>
            </w:r>
            <w:r w:rsidR="00373B9B">
              <w:rPr>
                <w:noProof/>
                <w:webHidden/>
              </w:rPr>
              <w:fldChar w:fldCharType="end"/>
            </w:r>
          </w:hyperlink>
        </w:p>
        <w:p w14:paraId="1F65AEED" w14:textId="3900BE32" w:rsidR="00373B9B" w:rsidRDefault="002028FD">
          <w:pPr>
            <w:pStyle w:val="TOC3"/>
            <w:rPr>
              <w:rFonts w:asciiTheme="minorHAnsi" w:eastAsiaTheme="minorEastAsia" w:hAnsiTheme="minorHAnsi" w:cstheme="minorBidi"/>
              <w:iCs w:val="0"/>
              <w:noProof/>
              <w:szCs w:val="22"/>
            </w:rPr>
          </w:pPr>
          <w:hyperlink w:anchor="_Toc478488375" w:history="1">
            <w:r w:rsidR="00373B9B" w:rsidRPr="004101A5">
              <w:rPr>
                <w:rStyle w:val="Hyperlink"/>
                <w:noProof/>
              </w:rPr>
              <w:t>2.5.4</w:t>
            </w:r>
            <w:r w:rsidR="00373B9B">
              <w:rPr>
                <w:rFonts w:asciiTheme="minorHAnsi" w:eastAsiaTheme="minorEastAsia" w:hAnsiTheme="minorHAnsi" w:cstheme="minorBidi"/>
                <w:iCs w:val="0"/>
                <w:noProof/>
                <w:szCs w:val="22"/>
              </w:rPr>
              <w:tab/>
            </w:r>
            <w:r w:rsidR="00373B9B" w:rsidRPr="004101A5">
              <w:rPr>
                <w:rStyle w:val="Hyperlink"/>
                <w:noProof/>
              </w:rPr>
              <w:t>Ostatní metody knihovny</w:t>
            </w:r>
            <w:r w:rsidR="00373B9B">
              <w:rPr>
                <w:noProof/>
                <w:webHidden/>
              </w:rPr>
              <w:tab/>
            </w:r>
            <w:r w:rsidR="00373B9B">
              <w:rPr>
                <w:noProof/>
                <w:webHidden/>
              </w:rPr>
              <w:fldChar w:fldCharType="begin"/>
            </w:r>
            <w:r w:rsidR="00373B9B">
              <w:rPr>
                <w:noProof/>
                <w:webHidden/>
              </w:rPr>
              <w:instrText xml:space="preserve"> PAGEREF _Toc478488375 \h </w:instrText>
            </w:r>
            <w:r w:rsidR="00373B9B">
              <w:rPr>
                <w:noProof/>
                <w:webHidden/>
              </w:rPr>
            </w:r>
            <w:r w:rsidR="00373B9B">
              <w:rPr>
                <w:noProof/>
                <w:webHidden/>
              </w:rPr>
              <w:fldChar w:fldCharType="separate"/>
            </w:r>
            <w:r w:rsidR="00373B9B">
              <w:rPr>
                <w:noProof/>
                <w:webHidden/>
              </w:rPr>
              <w:t>16</w:t>
            </w:r>
            <w:r w:rsidR="00373B9B">
              <w:rPr>
                <w:noProof/>
                <w:webHidden/>
              </w:rPr>
              <w:fldChar w:fldCharType="end"/>
            </w:r>
          </w:hyperlink>
        </w:p>
        <w:p w14:paraId="1AF48388" w14:textId="2DBB7222" w:rsidR="00373B9B" w:rsidRDefault="002028FD">
          <w:pPr>
            <w:pStyle w:val="TOC2"/>
            <w:rPr>
              <w:rFonts w:asciiTheme="minorHAnsi" w:eastAsiaTheme="minorEastAsia" w:hAnsiTheme="minorHAnsi" w:cstheme="minorBidi"/>
              <w:noProof/>
            </w:rPr>
          </w:pPr>
          <w:hyperlink w:anchor="_Toc478488376" w:history="1">
            <w:r w:rsidR="00373B9B" w:rsidRPr="004101A5">
              <w:rPr>
                <w:rStyle w:val="Hyperlink"/>
                <w:noProof/>
              </w:rPr>
              <w:t>2.6</w:t>
            </w:r>
            <w:r w:rsidR="00373B9B">
              <w:rPr>
                <w:rFonts w:asciiTheme="minorHAnsi" w:eastAsiaTheme="minorEastAsia" w:hAnsiTheme="minorHAnsi" w:cstheme="minorBidi"/>
                <w:noProof/>
              </w:rPr>
              <w:tab/>
            </w:r>
            <w:r w:rsidR="00373B9B" w:rsidRPr="004101A5">
              <w:rPr>
                <w:rStyle w:val="Hyperlink"/>
                <w:noProof/>
              </w:rPr>
              <w:t>Využité pluginy</w:t>
            </w:r>
            <w:r w:rsidR="00373B9B">
              <w:rPr>
                <w:noProof/>
                <w:webHidden/>
              </w:rPr>
              <w:tab/>
            </w:r>
            <w:r w:rsidR="00373B9B">
              <w:rPr>
                <w:noProof/>
                <w:webHidden/>
              </w:rPr>
              <w:fldChar w:fldCharType="begin"/>
            </w:r>
            <w:r w:rsidR="00373B9B">
              <w:rPr>
                <w:noProof/>
                <w:webHidden/>
              </w:rPr>
              <w:instrText xml:space="preserve"> PAGEREF _Toc478488376 \h </w:instrText>
            </w:r>
            <w:r w:rsidR="00373B9B">
              <w:rPr>
                <w:noProof/>
                <w:webHidden/>
              </w:rPr>
            </w:r>
            <w:r w:rsidR="00373B9B">
              <w:rPr>
                <w:noProof/>
                <w:webHidden/>
              </w:rPr>
              <w:fldChar w:fldCharType="separate"/>
            </w:r>
            <w:r w:rsidR="00373B9B">
              <w:rPr>
                <w:noProof/>
                <w:webHidden/>
              </w:rPr>
              <w:t>16</w:t>
            </w:r>
            <w:r w:rsidR="00373B9B">
              <w:rPr>
                <w:noProof/>
                <w:webHidden/>
              </w:rPr>
              <w:fldChar w:fldCharType="end"/>
            </w:r>
          </w:hyperlink>
        </w:p>
        <w:p w14:paraId="3166AC2F" w14:textId="1480D323" w:rsidR="00373B9B" w:rsidRDefault="002028FD">
          <w:pPr>
            <w:pStyle w:val="TOC2"/>
            <w:rPr>
              <w:rFonts w:asciiTheme="minorHAnsi" w:eastAsiaTheme="minorEastAsia" w:hAnsiTheme="minorHAnsi" w:cstheme="minorBidi"/>
              <w:noProof/>
            </w:rPr>
          </w:pPr>
          <w:hyperlink w:anchor="_Toc478488377" w:history="1">
            <w:r w:rsidR="00373B9B" w:rsidRPr="004101A5">
              <w:rPr>
                <w:rStyle w:val="Hyperlink"/>
                <w:noProof/>
              </w:rPr>
              <w:t>2.7</w:t>
            </w:r>
            <w:r w:rsidR="00373B9B">
              <w:rPr>
                <w:rFonts w:asciiTheme="minorHAnsi" w:eastAsiaTheme="minorEastAsia" w:hAnsiTheme="minorHAnsi" w:cstheme="minorBidi"/>
                <w:noProof/>
              </w:rPr>
              <w:tab/>
            </w:r>
            <w:r w:rsidR="00373B9B" w:rsidRPr="004101A5">
              <w:rPr>
                <w:rStyle w:val="Hyperlink"/>
                <w:noProof/>
              </w:rPr>
              <w:t>Kontrolery</w:t>
            </w:r>
            <w:r w:rsidR="00373B9B">
              <w:rPr>
                <w:noProof/>
                <w:webHidden/>
              </w:rPr>
              <w:tab/>
            </w:r>
            <w:r w:rsidR="00373B9B">
              <w:rPr>
                <w:noProof/>
                <w:webHidden/>
              </w:rPr>
              <w:fldChar w:fldCharType="begin"/>
            </w:r>
            <w:r w:rsidR="00373B9B">
              <w:rPr>
                <w:noProof/>
                <w:webHidden/>
              </w:rPr>
              <w:instrText xml:space="preserve"> PAGEREF _Toc478488377 \h </w:instrText>
            </w:r>
            <w:r w:rsidR="00373B9B">
              <w:rPr>
                <w:noProof/>
                <w:webHidden/>
              </w:rPr>
            </w:r>
            <w:r w:rsidR="00373B9B">
              <w:rPr>
                <w:noProof/>
                <w:webHidden/>
              </w:rPr>
              <w:fldChar w:fldCharType="separate"/>
            </w:r>
            <w:r w:rsidR="00373B9B">
              <w:rPr>
                <w:noProof/>
                <w:webHidden/>
              </w:rPr>
              <w:t>17</w:t>
            </w:r>
            <w:r w:rsidR="00373B9B">
              <w:rPr>
                <w:noProof/>
                <w:webHidden/>
              </w:rPr>
              <w:fldChar w:fldCharType="end"/>
            </w:r>
          </w:hyperlink>
        </w:p>
        <w:p w14:paraId="4AE84E41" w14:textId="7404F60C" w:rsidR="00373B9B" w:rsidRDefault="002028FD">
          <w:pPr>
            <w:pStyle w:val="TOC3"/>
            <w:rPr>
              <w:rFonts w:asciiTheme="minorHAnsi" w:eastAsiaTheme="minorEastAsia" w:hAnsiTheme="minorHAnsi" w:cstheme="minorBidi"/>
              <w:iCs w:val="0"/>
              <w:noProof/>
              <w:szCs w:val="22"/>
            </w:rPr>
          </w:pPr>
          <w:hyperlink w:anchor="_Toc478488378" w:history="1">
            <w:r w:rsidR="00373B9B" w:rsidRPr="004101A5">
              <w:rPr>
                <w:rStyle w:val="Hyperlink"/>
                <w:noProof/>
              </w:rPr>
              <w:t>2.7.1</w:t>
            </w:r>
            <w:r w:rsidR="00373B9B">
              <w:rPr>
                <w:rFonts w:asciiTheme="minorHAnsi" w:eastAsiaTheme="minorEastAsia" w:hAnsiTheme="minorHAnsi" w:cstheme="minorBidi"/>
                <w:iCs w:val="0"/>
                <w:noProof/>
                <w:szCs w:val="22"/>
              </w:rPr>
              <w:tab/>
            </w:r>
            <w:r w:rsidR="00373B9B" w:rsidRPr="004101A5">
              <w:rPr>
                <w:rStyle w:val="Hyperlink"/>
                <w:noProof/>
              </w:rPr>
              <w:t>Kontroler Main</w:t>
            </w:r>
            <w:r w:rsidR="00373B9B">
              <w:rPr>
                <w:noProof/>
                <w:webHidden/>
              </w:rPr>
              <w:tab/>
            </w:r>
            <w:r w:rsidR="00373B9B">
              <w:rPr>
                <w:noProof/>
                <w:webHidden/>
              </w:rPr>
              <w:fldChar w:fldCharType="begin"/>
            </w:r>
            <w:r w:rsidR="00373B9B">
              <w:rPr>
                <w:noProof/>
                <w:webHidden/>
              </w:rPr>
              <w:instrText xml:space="preserve"> PAGEREF _Toc478488378 \h </w:instrText>
            </w:r>
            <w:r w:rsidR="00373B9B">
              <w:rPr>
                <w:noProof/>
                <w:webHidden/>
              </w:rPr>
            </w:r>
            <w:r w:rsidR="00373B9B">
              <w:rPr>
                <w:noProof/>
                <w:webHidden/>
              </w:rPr>
              <w:fldChar w:fldCharType="separate"/>
            </w:r>
            <w:r w:rsidR="00373B9B">
              <w:rPr>
                <w:noProof/>
                <w:webHidden/>
              </w:rPr>
              <w:t>17</w:t>
            </w:r>
            <w:r w:rsidR="00373B9B">
              <w:rPr>
                <w:noProof/>
                <w:webHidden/>
              </w:rPr>
              <w:fldChar w:fldCharType="end"/>
            </w:r>
          </w:hyperlink>
        </w:p>
        <w:p w14:paraId="4D0F02E2" w14:textId="2F103C0E" w:rsidR="00373B9B" w:rsidRDefault="002028FD">
          <w:pPr>
            <w:pStyle w:val="TOC3"/>
            <w:rPr>
              <w:rFonts w:asciiTheme="minorHAnsi" w:eastAsiaTheme="minorEastAsia" w:hAnsiTheme="minorHAnsi" w:cstheme="minorBidi"/>
              <w:iCs w:val="0"/>
              <w:noProof/>
              <w:szCs w:val="22"/>
            </w:rPr>
          </w:pPr>
          <w:hyperlink w:anchor="_Toc478488379" w:history="1">
            <w:r w:rsidR="00373B9B" w:rsidRPr="004101A5">
              <w:rPr>
                <w:rStyle w:val="Hyperlink"/>
                <w:noProof/>
              </w:rPr>
              <w:t>2.7.2</w:t>
            </w:r>
            <w:r w:rsidR="00373B9B">
              <w:rPr>
                <w:rFonts w:asciiTheme="minorHAnsi" w:eastAsiaTheme="minorEastAsia" w:hAnsiTheme="minorHAnsi" w:cstheme="minorBidi"/>
                <w:iCs w:val="0"/>
                <w:noProof/>
                <w:szCs w:val="22"/>
              </w:rPr>
              <w:tab/>
            </w:r>
            <w:r w:rsidR="00373B9B" w:rsidRPr="004101A5">
              <w:rPr>
                <w:rStyle w:val="Hyperlink"/>
                <w:noProof/>
              </w:rPr>
              <w:t>Kontroler Map</w:t>
            </w:r>
            <w:r w:rsidR="00373B9B">
              <w:rPr>
                <w:noProof/>
                <w:webHidden/>
              </w:rPr>
              <w:tab/>
            </w:r>
            <w:r w:rsidR="00373B9B">
              <w:rPr>
                <w:noProof/>
                <w:webHidden/>
              </w:rPr>
              <w:fldChar w:fldCharType="begin"/>
            </w:r>
            <w:r w:rsidR="00373B9B">
              <w:rPr>
                <w:noProof/>
                <w:webHidden/>
              </w:rPr>
              <w:instrText xml:space="preserve"> PAGEREF _Toc478488379 \h </w:instrText>
            </w:r>
            <w:r w:rsidR="00373B9B">
              <w:rPr>
                <w:noProof/>
                <w:webHidden/>
              </w:rPr>
            </w:r>
            <w:r w:rsidR="00373B9B">
              <w:rPr>
                <w:noProof/>
                <w:webHidden/>
              </w:rPr>
              <w:fldChar w:fldCharType="separate"/>
            </w:r>
            <w:r w:rsidR="00373B9B">
              <w:rPr>
                <w:noProof/>
                <w:webHidden/>
              </w:rPr>
              <w:t>17</w:t>
            </w:r>
            <w:r w:rsidR="00373B9B">
              <w:rPr>
                <w:noProof/>
                <w:webHidden/>
              </w:rPr>
              <w:fldChar w:fldCharType="end"/>
            </w:r>
          </w:hyperlink>
        </w:p>
        <w:p w14:paraId="53EE67D3" w14:textId="1EDF3FE8" w:rsidR="00373B9B" w:rsidRDefault="002028FD">
          <w:pPr>
            <w:pStyle w:val="TOC3"/>
            <w:rPr>
              <w:rFonts w:asciiTheme="minorHAnsi" w:eastAsiaTheme="minorEastAsia" w:hAnsiTheme="minorHAnsi" w:cstheme="minorBidi"/>
              <w:iCs w:val="0"/>
              <w:noProof/>
              <w:szCs w:val="22"/>
            </w:rPr>
          </w:pPr>
          <w:hyperlink w:anchor="_Toc478488380" w:history="1">
            <w:r w:rsidR="00373B9B" w:rsidRPr="004101A5">
              <w:rPr>
                <w:rStyle w:val="Hyperlink"/>
                <w:noProof/>
              </w:rPr>
              <w:t>2.7.3</w:t>
            </w:r>
            <w:r w:rsidR="00373B9B">
              <w:rPr>
                <w:rFonts w:asciiTheme="minorHAnsi" w:eastAsiaTheme="minorEastAsia" w:hAnsiTheme="minorHAnsi" w:cstheme="minorBidi"/>
                <w:iCs w:val="0"/>
                <w:noProof/>
                <w:szCs w:val="22"/>
              </w:rPr>
              <w:tab/>
            </w:r>
            <w:r w:rsidR="00373B9B" w:rsidRPr="004101A5">
              <w:rPr>
                <w:rStyle w:val="Hyperlink"/>
                <w:noProof/>
              </w:rPr>
              <w:t>Kontroler Sdileni</w:t>
            </w:r>
            <w:r w:rsidR="00373B9B">
              <w:rPr>
                <w:noProof/>
                <w:webHidden/>
              </w:rPr>
              <w:tab/>
            </w:r>
            <w:r w:rsidR="00373B9B">
              <w:rPr>
                <w:noProof/>
                <w:webHidden/>
              </w:rPr>
              <w:fldChar w:fldCharType="begin"/>
            </w:r>
            <w:r w:rsidR="00373B9B">
              <w:rPr>
                <w:noProof/>
                <w:webHidden/>
              </w:rPr>
              <w:instrText xml:space="preserve"> PAGEREF _Toc478488380 \h </w:instrText>
            </w:r>
            <w:r w:rsidR="00373B9B">
              <w:rPr>
                <w:noProof/>
                <w:webHidden/>
              </w:rPr>
            </w:r>
            <w:r w:rsidR="00373B9B">
              <w:rPr>
                <w:noProof/>
                <w:webHidden/>
              </w:rPr>
              <w:fldChar w:fldCharType="separate"/>
            </w:r>
            <w:r w:rsidR="00373B9B">
              <w:rPr>
                <w:noProof/>
                <w:webHidden/>
              </w:rPr>
              <w:t>18</w:t>
            </w:r>
            <w:r w:rsidR="00373B9B">
              <w:rPr>
                <w:noProof/>
                <w:webHidden/>
              </w:rPr>
              <w:fldChar w:fldCharType="end"/>
            </w:r>
          </w:hyperlink>
        </w:p>
        <w:p w14:paraId="7C11EDAE" w14:textId="6590EF2C" w:rsidR="00373B9B" w:rsidRDefault="002028FD">
          <w:pPr>
            <w:pStyle w:val="TOC3"/>
            <w:rPr>
              <w:rFonts w:asciiTheme="minorHAnsi" w:eastAsiaTheme="minorEastAsia" w:hAnsiTheme="minorHAnsi" w:cstheme="minorBidi"/>
              <w:iCs w:val="0"/>
              <w:noProof/>
              <w:szCs w:val="22"/>
            </w:rPr>
          </w:pPr>
          <w:hyperlink w:anchor="_Toc478488381" w:history="1">
            <w:r w:rsidR="00373B9B" w:rsidRPr="004101A5">
              <w:rPr>
                <w:rStyle w:val="Hyperlink"/>
                <w:noProof/>
              </w:rPr>
              <w:t>2.7.4</w:t>
            </w:r>
            <w:r w:rsidR="00373B9B">
              <w:rPr>
                <w:rFonts w:asciiTheme="minorHAnsi" w:eastAsiaTheme="minorEastAsia" w:hAnsiTheme="minorHAnsi" w:cstheme="minorBidi"/>
                <w:iCs w:val="0"/>
                <w:noProof/>
                <w:szCs w:val="22"/>
              </w:rPr>
              <w:tab/>
            </w:r>
            <w:r w:rsidR="00373B9B" w:rsidRPr="004101A5">
              <w:rPr>
                <w:rStyle w:val="Hyperlink"/>
                <w:noProof/>
              </w:rPr>
              <w:t>Kontroler MainU</w:t>
            </w:r>
            <w:r w:rsidR="00373B9B">
              <w:rPr>
                <w:noProof/>
                <w:webHidden/>
              </w:rPr>
              <w:tab/>
            </w:r>
            <w:r w:rsidR="00373B9B">
              <w:rPr>
                <w:noProof/>
                <w:webHidden/>
              </w:rPr>
              <w:fldChar w:fldCharType="begin"/>
            </w:r>
            <w:r w:rsidR="00373B9B">
              <w:rPr>
                <w:noProof/>
                <w:webHidden/>
              </w:rPr>
              <w:instrText xml:space="preserve"> PAGEREF _Toc478488381 \h </w:instrText>
            </w:r>
            <w:r w:rsidR="00373B9B">
              <w:rPr>
                <w:noProof/>
                <w:webHidden/>
              </w:rPr>
            </w:r>
            <w:r w:rsidR="00373B9B">
              <w:rPr>
                <w:noProof/>
                <w:webHidden/>
              </w:rPr>
              <w:fldChar w:fldCharType="separate"/>
            </w:r>
            <w:r w:rsidR="00373B9B">
              <w:rPr>
                <w:noProof/>
                <w:webHidden/>
              </w:rPr>
              <w:t>18</w:t>
            </w:r>
            <w:r w:rsidR="00373B9B">
              <w:rPr>
                <w:noProof/>
                <w:webHidden/>
              </w:rPr>
              <w:fldChar w:fldCharType="end"/>
            </w:r>
          </w:hyperlink>
        </w:p>
        <w:p w14:paraId="56D818DB" w14:textId="4621F784" w:rsidR="00373B9B" w:rsidRDefault="002028FD">
          <w:pPr>
            <w:pStyle w:val="TOC3"/>
            <w:rPr>
              <w:rFonts w:asciiTheme="minorHAnsi" w:eastAsiaTheme="minorEastAsia" w:hAnsiTheme="minorHAnsi" w:cstheme="minorBidi"/>
              <w:iCs w:val="0"/>
              <w:noProof/>
              <w:szCs w:val="22"/>
            </w:rPr>
          </w:pPr>
          <w:hyperlink w:anchor="_Toc478488382" w:history="1">
            <w:r w:rsidR="00373B9B" w:rsidRPr="004101A5">
              <w:rPr>
                <w:rStyle w:val="Hyperlink"/>
                <w:noProof/>
              </w:rPr>
              <w:t>2.7.5</w:t>
            </w:r>
            <w:r w:rsidR="00373B9B">
              <w:rPr>
                <w:rFonts w:asciiTheme="minorHAnsi" w:eastAsiaTheme="minorEastAsia" w:hAnsiTheme="minorHAnsi" w:cstheme="minorBidi"/>
                <w:iCs w:val="0"/>
                <w:noProof/>
                <w:szCs w:val="22"/>
              </w:rPr>
              <w:tab/>
            </w:r>
            <w:r w:rsidR="00373B9B" w:rsidRPr="004101A5">
              <w:rPr>
                <w:rStyle w:val="Hyperlink"/>
                <w:noProof/>
              </w:rPr>
              <w:t>Kontroler Profil</w:t>
            </w:r>
            <w:r w:rsidR="00373B9B">
              <w:rPr>
                <w:noProof/>
                <w:webHidden/>
              </w:rPr>
              <w:tab/>
            </w:r>
            <w:r w:rsidR="00373B9B">
              <w:rPr>
                <w:noProof/>
                <w:webHidden/>
              </w:rPr>
              <w:fldChar w:fldCharType="begin"/>
            </w:r>
            <w:r w:rsidR="00373B9B">
              <w:rPr>
                <w:noProof/>
                <w:webHidden/>
              </w:rPr>
              <w:instrText xml:space="preserve"> PAGEREF _Toc478488382 \h </w:instrText>
            </w:r>
            <w:r w:rsidR="00373B9B">
              <w:rPr>
                <w:noProof/>
                <w:webHidden/>
              </w:rPr>
            </w:r>
            <w:r w:rsidR="00373B9B">
              <w:rPr>
                <w:noProof/>
                <w:webHidden/>
              </w:rPr>
              <w:fldChar w:fldCharType="separate"/>
            </w:r>
            <w:r w:rsidR="00373B9B">
              <w:rPr>
                <w:noProof/>
                <w:webHidden/>
              </w:rPr>
              <w:t>19</w:t>
            </w:r>
            <w:r w:rsidR="00373B9B">
              <w:rPr>
                <w:noProof/>
                <w:webHidden/>
              </w:rPr>
              <w:fldChar w:fldCharType="end"/>
            </w:r>
          </w:hyperlink>
        </w:p>
        <w:p w14:paraId="3B3E7216" w14:textId="350101BD" w:rsidR="00373B9B" w:rsidRDefault="002028FD">
          <w:pPr>
            <w:pStyle w:val="TOC2"/>
            <w:rPr>
              <w:rFonts w:asciiTheme="minorHAnsi" w:eastAsiaTheme="minorEastAsia" w:hAnsiTheme="minorHAnsi" w:cstheme="minorBidi"/>
              <w:noProof/>
            </w:rPr>
          </w:pPr>
          <w:hyperlink w:anchor="_Toc478488383" w:history="1">
            <w:r w:rsidR="00373B9B" w:rsidRPr="004101A5">
              <w:rPr>
                <w:rStyle w:val="Hyperlink"/>
                <w:noProof/>
              </w:rPr>
              <w:t>2.8</w:t>
            </w:r>
            <w:r w:rsidR="00373B9B">
              <w:rPr>
                <w:rFonts w:asciiTheme="minorHAnsi" w:eastAsiaTheme="minorEastAsia" w:hAnsiTheme="minorHAnsi" w:cstheme="minorBidi"/>
                <w:noProof/>
              </w:rPr>
              <w:tab/>
            </w:r>
            <w:r w:rsidR="00373B9B" w:rsidRPr="004101A5">
              <w:rPr>
                <w:rStyle w:val="Hyperlink"/>
                <w:noProof/>
              </w:rPr>
              <w:t>Vlastní konfigurace</w:t>
            </w:r>
            <w:r w:rsidR="00373B9B">
              <w:rPr>
                <w:noProof/>
                <w:webHidden/>
              </w:rPr>
              <w:tab/>
            </w:r>
            <w:r w:rsidR="00373B9B">
              <w:rPr>
                <w:noProof/>
                <w:webHidden/>
              </w:rPr>
              <w:fldChar w:fldCharType="begin"/>
            </w:r>
            <w:r w:rsidR="00373B9B">
              <w:rPr>
                <w:noProof/>
                <w:webHidden/>
              </w:rPr>
              <w:instrText xml:space="preserve"> PAGEREF _Toc478488383 \h </w:instrText>
            </w:r>
            <w:r w:rsidR="00373B9B">
              <w:rPr>
                <w:noProof/>
                <w:webHidden/>
              </w:rPr>
            </w:r>
            <w:r w:rsidR="00373B9B">
              <w:rPr>
                <w:noProof/>
                <w:webHidden/>
              </w:rPr>
              <w:fldChar w:fldCharType="separate"/>
            </w:r>
            <w:r w:rsidR="00373B9B">
              <w:rPr>
                <w:noProof/>
                <w:webHidden/>
              </w:rPr>
              <w:t>20</w:t>
            </w:r>
            <w:r w:rsidR="00373B9B">
              <w:rPr>
                <w:noProof/>
                <w:webHidden/>
              </w:rPr>
              <w:fldChar w:fldCharType="end"/>
            </w:r>
          </w:hyperlink>
        </w:p>
        <w:p w14:paraId="65AB7860" w14:textId="6E09F92C" w:rsidR="00373B9B" w:rsidRDefault="002028FD">
          <w:pPr>
            <w:pStyle w:val="TOC2"/>
            <w:rPr>
              <w:rFonts w:asciiTheme="minorHAnsi" w:eastAsiaTheme="minorEastAsia" w:hAnsiTheme="minorHAnsi" w:cstheme="minorBidi"/>
              <w:noProof/>
            </w:rPr>
          </w:pPr>
          <w:hyperlink w:anchor="_Toc478488384" w:history="1">
            <w:r w:rsidR="00373B9B" w:rsidRPr="004101A5">
              <w:rPr>
                <w:rStyle w:val="Hyperlink"/>
                <w:noProof/>
              </w:rPr>
              <w:t>2.9</w:t>
            </w:r>
            <w:r w:rsidR="00373B9B">
              <w:rPr>
                <w:rFonts w:asciiTheme="minorHAnsi" w:eastAsiaTheme="minorEastAsia" w:hAnsiTheme="minorHAnsi" w:cstheme="minorBidi"/>
                <w:noProof/>
              </w:rPr>
              <w:tab/>
            </w:r>
            <w:r w:rsidR="00373B9B" w:rsidRPr="004101A5">
              <w:rPr>
                <w:rStyle w:val="Hyperlink"/>
                <w:noProof/>
              </w:rPr>
              <w:t>Použité obrázky</w:t>
            </w:r>
            <w:r w:rsidR="00373B9B">
              <w:rPr>
                <w:noProof/>
                <w:webHidden/>
              </w:rPr>
              <w:tab/>
            </w:r>
            <w:r w:rsidR="00373B9B">
              <w:rPr>
                <w:noProof/>
                <w:webHidden/>
              </w:rPr>
              <w:fldChar w:fldCharType="begin"/>
            </w:r>
            <w:r w:rsidR="00373B9B">
              <w:rPr>
                <w:noProof/>
                <w:webHidden/>
              </w:rPr>
              <w:instrText xml:space="preserve"> PAGEREF _Toc478488384 \h </w:instrText>
            </w:r>
            <w:r w:rsidR="00373B9B">
              <w:rPr>
                <w:noProof/>
                <w:webHidden/>
              </w:rPr>
            </w:r>
            <w:r w:rsidR="00373B9B">
              <w:rPr>
                <w:noProof/>
                <w:webHidden/>
              </w:rPr>
              <w:fldChar w:fldCharType="separate"/>
            </w:r>
            <w:r w:rsidR="00373B9B">
              <w:rPr>
                <w:noProof/>
                <w:webHidden/>
              </w:rPr>
              <w:t>20</w:t>
            </w:r>
            <w:r w:rsidR="00373B9B">
              <w:rPr>
                <w:noProof/>
                <w:webHidden/>
              </w:rPr>
              <w:fldChar w:fldCharType="end"/>
            </w:r>
          </w:hyperlink>
        </w:p>
        <w:p w14:paraId="7E35F887" w14:textId="5B4892AE" w:rsidR="00373B9B" w:rsidRDefault="002028FD">
          <w:pPr>
            <w:pStyle w:val="TOC2"/>
            <w:rPr>
              <w:rFonts w:asciiTheme="minorHAnsi" w:eastAsiaTheme="minorEastAsia" w:hAnsiTheme="minorHAnsi" w:cstheme="minorBidi"/>
              <w:noProof/>
            </w:rPr>
          </w:pPr>
          <w:hyperlink w:anchor="_Toc478488385" w:history="1">
            <w:r w:rsidR="00373B9B" w:rsidRPr="004101A5">
              <w:rPr>
                <w:rStyle w:val="Hyperlink"/>
                <w:noProof/>
              </w:rPr>
              <w:t>2.10</w:t>
            </w:r>
            <w:r w:rsidR="00373B9B">
              <w:rPr>
                <w:rFonts w:asciiTheme="minorHAnsi" w:eastAsiaTheme="minorEastAsia" w:hAnsiTheme="minorHAnsi" w:cstheme="minorBidi"/>
                <w:noProof/>
              </w:rPr>
              <w:tab/>
            </w:r>
            <w:r w:rsidR="00373B9B" w:rsidRPr="004101A5">
              <w:rPr>
                <w:rStyle w:val="Hyperlink"/>
                <w:noProof/>
              </w:rPr>
              <w:t>Další použité designové prvky</w:t>
            </w:r>
            <w:r w:rsidR="00373B9B">
              <w:rPr>
                <w:noProof/>
                <w:webHidden/>
              </w:rPr>
              <w:tab/>
            </w:r>
            <w:r w:rsidR="00373B9B">
              <w:rPr>
                <w:noProof/>
                <w:webHidden/>
              </w:rPr>
              <w:fldChar w:fldCharType="begin"/>
            </w:r>
            <w:r w:rsidR="00373B9B">
              <w:rPr>
                <w:noProof/>
                <w:webHidden/>
              </w:rPr>
              <w:instrText xml:space="preserve"> PAGEREF _Toc478488385 \h </w:instrText>
            </w:r>
            <w:r w:rsidR="00373B9B">
              <w:rPr>
                <w:noProof/>
                <w:webHidden/>
              </w:rPr>
            </w:r>
            <w:r w:rsidR="00373B9B">
              <w:rPr>
                <w:noProof/>
                <w:webHidden/>
              </w:rPr>
              <w:fldChar w:fldCharType="separate"/>
            </w:r>
            <w:r w:rsidR="00373B9B">
              <w:rPr>
                <w:noProof/>
                <w:webHidden/>
              </w:rPr>
              <w:t>21</w:t>
            </w:r>
            <w:r w:rsidR="00373B9B">
              <w:rPr>
                <w:noProof/>
                <w:webHidden/>
              </w:rPr>
              <w:fldChar w:fldCharType="end"/>
            </w:r>
          </w:hyperlink>
        </w:p>
        <w:p w14:paraId="778C4455" w14:textId="1540CF25" w:rsidR="00373B9B" w:rsidRDefault="002028FD">
          <w:pPr>
            <w:pStyle w:val="TOC1"/>
            <w:rPr>
              <w:rFonts w:asciiTheme="minorHAnsi" w:eastAsiaTheme="minorEastAsia" w:hAnsiTheme="minorHAnsi" w:cstheme="minorBidi"/>
              <w:b w:val="0"/>
              <w:bCs w:val="0"/>
              <w:caps w:val="0"/>
              <w:szCs w:val="22"/>
            </w:rPr>
          </w:pPr>
          <w:hyperlink w:anchor="_Toc478488386" w:history="1">
            <w:r w:rsidR="00373B9B" w:rsidRPr="004101A5">
              <w:rPr>
                <w:rStyle w:val="Hyperlink"/>
              </w:rPr>
              <w:t>3</w:t>
            </w:r>
            <w:r w:rsidR="00373B9B">
              <w:rPr>
                <w:rFonts w:asciiTheme="minorHAnsi" w:eastAsiaTheme="minorEastAsia" w:hAnsiTheme="minorHAnsi" w:cstheme="minorBidi"/>
                <w:b w:val="0"/>
                <w:bCs w:val="0"/>
                <w:caps w:val="0"/>
                <w:szCs w:val="22"/>
              </w:rPr>
              <w:tab/>
            </w:r>
            <w:r w:rsidR="00373B9B" w:rsidRPr="004101A5">
              <w:rPr>
                <w:rStyle w:val="Hyperlink"/>
              </w:rPr>
              <w:t>Uživatelská DOKUMENTACE</w:t>
            </w:r>
            <w:r w:rsidR="00373B9B">
              <w:rPr>
                <w:webHidden/>
              </w:rPr>
              <w:tab/>
            </w:r>
            <w:r w:rsidR="00373B9B">
              <w:rPr>
                <w:webHidden/>
              </w:rPr>
              <w:fldChar w:fldCharType="begin"/>
            </w:r>
            <w:r w:rsidR="00373B9B">
              <w:rPr>
                <w:webHidden/>
              </w:rPr>
              <w:instrText xml:space="preserve"> PAGEREF _Toc478488386 \h </w:instrText>
            </w:r>
            <w:r w:rsidR="00373B9B">
              <w:rPr>
                <w:webHidden/>
              </w:rPr>
            </w:r>
            <w:r w:rsidR="00373B9B">
              <w:rPr>
                <w:webHidden/>
              </w:rPr>
              <w:fldChar w:fldCharType="separate"/>
            </w:r>
            <w:r w:rsidR="00373B9B">
              <w:rPr>
                <w:webHidden/>
              </w:rPr>
              <w:t>22</w:t>
            </w:r>
            <w:r w:rsidR="00373B9B">
              <w:rPr>
                <w:webHidden/>
              </w:rPr>
              <w:fldChar w:fldCharType="end"/>
            </w:r>
          </w:hyperlink>
        </w:p>
        <w:p w14:paraId="5B26634B" w14:textId="27797400" w:rsidR="00373B9B" w:rsidRDefault="002028FD">
          <w:pPr>
            <w:pStyle w:val="TOC2"/>
            <w:rPr>
              <w:rFonts w:asciiTheme="minorHAnsi" w:eastAsiaTheme="minorEastAsia" w:hAnsiTheme="minorHAnsi" w:cstheme="minorBidi"/>
              <w:noProof/>
            </w:rPr>
          </w:pPr>
          <w:hyperlink w:anchor="_Toc478488387" w:history="1">
            <w:r w:rsidR="00373B9B" w:rsidRPr="004101A5">
              <w:rPr>
                <w:rStyle w:val="Hyperlink"/>
                <w:noProof/>
              </w:rPr>
              <w:t>3.1</w:t>
            </w:r>
            <w:r w:rsidR="00373B9B">
              <w:rPr>
                <w:rFonts w:asciiTheme="minorHAnsi" w:eastAsiaTheme="minorEastAsia" w:hAnsiTheme="minorHAnsi" w:cstheme="minorBidi"/>
                <w:noProof/>
              </w:rPr>
              <w:tab/>
            </w:r>
            <w:r w:rsidR="00373B9B" w:rsidRPr="004101A5">
              <w:rPr>
                <w:rStyle w:val="Hyperlink"/>
                <w:noProof/>
              </w:rPr>
              <w:t>Základní údaje</w:t>
            </w:r>
            <w:r w:rsidR="00373B9B">
              <w:rPr>
                <w:noProof/>
                <w:webHidden/>
              </w:rPr>
              <w:tab/>
            </w:r>
            <w:r w:rsidR="00373B9B">
              <w:rPr>
                <w:noProof/>
                <w:webHidden/>
              </w:rPr>
              <w:fldChar w:fldCharType="begin"/>
            </w:r>
            <w:r w:rsidR="00373B9B">
              <w:rPr>
                <w:noProof/>
                <w:webHidden/>
              </w:rPr>
              <w:instrText xml:space="preserve"> PAGEREF _Toc478488387 \h </w:instrText>
            </w:r>
            <w:r w:rsidR="00373B9B">
              <w:rPr>
                <w:noProof/>
                <w:webHidden/>
              </w:rPr>
            </w:r>
            <w:r w:rsidR="00373B9B">
              <w:rPr>
                <w:noProof/>
                <w:webHidden/>
              </w:rPr>
              <w:fldChar w:fldCharType="separate"/>
            </w:r>
            <w:r w:rsidR="00373B9B">
              <w:rPr>
                <w:noProof/>
                <w:webHidden/>
              </w:rPr>
              <w:t>22</w:t>
            </w:r>
            <w:r w:rsidR="00373B9B">
              <w:rPr>
                <w:noProof/>
                <w:webHidden/>
              </w:rPr>
              <w:fldChar w:fldCharType="end"/>
            </w:r>
          </w:hyperlink>
        </w:p>
        <w:p w14:paraId="6ABC1C2B" w14:textId="7BA7B72C" w:rsidR="00373B9B" w:rsidRDefault="002028FD">
          <w:pPr>
            <w:pStyle w:val="TOC3"/>
            <w:rPr>
              <w:rFonts w:asciiTheme="minorHAnsi" w:eastAsiaTheme="minorEastAsia" w:hAnsiTheme="minorHAnsi" w:cstheme="minorBidi"/>
              <w:iCs w:val="0"/>
              <w:noProof/>
              <w:szCs w:val="22"/>
            </w:rPr>
          </w:pPr>
          <w:hyperlink w:anchor="_Toc478488388" w:history="1">
            <w:r w:rsidR="00373B9B" w:rsidRPr="004101A5">
              <w:rPr>
                <w:rStyle w:val="Hyperlink"/>
                <w:noProof/>
              </w:rPr>
              <w:t>3.1.1</w:t>
            </w:r>
            <w:r w:rsidR="00373B9B">
              <w:rPr>
                <w:rFonts w:asciiTheme="minorHAnsi" w:eastAsiaTheme="minorEastAsia" w:hAnsiTheme="minorHAnsi" w:cstheme="minorBidi"/>
                <w:iCs w:val="0"/>
                <w:noProof/>
                <w:szCs w:val="22"/>
              </w:rPr>
              <w:tab/>
            </w:r>
            <w:r w:rsidR="00373B9B" w:rsidRPr="004101A5">
              <w:rPr>
                <w:rStyle w:val="Hyperlink"/>
                <w:noProof/>
              </w:rPr>
              <w:t>Vlastní instalace</w:t>
            </w:r>
            <w:r w:rsidR="00373B9B">
              <w:rPr>
                <w:noProof/>
                <w:webHidden/>
              </w:rPr>
              <w:tab/>
            </w:r>
            <w:r w:rsidR="00373B9B">
              <w:rPr>
                <w:noProof/>
                <w:webHidden/>
              </w:rPr>
              <w:fldChar w:fldCharType="begin"/>
            </w:r>
            <w:r w:rsidR="00373B9B">
              <w:rPr>
                <w:noProof/>
                <w:webHidden/>
              </w:rPr>
              <w:instrText xml:space="preserve"> PAGEREF _Toc478488388 \h </w:instrText>
            </w:r>
            <w:r w:rsidR="00373B9B">
              <w:rPr>
                <w:noProof/>
                <w:webHidden/>
              </w:rPr>
            </w:r>
            <w:r w:rsidR="00373B9B">
              <w:rPr>
                <w:noProof/>
                <w:webHidden/>
              </w:rPr>
              <w:fldChar w:fldCharType="separate"/>
            </w:r>
            <w:r w:rsidR="00373B9B">
              <w:rPr>
                <w:noProof/>
                <w:webHidden/>
              </w:rPr>
              <w:t>22</w:t>
            </w:r>
            <w:r w:rsidR="00373B9B">
              <w:rPr>
                <w:noProof/>
                <w:webHidden/>
              </w:rPr>
              <w:fldChar w:fldCharType="end"/>
            </w:r>
          </w:hyperlink>
        </w:p>
        <w:p w14:paraId="4D919B5A" w14:textId="45866F1B" w:rsidR="00373B9B" w:rsidRDefault="002028FD">
          <w:pPr>
            <w:pStyle w:val="TOC2"/>
            <w:rPr>
              <w:rFonts w:asciiTheme="minorHAnsi" w:eastAsiaTheme="minorEastAsia" w:hAnsiTheme="minorHAnsi" w:cstheme="minorBidi"/>
              <w:noProof/>
            </w:rPr>
          </w:pPr>
          <w:hyperlink w:anchor="_Toc478488389" w:history="1">
            <w:r w:rsidR="00373B9B" w:rsidRPr="004101A5">
              <w:rPr>
                <w:rStyle w:val="Hyperlink"/>
                <w:noProof/>
              </w:rPr>
              <w:t>3.2</w:t>
            </w:r>
            <w:r w:rsidR="00373B9B">
              <w:rPr>
                <w:rFonts w:asciiTheme="minorHAnsi" w:eastAsiaTheme="minorEastAsia" w:hAnsiTheme="minorHAnsi" w:cstheme="minorBidi"/>
                <w:noProof/>
              </w:rPr>
              <w:tab/>
            </w:r>
            <w:r w:rsidR="00373B9B" w:rsidRPr="004101A5">
              <w:rPr>
                <w:rStyle w:val="Hyperlink"/>
                <w:noProof/>
              </w:rPr>
              <w:t>Struktura stránek</w:t>
            </w:r>
            <w:r w:rsidR="00373B9B">
              <w:rPr>
                <w:noProof/>
                <w:webHidden/>
              </w:rPr>
              <w:tab/>
            </w:r>
            <w:r w:rsidR="00373B9B">
              <w:rPr>
                <w:noProof/>
                <w:webHidden/>
              </w:rPr>
              <w:fldChar w:fldCharType="begin"/>
            </w:r>
            <w:r w:rsidR="00373B9B">
              <w:rPr>
                <w:noProof/>
                <w:webHidden/>
              </w:rPr>
              <w:instrText xml:space="preserve"> PAGEREF _Toc478488389 \h </w:instrText>
            </w:r>
            <w:r w:rsidR="00373B9B">
              <w:rPr>
                <w:noProof/>
                <w:webHidden/>
              </w:rPr>
            </w:r>
            <w:r w:rsidR="00373B9B">
              <w:rPr>
                <w:noProof/>
                <w:webHidden/>
              </w:rPr>
              <w:fldChar w:fldCharType="separate"/>
            </w:r>
            <w:r w:rsidR="00373B9B">
              <w:rPr>
                <w:noProof/>
                <w:webHidden/>
              </w:rPr>
              <w:t>22</w:t>
            </w:r>
            <w:r w:rsidR="00373B9B">
              <w:rPr>
                <w:noProof/>
                <w:webHidden/>
              </w:rPr>
              <w:fldChar w:fldCharType="end"/>
            </w:r>
          </w:hyperlink>
        </w:p>
        <w:p w14:paraId="66019D97" w14:textId="54337067" w:rsidR="00373B9B" w:rsidRDefault="002028FD">
          <w:pPr>
            <w:pStyle w:val="TOC3"/>
            <w:rPr>
              <w:rFonts w:asciiTheme="minorHAnsi" w:eastAsiaTheme="minorEastAsia" w:hAnsiTheme="minorHAnsi" w:cstheme="minorBidi"/>
              <w:iCs w:val="0"/>
              <w:noProof/>
              <w:szCs w:val="22"/>
            </w:rPr>
          </w:pPr>
          <w:hyperlink w:anchor="_Toc478488390" w:history="1">
            <w:r w:rsidR="00373B9B" w:rsidRPr="004101A5">
              <w:rPr>
                <w:rStyle w:val="Hyperlink"/>
                <w:noProof/>
              </w:rPr>
              <w:t>3.2.1</w:t>
            </w:r>
            <w:r w:rsidR="00373B9B">
              <w:rPr>
                <w:rFonts w:asciiTheme="minorHAnsi" w:eastAsiaTheme="minorEastAsia" w:hAnsiTheme="minorHAnsi" w:cstheme="minorBidi"/>
                <w:iCs w:val="0"/>
                <w:noProof/>
                <w:szCs w:val="22"/>
              </w:rPr>
              <w:tab/>
            </w:r>
            <w:r w:rsidR="00373B9B" w:rsidRPr="004101A5">
              <w:rPr>
                <w:rStyle w:val="Hyperlink"/>
                <w:noProof/>
              </w:rPr>
              <w:t>Hlavní menu</w:t>
            </w:r>
            <w:r w:rsidR="00373B9B">
              <w:rPr>
                <w:noProof/>
                <w:webHidden/>
              </w:rPr>
              <w:tab/>
            </w:r>
            <w:r w:rsidR="00373B9B">
              <w:rPr>
                <w:noProof/>
                <w:webHidden/>
              </w:rPr>
              <w:fldChar w:fldCharType="begin"/>
            </w:r>
            <w:r w:rsidR="00373B9B">
              <w:rPr>
                <w:noProof/>
                <w:webHidden/>
              </w:rPr>
              <w:instrText xml:space="preserve"> PAGEREF _Toc478488390 \h </w:instrText>
            </w:r>
            <w:r w:rsidR="00373B9B">
              <w:rPr>
                <w:noProof/>
                <w:webHidden/>
              </w:rPr>
            </w:r>
            <w:r w:rsidR="00373B9B">
              <w:rPr>
                <w:noProof/>
                <w:webHidden/>
              </w:rPr>
              <w:fldChar w:fldCharType="separate"/>
            </w:r>
            <w:r w:rsidR="00373B9B">
              <w:rPr>
                <w:noProof/>
                <w:webHidden/>
              </w:rPr>
              <w:t>23</w:t>
            </w:r>
            <w:r w:rsidR="00373B9B">
              <w:rPr>
                <w:noProof/>
                <w:webHidden/>
              </w:rPr>
              <w:fldChar w:fldCharType="end"/>
            </w:r>
          </w:hyperlink>
        </w:p>
        <w:p w14:paraId="67079826" w14:textId="6111D17C" w:rsidR="00373B9B" w:rsidRDefault="002028FD">
          <w:pPr>
            <w:pStyle w:val="TOC3"/>
            <w:rPr>
              <w:rFonts w:asciiTheme="minorHAnsi" w:eastAsiaTheme="minorEastAsia" w:hAnsiTheme="minorHAnsi" w:cstheme="minorBidi"/>
              <w:iCs w:val="0"/>
              <w:noProof/>
              <w:szCs w:val="22"/>
            </w:rPr>
          </w:pPr>
          <w:hyperlink w:anchor="_Toc478488391" w:history="1">
            <w:r w:rsidR="00373B9B" w:rsidRPr="004101A5">
              <w:rPr>
                <w:rStyle w:val="Hyperlink"/>
                <w:noProof/>
              </w:rPr>
              <w:t>3.2.2</w:t>
            </w:r>
            <w:r w:rsidR="00373B9B">
              <w:rPr>
                <w:rFonts w:asciiTheme="minorHAnsi" w:eastAsiaTheme="minorEastAsia" w:hAnsiTheme="minorHAnsi" w:cstheme="minorBidi"/>
                <w:iCs w:val="0"/>
                <w:noProof/>
                <w:szCs w:val="22"/>
              </w:rPr>
              <w:tab/>
            </w:r>
            <w:r w:rsidR="00373B9B" w:rsidRPr="004101A5">
              <w:rPr>
                <w:rStyle w:val="Hyperlink"/>
                <w:noProof/>
              </w:rPr>
              <w:t>Střed</w:t>
            </w:r>
            <w:r w:rsidR="00373B9B">
              <w:rPr>
                <w:noProof/>
                <w:webHidden/>
              </w:rPr>
              <w:tab/>
            </w:r>
            <w:r w:rsidR="00373B9B">
              <w:rPr>
                <w:noProof/>
                <w:webHidden/>
              </w:rPr>
              <w:fldChar w:fldCharType="begin"/>
            </w:r>
            <w:r w:rsidR="00373B9B">
              <w:rPr>
                <w:noProof/>
                <w:webHidden/>
              </w:rPr>
              <w:instrText xml:space="preserve"> PAGEREF _Toc478488391 \h </w:instrText>
            </w:r>
            <w:r w:rsidR="00373B9B">
              <w:rPr>
                <w:noProof/>
                <w:webHidden/>
              </w:rPr>
            </w:r>
            <w:r w:rsidR="00373B9B">
              <w:rPr>
                <w:noProof/>
                <w:webHidden/>
              </w:rPr>
              <w:fldChar w:fldCharType="separate"/>
            </w:r>
            <w:r w:rsidR="00373B9B">
              <w:rPr>
                <w:noProof/>
                <w:webHidden/>
              </w:rPr>
              <w:t>23</w:t>
            </w:r>
            <w:r w:rsidR="00373B9B">
              <w:rPr>
                <w:noProof/>
                <w:webHidden/>
              </w:rPr>
              <w:fldChar w:fldCharType="end"/>
            </w:r>
          </w:hyperlink>
        </w:p>
        <w:p w14:paraId="2964D208" w14:textId="19E90196" w:rsidR="00373B9B" w:rsidRDefault="002028FD">
          <w:pPr>
            <w:pStyle w:val="TOC2"/>
            <w:rPr>
              <w:rFonts w:asciiTheme="minorHAnsi" w:eastAsiaTheme="minorEastAsia" w:hAnsiTheme="minorHAnsi" w:cstheme="minorBidi"/>
              <w:noProof/>
            </w:rPr>
          </w:pPr>
          <w:hyperlink w:anchor="_Toc478488392" w:history="1">
            <w:r w:rsidR="00373B9B" w:rsidRPr="004101A5">
              <w:rPr>
                <w:rStyle w:val="Hyperlink"/>
                <w:noProof/>
              </w:rPr>
              <w:t>3.3</w:t>
            </w:r>
            <w:r w:rsidR="00373B9B">
              <w:rPr>
                <w:rFonts w:asciiTheme="minorHAnsi" w:eastAsiaTheme="minorEastAsia" w:hAnsiTheme="minorHAnsi" w:cstheme="minorBidi"/>
                <w:noProof/>
              </w:rPr>
              <w:tab/>
            </w:r>
            <w:r w:rsidR="00373B9B" w:rsidRPr="004101A5">
              <w:rPr>
                <w:rStyle w:val="Hyperlink"/>
                <w:noProof/>
              </w:rPr>
              <w:t>Položky menu</w:t>
            </w:r>
            <w:r w:rsidR="00373B9B">
              <w:rPr>
                <w:noProof/>
                <w:webHidden/>
              </w:rPr>
              <w:tab/>
            </w:r>
            <w:r w:rsidR="00373B9B">
              <w:rPr>
                <w:noProof/>
                <w:webHidden/>
              </w:rPr>
              <w:fldChar w:fldCharType="begin"/>
            </w:r>
            <w:r w:rsidR="00373B9B">
              <w:rPr>
                <w:noProof/>
                <w:webHidden/>
              </w:rPr>
              <w:instrText xml:space="preserve"> PAGEREF _Toc478488392 \h </w:instrText>
            </w:r>
            <w:r w:rsidR="00373B9B">
              <w:rPr>
                <w:noProof/>
                <w:webHidden/>
              </w:rPr>
            </w:r>
            <w:r w:rsidR="00373B9B">
              <w:rPr>
                <w:noProof/>
                <w:webHidden/>
              </w:rPr>
              <w:fldChar w:fldCharType="separate"/>
            </w:r>
            <w:r w:rsidR="00373B9B">
              <w:rPr>
                <w:noProof/>
                <w:webHidden/>
              </w:rPr>
              <w:t>23</w:t>
            </w:r>
            <w:r w:rsidR="00373B9B">
              <w:rPr>
                <w:noProof/>
                <w:webHidden/>
              </w:rPr>
              <w:fldChar w:fldCharType="end"/>
            </w:r>
          </w:hyperlink>
        </w:p>
        <w:p w14:paraId="1BDA49C9" w14:textId="62269C5B" w:rsidR="00373B9B" w:rsidRDefault="002028FD">
          <w:pPr>
            <w:pStyle w:val="TOC3"/>
            <w:rPr>
              <w:rFonts w:asciiTheme="minorHAnsi" w:eastAsiaTheme="minorEastAsia" w:hAnsiTheme="minorHAnsi" w:cstheme="minorBidi"/>
              <w:iCs w:val="0"/>
              <w:noProof/>
              <w:szCs w:val="22"/>
            </w:rPr>
          </w:pPr>
          <w:hyperlink w:anchor="_Toc478488393" w:history="1">
            <w:r w:rsidR="00373B9B" w:rsidRPr="004101A5">
              <w:rPr>
                <w:rStyle w:val="Hyperlink"/>
                <w:noProof/>
              </w:rPr>
              <w:t>3.3.1</w:t>
            </w:r>
            <w:r w:rsidR="00373B9B">
              <w:rPr>
                <w:rFonts w:asciiTheme="minorHAnsi" w:eastAsiaTheme="minorEastAsia" w:hAnsiTheme="minorHAnsi" w:cstheme="minorBidi"/>
                <w:iCs w:val="0"/>
                <w:noProof/>
                <w:szCs w:val="22"/>
              </w:rPr>
              <w:tab/>
            </w:r>
            <w:r w:rsidR="00373B9B" w:rsidRPr="004101A5">
              <w:rPr>
                <w:rStyle w:val="Hyperlink"/>
                <w:noProof/>
              </w:rPr>
              <w:t>Společné části</w:t>
            </w:r>
            <w:r w:rsidR="00373B9B">
              <w:rPr>
                <w:noProof/>
                <w:webHidden/>
              </w:rPr>
              <w:tab/>
            </w:r>
            <w:r w:rsidR="00373B9B">
              <w:rPr>
                <w:noProof/>
                <w:webHidden/>
              </w:rPr>
              <w:fldChar w:fldCharType="begin"/>
            </w:r>
            <w:r w:rsidR="00373B9B">
              <w:rPr>
                <w:noProof/>
                <w:webHidden/>
              </w:rPr>
              <w:instrText xml:space="preserve"> PAGEREF _Toc478488393 \h </w:instrText>
            </w:r>
            <w:r w:rsidR="00373B9B">
              <w:rPr>
                <w:noProof/>
                <w:webHidden/>
              </w:rPr>
            </w:r>
            <w:r w:rsidR="00373B9B">
              <w:rPr>
                <w:noProof/>
                <w:webHidden/>
              </w:rPr>
              <w:fldChar w:fldCharType="separate"/>
            </w:r>
            <w:r w:rsidR="00373B9B">
              <w:rPr>
                <w:noProof/>
                <w:webHidden/>
              </w:rPr>
              <w:t>23</w:t>
            </w:r>
            <w:r w:rsidR="00373B9B">
              <w:rPr>
                <w:noProof/>
                <w:webHidden/>
              </w:rPr>
              <w:fldChar w:fldCharType="end"/>
            </w:r>
          </w:hyperlink>
        </w:p>
        <w:p w14:paraId="204D656F" w14:textId="45C5D7E9" w:rsidR="00373B9B" w:rsidRDefault="002028FD">
          <w:pPr>
            <w:pStyle w:val="TOC3"/>
            <w:rPr>
              <w:rFonts w:asciiTheme="minorHAnsi" w:eastAsiaTheme="minorEastAsia" w:hAnsiTheme="minorHAnsi" w:cstheme="minorBidi"/>
              <w:iCs w:val="0"/>
              <w:noProof/>
              <w:szCs w:val="22"/>
            </w:rPr>
          </w:pPr>
          <w:hyperlink w:anchor="_Toc478488394" w:history="1">
            <w:r w:rsidR="00373B9B" w:rsidRPr="004101A5">
              <w:rPr>
                <w:rStyle w:val="Hyperlink"/>
                <w:noProof/>
              </w:rPr>
              <w:t>3.3.2</w:t>
            </w:r>
            <w:r w:rsidR="00373B9B">
              <w:rPr>
                <w:rFonts w:asciiTheme="minorHAnsi" w:eastAsiaTheme="minorEastAsia" w:hAnsiTheme="minorHAnsi" w:cstheme="minorBidi"/>
                <w:iCs w:val="0"/>
                <w:noProof/>
                <w:szCs w:val="22"/>
              </w:rPr>
              <w:tab/>
            </w:r>
            <w:r w:rsidR="00373B9B" w:rsidRPr="004101A5">
              <w:rPr>
                <w:rStyle w:val="Hyperlink"/>
                <w:noProof/>
              </w:rPr>
              <w:t>Uživatelský panel</w:t>
            </w:r>
            <w:r w:rsidR="00373B9B">
              <w:rPr>
                <w:noProof/>
                <w:webHidden/>
              </w:rPr>
              <w:tab/>
            </w:r>
            <w:r w:rsidR="00373B9B">
              <w:rPr>
                <w:noProof/>
                <w:webHidden/>
              </w:rPr>
              <w:fldChar w:fldCharType="begin"/>
            </w:r>
            <w:r w:rsidR="00373B9B">
              <w:rPr>
                <w:noProof/>
                <w:webHidden/>
              </w:rPr>
              <w:instrText xml:space="preserve"> PAGEREF _Toc478488394 \h </w:instrText>
            </w:r>
            <w:r w:rsidR="00373B9B">
              <w:rPr>
                <w:noProof/>
                <w:webHidden/>
              </w:rPr>
            </w:r>
            <w:r w:rsidR="00373B9B">
              <w:rPr>
                <w:noProof/>
                <w:webHidden/>
              </w:rPr>
              <w:fldChar w:fldCharType="separate"/>
            </w:r>
            <w:r w:rsidR="00373B9B">
              <w:rPr>
                <w:noProof/>
                <w:webHidden/>
              </w:rPr>
              <w:t>25</w:t>
            </w:r>
            <w:r w:rsidR="00373B9B">
              <w:rPr>
                <w:noProof/>
                <w:webHidden/>
              </w:rPr>
              <w:fldChar w:fldCharType="end"/>
            </w:r>
          </w:hyperlink>
        </w:p>
        <w:p w14:paraId="54391CC1" w14:textId="1ED50963" w:rsidR="00373B9B" w:rsidRDefault="002028FD">
          <w:pPr>
            <w:pStyle w:val="TOC3"/>
            <w:rPr>
              <w:rFonts w:asciiTheme="minorHAnsi" w:eastAsiaTheme="minorEastAsia" w:hAnsiTheme="minorHAnsi" w:cstheme="minorBidi"/>
              <w:iCs w:val="0"/>
              <w:noProof/>
              <w:szCs w:val="22"/>
            </w:rPr>
          </w:pPr>
          <w:hyperlink w:anchor="_Toc478488395" w:history="1">
            <w:r w:rsidR="00373B9B" w:rsidRPr="004101A5">
              <w:rPr>
                <w:rStyle w:val="Hyperlink"/>
                <w:noProof/>
              </w:rPr>
              <w:t>3.3.3</w:t>
            </w:r>
            <w:r w:rsidR="00373B9B">
              <w:rPr>
                <w:rFonts w:asciiTheme="minorHAnsi" w:eastAsiaTheme="minorEastAsia" w:hAnsiTheme="minorHAnsi" w:cstheme="minorBidi"/>
                <w:iCs w:val="0"/>
                <w:noProof/>
                <w:szCs w:val="22"/>
              </w:rPr>
              <w:tab/>
            </w:r>
            <w:r w:rsidR="00373B9B" w:rsidRPr="004101A5">
              <w:rPr>
                <w:rStyle w:val="Hyperlink"/>
                <w:noProof/>
              </w:rPr>
              <w:t>Moje třídy</w:t>
            </w:r>
            <w:r w:rsidR="00373B9B">
              <w:rPr>
                <w:noProof/>
                <w:webHidden/>
              </w:rPr>
              <w:tab/>
            </w:r>
            <w:r w:rsidR="00373B9B">
              <w:rPr>
                <w:noProof/>
                <w:webHidden/>
              </w:rPr>
              <w:fldChar w:fldCharType="begin"/>
            </w:r>
            <w:r w:rsidR="00373B9B">
              <w:rPr>
                <w:noProof/>
                <w:webHidden/>
              </w:rPr>
              <w:instrText xml:space="preserve"> PAGEREF _Toc478488395 \h </w:instrText>
            </w:r>
            <w:r w:rsidR="00373B9B">
              <w:rPr>
                <w:noProof/>
                <w:webHidden/>
              </w:rPr>
            </w:r>
            <w:r w:rsidR="00373B9B">
              <w:rPr>
                <w:noProof/>
                <w:webHidden/>
              </w:rPr>
              <w:fldChar w:fldCharType="separate"/>
            </w:r>
            <w:r w:rsidR="00373B9B">
              <w:rPr>
                <w:noProof/>
                <w:webHidden/>
              </w:rPr>
              <w:t>26</w:t>
            </w:r>
            <w:r w:rsidR="00373B9B">
              <w:rPr>
                <w:noProof/>
                <w:webHidden/>
              </w:rPr>
              <w:fldChar w:fldCharType="end"/>
            </w:r>
          </w:hyperlink>
        </w:p>
        <w:p w14:paraId="2E10F241" w14:textId="5BB234D3" w:rsidR="00373B9B" w:rsidRDefault="002028FD">
          <w:pPr>
            <w:pStyle w:val="TOC3"/>
            <w:rPr>
              <w:rFonts w:asciiTheme="minorHAnsi" w:eastAsiaTheme="minorEastAsia" w:hAnsiTheme="minorHAnsi" w:cstheme="minorBidi"/>
              <w:iCs w:val="0"/>
              <w:noProof/>
              <w:szCs w:val="22"/>
            </w:rPr>
          </w:pPr>
          <w:hyperlink w:anchor="_Toc478488396" w:history="1">
            <w:r w:rsidR="00373B9B" w:rsidRPr="004101A5">
              <w:rPr>
                <w:rStyle w:val="Hyperlink"/>
                <w:noProof/>
              </w:rPr>
              <w:t>3.3.4</w:t>
            </w:r>
            <w:r w:rsidR="00373B9B">
              <w:rPr>
                <w:rFonts w:asciiTheme="minorHAnsi" w:eastAsiaTheme="minorEastAsia" w:hAnsiTheme="minorHAnsi" w:cstheme="minorBidi"/>
                <w:iCs w:val="0"/>
                <w:noProof/>
                <w:szCs w:val="22"/>
              </w:rPr>
              <w:tab/>
            </w:r>
            <w:r w:rsidR="00373B9B" w:rsidRPr="004101A5">
              <w:rPr>
                <w:rStyle w:val="Hyperlink"/>
                <w:noProof/>
              </w:rPr>
              <w:t>Žádosti</w:t>
            </w:r>
            <w:r w:rsidR="00373B9B">
              <w:rPr>
                <w:noProof/>
                <w:webHidden/>
              </w:rPr>
              <w:tab/>
            </w:r>
            <w:r w:rsidR="00373B9B">
              <w:rPr>
                <w:noProof/>
                <w:webHidden/>
              </w:rPr>
              <w:fldChar w:fldCharType="begin"/>
            </w:r>
            <w:r w:rsidR="00373B9B">
              <w:rPr>
                <w:noProof/>
                <w:webHidden/>
              </w:rPr>
              <w:instrText xml:space="preserve"> PAGEREF _Toc478488396 \h </w:instrText>
            </w:r>
            <w:r w:rsidR="00373B9B">
              <w:rPr>
                <w:noProof/>
                <w:webHidden/>
              </w:rPr>
            </w:r>
            <w:r w:rsidR="00373B9B">
              <w:rPr>
                <w:noProof/>
                <w:webHidden/>
              </w:rPr>
              <w:fldChar w:fldCharType="separate"/>
            </w:r>
            <w:r w:rsidR="00373B9B">
              <w:rPr>
                <w:noProof/>
                <w:webHidden/>
              </w:rPr>
              <w:t>26</w:t>
            </w:r>
            <w:r w:rsidR="00373B9B">
              <w:rPr>
                <w:noProof/>
                <w:webHidden/>
              </w:rPr>
              <w:fldChar w:fldCharType="end"/>
            </w:r>
          </w:hyperlink>
        </w:p>
        <w:p w14:paraId="5B2A6ECB" w14:textId="6CBAAD2E" w:rsidR="00373B9B" w:rsidRDefault="002028FD">
          <w:pPr>
            <w:pStyle w:val="TOC2"/>
            <w:rPr>
              <w:rFonts w:asciiTheme="minorHAnsi" w:eastAsiaTheme="minorEastAsia" w:hAnsiTheme="minorHAnsi" w:cstheme="minorBidi"/>
              <w:noProof/>
            </w:rPr>
          </w:pPr>
          <w:hyperlink w:anchor="_Toc478488397" w:history="1">
            <w:r w:rsidR="00373B9B" w:rsidRPr="004101A5">
              <w:rPr>
                <w:rStyle w:val="Hyperlink"/>
                <w:noProof/>
              </w:rPr>
              <w:t>3.4</w:t>
            </w:r>
            <w:r w:rsidR="00373B9B">
              <w:rPr>
                <w:rFonts w:asciiTheme="minorHAnsi" w:eastAsiaTheme="minorEastAsia" w:hAnsiTheme="minorHAnsi" w:cstheme="minorBidi"/>
                <w:noProof/>
              </w:rPr>
              <w:tab/>
            </w:r>
            <w:r w:rsidR="00373B9B" w:rsidRPr="004101A5">
              <w:rPr>
                <w:rStyle w:val="Hyperlink"/>
                <w:noProof/>
              </w:rPr>
              <w:t>Správa třídy</w:t>
            </w:r>
            <w:r w:rsidR="00373B9B">
              <w:rPr>
                <w:noProof/>
                <w:webHidden/>
              </w:rPr>
              <w:tab/>
            </w:r>
            <w:r w:rsidR="00373B9B">
              <w:rPr>
                <w:noProof/>
                <w:webHidden/>
              </w:rPr>
              <w:fldChar w:fldCharType="begin"/>
            </w:r>
            <w:r w:rsidR="00373B9B">
              <w:rPr>
                <w:noProof/>
                <w:webHidden/>
              </w:rPr>
              <w:instrText xml:space="preserve"> PAGEREF _Toc478488397 \h </w:instrText>
            </w:r>
            <w:r w:rsidR="00373B9B">
              <w:rPr>
                <w:noProof/>
                <w:webHidden/>
              </w:rPr>
            </w:r>
            <w:r w:rsidR="00373B9B">
              <w:rPr>
                <w:noProof/>
                <w:webHidden/>
              </w:rPr>
              <w:fldChar w:fldCharType="separate"/>
            </w:r>
            <w:r w:rsidR="00373B9B">
              <w:rPr>
                <w:noProof/>
                <w:webHidden/>
              </w:rPr>
              <w:t>26</w:t>
            </w:r>
            <w:r w:rsidR="00373B9B">
              <w:rPr>
                <w:noProof/>
                <w:webHidden/>
              </w:rPr>
              <w:fldChar w:fldCharType="end"/>
            </w:r>
          </w:hyperlink>
        </w:p>
        <w:p w14:paraId="05E95105" w14:textId="438B19CE" w:rsidR="00373B9B" w:rsidRDefault="002028FD">
          <w:pPr>
            <w:pStyle w:val="TOC3"/>
            <w:rPr>
              <w:rFonts w:asciiTheme="minorHAnsi" w:eastAsiaTheme="minorEastAsia" w:hAnsiTheme="minorHAnsi" w:cstheme="minorBidi"/>
              <w:iCs w:val="0"/>
              <w:noProof/>
              <w:szCs w:val="22"/>
            </w:rPr>
          </w:pPr>
          <w:hyperlink w:anchor="_Toc478488398" w:history="1">
            <w:r w:rsidR="00373B9B" w:rsidRPr="004101A5">
              <w:rPr>
                <w:rStyle w:val="Hyperlink"/>
                <w:noProof/>
              </w:rPr>
              <w:t>3.4.1</w:t>
            </w:r>
            <w:r w:rsidR="00373B9B">
              <w:rPr>
                <w:rFonts w:asciiTheme="minorHAnsi" w:eastAsiaTheme="minorEastAsia" w:hAnsiTheme="minorHAnsi" w:cstheme="minorBidi"/>
                <w:iCs w:val="0"/>
                <w:noProof/>
                <w:szCs w:val="22"/>
              </w:rPr>
              <w:tab/>
            </w:r>
            <w:r w:rsidR="00373B9B" w:rsidRPr="004101A5">
              <w:rPr>
                <w:rStyle w:val="Hyperlink"/>
                <w:noProof/>
              </w:rPr>
              <w:t>Žáci ve třídě</w:t>
            </w:r>
            <w:r w:rsidR="00373B9B">
              <w:rPr>
                <w:noProof/>
                <w:webHidden/>
              </w:rPr>
              <w:tab/>
            </w:r>
            <w:r w:rsidR="00373B9B">
              <w:rPr>
                <w:noProof/>
                <w:webHidden/>
              </w:rPr>
              <w:fldChar w:fldCharType="begin"/>
            </w:r>
            <w:r w:rsidR="00373B9B">
              <w:rPr>
                <w:noProof/>
                <w:webHidden/>
              </w:rPr>
              <w:instrText xml:space="preserve"> PAGEREF _Toc478488398 \h </w:instrText>
            </w:r>
            <w:r w:rsidR="00373B9B">
              <w:rPr>
                <w:noProof/>
                <w:webHidden/>
              </w:rPr>
            </w:r>
            <w:r w:rsidR="00373B9B">
              <w:rPr>
                <w:noProof/>
                <w:webHidden/>
              </w:rPr>
              <w:fldChar w:fldCharType="separate"/>
            </w:r>
            <w:r w:rsidR="00373B9B">
              <w:rPr>
                <w:noProof/>
                <w:webHidden/>
              </w:rPr>
              <w:t>27</w:t>
            </w:r>
            <w:r w:rsidR="00373B9B">
              <w:rPr>
                <w:noProof/>
                <w:webHidden/>
              </w:rPr>
              <w:fldChar w:fldCharType="end"/>
            </w:r>
          </w:hyperlink>
        </w:p>
        <w:p w14:paraId="62D5D62D" w14:textId="1E9345DA" w:rsidR="00373B9B" w:rsidRDefault="002028FD">
          <w:pPr>
            <w:pStyle w:val="TOC3"/>
            <w:rPr>
              <w:rFonts w:asciiTheme="minorHAnsi" w:eastAsiaTheme="minorEastAsia" w:hAnsiTheme="minorHAnsi" w:cstheme="minorBidi"/>
              <w:iCs w:val="0"/>
              <w:noProof/>
              <w:szCs w:val="22"/>
            </w:rPr>
          </w:pPr>
          <w:hyperlink w:anchor="_Toc478488399" w:history="1">
            <w:r w:rsidR="00373B9B" w:rsidRPr="004101A5">
              <w:rPr>
                <w:rStyle w:val="Hyperlink"/>
                <w:noProof/>
              </w:rPr>
              <w:t>3.4.2</w:t>
            </w:r>
            <w:r w:rsidR="00373B9B">
              <w:rPr>
                <w:rFonts w:asciiTheme="minorHAnsi" w:eastAsiaTheme="minorEastAsia" w:hAnsiTheme="minorHAnsi" w:cstheme="minorBidi"/>
                <w:iCs w:val="0"/>
                <w:noProof/>
                <w:szCs w:val="22"/>
              </w:rPr>
              <w:tab/>
            </w:r>
            <w:r w:rsidR="00373B9B" w:rsidRPr="004101A5">
              <w:rPr>
                <w:rStyle w:val="Hyperlink"/>
                <w:noProof/>
              </w:rPr>
              <w:t>Test</w:t>
            </w:r>
            <w:r w:rsidR="00373B9B">
              <w:rPr>
                <w:noProof/>
                <w:webHidden/>
              </w:rPr>
              <w:tab/>
            </w:r>
            <w:r w:rsidR="00373B9B">
              <w:rPr>
                <w:noProof/>
                <w:webHidden/>
              </w:rPr>
              <w:fldChar w:fldCharType="begin"/>
            </w:r>
            <w:r w:rsidR="00373B9B">
              <w:rPr>
                <w:noProof/>
                <w:webHidden/>
              </w:rPr>
              <w:instrText xml:space="preserve"> PAGEREF _Toc478488399 \h </w:instrText>
            </w:r>
            <w:r w:rsidR="00373B9B">
              <w:rPr>
                <w:noProof/>
                <w:webHidden/>
              </w:rPr>
            </w:r>
            <w:r w:rsidR="00373B9B">
              <w:rPr>
                <w:noProof/>
                <w:webHidden/>
              </w:rPr>
              <w:fldChar w:fldCharType="separate"/>
            </w:r>
            <w:r w:rsidR="00373B9B">
              <w:rPr>
                <w:noProof/>
                <w:webHidden/>
              </w:rPr>
              <w:t>27</w:t>
            </w:r>
            <w:r w:rsidR="00373B9B">
              <w:rPr>
                <w:noProof/>
                <w:webHidden/>
              </w:rPr>
              <w:fldChar w:fldCharType="end"/>
            </w:r>
          </w:hyperlink>
        </w:p>
        <w:p w14:paraId="40866061" w14:textId="5A254EA8" w:rsidR="00373B9B" w:rsidRDefault="002028FD">
          <w:pPr>
            <w:pStyle w:val="TOC3"/>
            <w:rPr>
              <w:rFonts w:asciiTheme="minorHAnsi" w:eastAsiaTheme="minorEastAsia" w:hAnsiTheme="minorHAnsi" w:cstheme="minorBidi"/>
              <w:iCs w:val="0"/>
              <w:noProof/>
              <w:szCs w:val="22"/>
            </w:rPr>
          </w:pPr>
          <w:hyperlink w:anchor="_Toc478488400" w:history="1">
            <w:r w:rsidR="00373B9B" w:rsidRPr="004101A5">
              <w:rPr>
                <w:rStyle w:val="Hyperlink"/>
                <w:noProof/>
              </w:rPr>
              <w:t>3.4.3</w:t>
            </w:r>
            <w:r w:rsidR="00373B9B">
              <w:rPr>
                <w:rFonts w:asciiTheme="minorHAnsi" w:eastAsiaTheme="minorEastAsia" w:hAnsiTheme="minorHAnsi" w:cstheme="minorBidi"/>
                <w:iCs w:val="0"/>
                <w:noProof/>
                <w:szCs w:val="22"/>
              </w:rPr>
              <w:tab/>
            </w:r>
            <w:r w:rsidR="00373B9B" w:rsidRPr="004101A5">
              <w:rPr>
                <w:rStyle w:val="Hyperlink"/>
                <w:noProof/>
              </w:rPr>
              <w:t>Nastavení počtu otázek</w:t>
            </w:r>
            <w:r w:rsidR="00373B9B">
              <w:rPr>
                <w:noProof/>
                <w:webHidden/>
              </w:rPr>
              <w:tab/>
            </w:r>
            <w:r w:rsidR="00373B9B">
              <w:rPr>
                <w:noProof/>
                <w:webHidden/>
              </w:rPr>
              <w:fldChar w:fldCharType="begin"/>
            </w:r>
            <w:r w:rsidR="00373B9B">
              <w:rPr>
                <w:noProof/>
                <w:webHidden/>
              </w:rPr>
              <w:instrText xml:space="preserve"> PAGEREF _Toc478488400 \h </w:instrText>
            </w:r>
            <w:r w:rsidR="00373B9B">
              <w:rPr>
                <w:noProof/>
                <w:webHidden/>
              </w:rPr>
            </w:r>
            <w:r w:rsidR="00373B9B">
              <w:rPr>
                <w:noProof/>
                <w:webHidden/>
              </w:rPr>
              <w:fldChar w:fldCharType="separate"/>
            </w:r>
            <w:r w:rsidR="00373B9B">
              <w:rPr>
                <w:noProof/>
                <w:webHidden/>
              </w:rPr>
              <w:t>27</w:t>
            </w:r>
            <w:r w:rsidR="00373B9B">
              <w:rPr>
                <w:noProof/>
                <w:webHidden/>
              </w:rPr>
              <w:fldChar w:fldCharType="end"/>
            </w:r>
          </w:hyperlink>
        </w:p>
        <w:p w14:paraId="7E2C2F84" w14:textId="450C303E" w:rsidR="00373B9B" w:rsidRDefault="002028FD">
          <w:pPr>
            <w:pStyle w:val="TOC2"/>
            <w:rPr>
              <w:rFonts w:asciiTheme="minorHAnsi" w:eastAsiaTheme="minorEastAsia" w:hAnsiTheme="minorHAnsi" w:cstheme="minorBidi"/>
              <w:noProof/>
            </w:rPr>
          </w:pPr>
          <w:hyperlink w:anchor="_Toc478488401" w:history="1">
            <w:r w:rsidR="00373B9B" w:rsidRPr="004101A5">
              <w:rPr>
                <w:rStyle w:val="Hyperlink"/>
                <w:noProof/>
              </w:rPr>
              <w:t>3.5</w:t>
            </w:r>
            <w:r w:rsidR="00373B9B">
              <w:rPr>
                <w:rFonts w:asciiTheme="minorHAnsi" w:eastAsiaTheme="minorEastAsia" w:hAnsiTheme="minorHAnsi" w:cstheme="minorBidi"/>
                <w:noProof/>
              </w:rPr>
              <w:tab/>
            </w:r>
            <w:r w:rsidR="00373B9B" w:rsidRPr="004101A5">
              <w:rPr>
                <w:rStyle w:val="Hyperlink"/>
                <w:noProof/>
              </w:rPr>
              <w:t>Vytvoření a editace testu</w:t>
            </w:r>
            <w:r w:rsidR="00373B9B">
              <w:rPr>
                <w:noProof/>
                <w:webHidden/>
              </w:rPr>
              <w:tab/>
            </w:r>
            <w:r w:rsidR="00373B9B">
              <w:rPr>
                <w:noProof/>
                <w:webHidden/>
              </w:rPr>
              <w:fldChar w:fldCharType="begin"/>
            </w:r>
            <w:r w:rsidR="00373B9B">
              <w:rPr>
                <w:noProof/>
                <w:webHidden/>
              </w:rPr>
              <w:instrText xml:space="preserve"> PAGEREF _Toc478488401 \h </w:instrText>
            </w:r>
            <w:r w:rsidR="00373B9B">
              <w:rPr>
                <w:noProof/>
                <w:webHidden/>
              </w:rPr>
            </w:r>
            <w:r w:rsidR="00373B9B">
              <w:rPr>
                <w:noProof/>
                <w:webHidden/>
              </w:rPr>
              <w:fldChar w:fldCharType="separate"/>
            </w:r>
            <w:r w:rsidR="00373B9B">
              <w:rPr>
                <w:noProof/>
                <w:webHidden/>
              </w:rPr>
              <w:t>27</w:t>
            </w:r>
            <w:r w:rsidR="00373B9B">
              <w:rPr>
                <w:noProof/>
                <w:webHidden/>
              </w:rPr>
              <w:fldChar w:fldCharType="end"/>
            </w:r>
          </w:hyperlink>
        </w:p>
        <w:p w14:paraId="0027E9B2" w14:textId="6CA3535F" w:rsidR="00373B9B" w:rsidRDefault="002028FD">
          <w:pPr>
            <w:pStyle w:val="TOC3"/>
            <w:rPr>
              <w:rFonts w:asciiTheme="minorHAnsi" w:eastAsiaTheme="minorEastAsia" w:hAnsiTheme="minorHAnsi" w:cstheme="minorBidi"/>
              <w:iCs w:val="0"/>
              <w:noProof/>
              <w:szCs w:val="22"/>
            </w:rPr>
          </w:pPr>
          <w:hyperlink w:anchor="_Toc478488402" w:history="1">
            <w:r w:rsidR="00373B9B" w:rsidRPr="004101A5">
              <w:rPr>
                <w:rStyle w:val="Hyperlink"/>
                <w:noProof/>
              </w:rPr>
              <w:t>3.5.1</w:t>
            </w:r>
            <w:r w:rsidR="00373B9B">
              <w:rPr>
                <w:rFonts w:asciiTheme="minorHAnsi" w:eastAsiaTheme="minorEastAsia" w:hAnsiTheme="minorHAnsi" w:cstheme="minorBidi"/>
                <w:iCs w:val="0"/>
                <w:noProof/>
                <w:szCs w:val="22"/>
              </w:rPr>
              <w:tab/>
            </w:r>
            <w:r w:rsidR="00373B9B" w:rsidRPr="004101A5">
              <w:rPr>
                <w:rStyle w:val="Hyperlink"/>
                <w:noProof/>
              </w:rPr>
              <w:t>Vytvoření testu</w:t>
            </w:r>
            <w:r w:rsidR="00373B9B">
              <w:rPr>
                <w:noProof/>
                <w:webHidden/>
              </w:rPr>
              <w:tab/>
            </w:r>
            <w:r w:rsidR="00373B9B">
              <w:rPr>
                <w:noProof/>
                <w:webHidden/>
              </w:rPr>
              <w:fldChar w:fldCharType="begin"/>
            </w:r>
            <w:r w:rsidR="00373B9B">
              <w:rPr>
                <w:noProof/>
                <w:webHidden/>
              </w:rPr>
              <w:instrText xml:space="preserve"> PAGEREF _Toc478488402 \h </w:instrText>
            </w:r>
            <w:r w:rsidR="00373B9B">
              <w:rPr>
                <w:noProof/>
                <w:webHidden/>
              </w:rPr>
            </w:r>
            <w:r w:rsidR="00373B9B">
              <w:rPr>
                <w:noProof/>
                <w:webHidden/>
              </w:rPr>
              <w:fldChar w:fldCharType="separate"/>
            </w:r>
            <w:r w:rsidR="00373B9B">
              <w:rPr>
                <w:noProof/>
                <w:webHidden/>
              </w:rPr>
              <w:t>27</w:t>
            </w:r>
            <w:r w:rsidR="00373B9B">
              <w:rPr>
                <w:noProof/>
                <w:webHidden/>
              </w:rPr>
              <w:fldChar w:fldCharType="end"/>
            </w:r>
          </w:hyperlink>
        </w:p>
        <w:p w14:paraId="163D0631" w14:textId="6945524F" w:rsidR="00373B9B" w:rsidRDefault="002028FD">
          <w:pPr>
            <w:pStyle w:val="TOC3"/>
            <w:rPr>
              <w:rFonts w:asciiTheme="minorHAnsi" w:eastAsiaTheme="minorEastAsia" w:hAnsiTheme="minorHAnsi" w:cstheme="minorBidi"/>
              <w:iCs w:val="0"/>
              <w:noProof/>
              <w:szCs w:val="22"/>
            </w:rPr>
          </w:pPr>
          <w:hyperlink w:anchor="_Toc478488403" w:history="1">
            <w:r w:rsidR="00373B9B" w:rsidRPr="004101A5">
              <w:rPr>
                <w:rStyle w:val="Hyperlink"/>
                <w:noProof/>
              </w:rPr>
              <w:t>3.5.2</w:t>
            </w:r>
            <w:r w:rsidR="00373B9B">
              <w:rPr>
                <w:rFonts w:asciiTheme="minorHAnsi" w:eastAsiaTheme="minorEastAsia" w:hAnsiTheme="minorHAnsi" w:cstheme="minorBidi"/>
                <w:iCs w:val="0"/>
                <w:noProof/>
                <w:szCs w:val="22"/>
              </w:rPr>
              <w:tab/>
            </w:r>
            <w:r w:rsidR="00373B9B" w:rsidRPr="004101A5">
              <w:rPr>
                <w:rStyle w:val="Hyperlink"/>
                <w:noProof/>
              </w:rPr>
              <w:t>Editace testu</w:t>
            </w:r>
            <w:r w:rsidR="00373B9B">
              <w:rPr>
                <w:noProof/>
                <w:webHidden/>
              </w:rPr>
              <w:tab/>
            </w:r>
            <w:r w:rsidR="00373B9B">
              <w:rPr>
                <w:noProof/>
                <w:webHidden/>
              </w:rPr>
              <w:fldChar w:fldCharType="begin"/>
            </w:r>
            <w:r w:rsidR="00373B9B">
              <w:rPr>
                <w:noProof/>
                <w:webHidden/>
              </w:rPr>
              <w:instrText xml:space="preserve"> PAGEREF _Toc478488403 \h </w:instrText>
            </w:r>
            <w:r w:rsidR="00373B9B">
              <w:rPr>
                <w:noProof/>
                <w:webHidden/>
              </w:rPr>
            </w:r>
            <w:r w:rsidR="00373B9B">
              <w:rPr>
                <w:noProof/>
                <w:webHidden/>
              </w:rPr>
              <w:fldChar w:fldCharType="separate"/>
            </w:r>
            <w:r w:rsidR="00373B9B">
              <w:rPr>
                <w:noProof/>
                <w:webHidden/>
              </w:rPr>
              <w:t>28</w:t>
            </w:r>
            <w:r w:rsidR="00373B9B">
              <w:rPr>
                <w:noProof/>
                <w:webHidden/>
              </w:rPr>
              <w:fldChar w:fldCharType="end"/>
            </w:r>
          </w:hyperlink>
        </w:p>
        <w:p w14:paraId="3E2345F1" w14:textId="697962F5" w:rsidR="00373B9B" w:rsidRDefault="002028FD">
          <w:pPr>
            <w:pStyle w:val="TOC3"/>
            <w:rPr>
              <w:rFonts w:asciiTheme="minorHAnsi" w:eastAsiaTheme="minorEastAsia" w:hAnsiTheme="minorHAnsi" w:cstheme="minorBidi"/>
              <w:iCs w:val="0"/>
              <w:noProof/>
              <w:szCs w:val="22"/>
            </w:rPr>
          </w:pPr>
          <w:hyperlink w:anchor="_Toc478488404" w:history="1">
            <w:r w:rsidR="00373B9B" w:rsidRPr="004101A5">
              <w:rPr>
                <w:rStyle w:val="Hyperlink"/>
                <w:noProof/>
              </w:rPr>
              <w:t>3.5.3</w:t>
            </w:r>
            <w:r w:rsidR="00373B9B">
              <w:rPr>
                <w:rFonts w:asciiTheme="minorHAnsi" w:eastAsiaTheme="minorEastAsia" w:hAnsiTheme="minorHAnsi" w:cstheme="minorBidi"/>
                <w:iCs w:val="0"/>
                <w:noProof/>
                <w:szCs w:val="22"/>
              </w:rPr>
              <w:tab/>
            </w:r>
            <w:r w:rsidR="00373B9B" w:rsidRPr="004101A5">
              <w:rPr>
                <w:rStyle w:val="Hyperlink"/>
                <w:noProof/>
              </w:rPr>
              <w:t>Editace otázek</w:t>
            </w:r>
            <w:r w:rsidR="00373B9B">
              <w:rPr>
                <w:noProof/>
                <w:webHidden/>
              </w:rPr>
              <w:tab/>
            </w:r>
            <w:r w:rsidR="00373B9B">
              <w:rPr>
                <w:noProof/>
                <w:webHidden/>
              </w:rPr>
              <w:fldChar w:fldCharType="begin"/>
            </w:r>
            <w:r w:rsidR="00373B9B">
              <w:rPr>
                <w:noProof/>
                <w:webHidden/>
              </w:rPr>
              <w:instrText xml:space="preserve"> PAGEREF _Toc478488404 \h </w:instrText>
            </w:r>
            <w:r w:rsidR="00373B9B">
              <w:rPr>
                <w:noProof/>
                <w:webHidden/>
              </w:rPr>
            </w:r>
            <w:r w:rsidR="00373B9B">
              <w:rPr>
                <w:noProof/>
                <w:webHidden/>
              </w:rPr>
              <w:fldChar w:fldCharType="separate"/>
            </w:r>
            <w:r w:rsidR="00373B9B">
              <w:rPr>
                <w:noProof/>
                <w:webHidden/>
              </w:rPr>
              <w:t>28</w:t>
            </w:r>
            <w:r w:rsidR="00373B9B">
              <w:rPr>
                <w:noProof/>
                <w:webHidden/>
              </w:rPr>
              <w:fldChar w:fldCharType="end"/>
            </w:r>
          </w:hyperlink>
        </w:p>
        <w:p w14:paraId="6A3F02F9" w14:textId="6967021C" w:rsidR="00373B9B" w:rsidRDefault="002028FD">
          <w:pPr>
            <w:pStyle w:val="TOC2"/>
            <w:rPr>
              <w:rFonts w:asciiTheme="minorHAnsi" w:eastAsiaTheme="minorEastAsia" w:hAnsiTheme="minorHAnsi" w:cstheme="minorBidi"/>
              <w:noProof/>
            </w:rPr>
          </w:pPr>
          <w:hyperlink w:anchor="_Toc478488405" w:history="1">
            <w:r w:rsidR="00373B9B" w:rsidRPr="004101A5">
              <w:rPr>
                <w:rStyle w:val="Hyperlink"/>
                <w:noProof/>
              </w:rPr>
              <w:t>3.6</w:t>
            </w:r>
            <w:r w:rsidR="00373B9B">
              <w:rPr>
                <w:rFonts w:asciiTheme="minorHAnsi" w:eastAsiaTheme="minorEastAsia" w:hAnsiTheme="minorHAnsi" w:cstheme="minorBidi"/>
                <w:noProof/>
              </w:rPr>
              <w:tab/>
            </w:r>
            <w:r w:rsidR="00373B9B" w:rsidRPr="004101A5">
              <w:rPr>
                <w:rStyle w:val="Hyperlink"/>
                <w:noProof/>
              </w:rPr>
              <w:t>Administrace</w:t>
            </w:r>
            <w:r w:rsidR="00373B9B">
              <w:rPr>
                <w:noProof/>
                <w:webHidden/>
              </w:rPr>
              <w:tab/>
            </w:r>
            <w:r w:rsidR="00373B9B">
              <w:rPr>
                <w:noProof/>
                <w:webHidden/>
              </w:rPr>
              <w:fldChar w:fldCharType="begin"/>
            </w:r>
            <w:r w:rsidR="00373B9B">
              <w:rPr>
                <w:noProof/>
                <w:webHidden/>
              </w:rPr>
              <w:instrText xml:space="preserve"> PAGEREF _Toc478488405 \h </w:instrText>
            </w:r>
            <w:r w:rsidR="00373B9B">
              <w:rPr>
                <w:noProof/>
                <w:webHidden/>
              </w:rPr>
            </w:r>
            <w:r w:rsidR="00373B9B">
              <w:rPr>
                <w:noProof/>
                <w:webHidden/>
              </w:rPr>
              <w:fldChar w:fldCharType="separate"/>
            </w:r>
            <w:r w:rsidR="00373B9B">
              <w:rPr>
                <w:noProof/>
                <w:webHidden/>
              </w:rPr>
              <w:t>28</w:t>
            </w:r>
            <w:r w:rsidR="00373B9B">
              <w:rPr>
                <w:noProof/>
                <w:webHidden/>
              </w:rPr>
              <w:fldChar w:fldCharType="end"/>
            </w:r>
          </w:hyperlink>
        </w:p>
        <w:p w14:paraId="0E62075E" w14:textId="4EEB428F" w:rsidR="00373B9B" w:rsidRDefault="002028FD">
          <w:pPr>
            <w:pStyle w:val="TOC3"/>
            <w:rPr>
              <w:rFonts w:asciiTheme="minorHAnsi" w:eastAsiaTheme="minorEastAsia" w:hAnsiTheme="minorHAnsi" w:cstheme="minorBidi"/>
              <w:iCs w:val="0"/>
              <w:noProof/>
              <w:szCs w:val="22"/>
            </w:rPr>
          </w:pPr>
          <w:hyperlink w:anchor="_Toc478488406" w:history="1">
            <w:r w:rsidR="00373B9B" w:rsidRPr="004101A5">
              <w:rPr>
                <w:rStyle w:val="Hyperlink"/>
                <w:noProof/>
              </w:rPr>
              <w:t>3.6.1</w:t>
            </w:r>
            <w:r w:rsidR="00373B9B">
              <w:rPr>
                <w:rFonts w:asciiTheme="minorHAnsi" w:eastAsiaTheme="minorEastAsia" w:hAnsiTheme="minorHAnsi" w:cstheme="minorBidi"/>
                <w:iCs w:val="0"/>
                <w:noProof/>
                <w:szCs w:val="22"/>
              </w:rPr>
              <w:tab/>
            </w:r>
            <w:r w:rsidR="00373B9B" w:rsidRPr="004101A5">
              <w:rPr>
                <w:rStyle w:val="Hyperlink"/>
                <w:noProof/>
              </w:rPr>
              <w:t>Dashboard</w:t>
            </w:r>
            <w:r w:rsidR="00373B9B">
              <w:rPr>
                <w:noProof/>
                <w:webHidden/>
              </w:rPr>
              <w:tab/>
            </w:r>
            <w:r w:rsidR="00373B9B">
              <w:rPr>
                <w:noProof/>
                <w:webHidden/>
              </w:rPr>
              <w:fldChar w:fldCharType="begin"/>
            </w:r>
            <w:r w:rsidR="00373B9B">
              <w:rPr>
                <w:noProof/>
                <w:webHidden/>
              </w:rPr>
              <w:instrText xml:space="preserve"> PAGEREF _Toc478488406 \h </w:instrText>
            </w:r>
            <w:r w:rsidR="00373B9B">
              <w:rPr>
                <w:noProof/>
                <w:webHidden/>
              </w:rPr>
            </w:r>
            <w:r w:rsidR="00373B9B">
              <w:rPr>
                <w:noProof/>
                <w:webHidden/>
              </w:rPr>
              <w:fldChar w:fldCharType="separate"/>
            </w:r>
            <w:r w:rsidR="00373B9B">
              <w:rPr>
                <w:noProof/>
                <w:webHidden/>
              </w:rPr>
              <w:t>29</w:t>
            </w:r>
            <w:r w:rsidR="00373B9B">
              <w:rPr>
                <w:noProof/>
                <w:webHidden/>
              </w:rPr>
              <w:fldChar w:fldCharType="end"/>
            </w:r>
          </w:hyperlink>
        </w:p>
        <w:p w14:paraId="61C14CC1" w14:textId="5874FE5B" w:rsidR="00373B9B" w:rsidRDefault="002028FD">
          <w:pPr>
            <w:pStyle w:val="TOC3"/>
            <w:rPr>
              <w:rFonts w:asciiTheme="minorHAnsi" w:eastAsiaTheme="minorEastAsia" w:hAnsiTheme="minorHAnsi" w:cstheme="minorBidi"/>
              <w:iCs w:val="0"/>
              <w:noProof/>
              <w:szCs w:val="22"/>
            </w:rPr>
          </w:pPr>
          <w:hyperlink w:anchor="_Toc478488407" w:history="1">
            <w:r w:rsidR="00373B9B" w:rsidRPr="004101A5">
              <w:rPr>
                <w:rStyle w:val="Hyperlink"/>
                <w:noProof/>
              </w:rPr>
              <w:t>3.6.2</w:t>
            </w:r>
            <w:r w:rsidR="00373B9B">
              <w:rPr>
                <w:rFonts w:asciiTheme="minorHAnsi" w:eastAsiaTheme="minorEastAsia" w:hAnsiTheme="minorHAnsi" w:cstheme="minorBidi"/>
                <w:iCs w:val="0"/>
                <w:noProof/>
                <w:szCs w:val="22"/>
              </w:rPr>
              <w:tab/>
            </w:r>
            <w:r w:rsidR="00373B9B" w:rsidRPr="004101A5">
              <w:rPr>
                <w:rStyle w:val="Hyperlink"/>
                <w:noProof/>
              </w:rPr>
              <w:t>Práva</w:t>
            </w:r>
            <w:r w:rsidR="00373B9B">
              <w:rPr>
                <w:noProof/>
                <w:webHidden/>
              </w:rPr>
              <w:tab/>
            </w:r>
            <w:r w:rsidR="00373B9B">
              <w:rPr>
                <w:noProof/>
                <w:webHidden/>
              </w:rPr>
              <w:fldChar w:fldCharType="begin"/>
            </w:r>
            <w:r w:rsidR="00373B9B">
              <w:rPr>
                <w:noProof/>
                <w:webHidden/>
              </w:rPr>
              <w:instrText xml:space="preserve"> PAGEREF _Toc478488407 \h </w:instrText>
            </w:r>
            <w:r w:rsidR="00373B9B">
              <w:rPr>
                <w:noProof/>
                <w:webHidden/>
              </w:rPr>
            </w:r>
            <w:r w:rsidR="00373B9B">
              <w:rPr>
                <w:noProof/>
                <w:webHidden/>
              </w:rPr>
              <w:fldChar w:fldCharType="separate"/>
            </w:r>
            <w:r w:rsidR="00373B9B">
              <w:rPr>
                <w:noProof/>
                <w:webHidden/>
              </w:rPr>
              <w:t>29</w:t>
            </w:r>
            <w:r w:rsidR="00373B9B">
              <w:rPr>
                <w:noProof/>
                <w:webHidden/>
              </w:rPr>
              <w:fldChar w:fldCharType="end"/>
            </w:r>
          </w:hyperlink>
        </w:p>
        <w:p w14:paraId="4FAA7D60" w14:textId="74D8B0E5" w:rsidR="00373B9B" w:rsidRDefault="002028FD">
          <w:pPr>
            <w:pStyle w:val="TOC3"/>
            <w:rPr>
              <w:rFonts w:asciiTheme="minorHAnsi" w:eastAsiaTheme="minorEastAsia" w:hAnsiTheme="minorHAnsi" w:cstheme="minorBidi"/>
              <w:iCs w:val="0"/>
              <w:noProof/>
              <w:szCs w:val="22"/>
            </w:rPr>
          </w:pPr>
          <w:hyperlink w:anchor="_Toc478488408" w:history="1">
            <w:r w:rsidR="00373B9B" w:rsidRPr="004101A5">
              <w:rPr>
                <w:rStyle w:val="Hyperlink"/>
                <w:noProof/>
              </w:rPr>
              <w:t>3.6.3</w:t>
            </w:r>
            <w:r w:rsidR="00373B9B">
              <w:rPr>
                <w:rFonts w:asciiTheme="minorHAnsi" w:eastAsiaTheme="minorEastAsia" w:hAnsiTheme="minorHAnsi" w:cstheme="minorBidi"/>
                <w:iCs w:val="0"/>
                <w:noProof/>
                <w:szCs w:val="22"/>
              </w:rPr>
              <w:tab/>
            </w:r>
            <w:r w:rsidR="00373B9B" w:rsidRPr="004101A5">
              <w:rPr>
                <w:rStyle w:val="Hyperlink"/>
                <w:noProof/>
              </w:rPr>
              <w:t>Uživatelé</w:t>
            </w:r>
            <w:r w:rsidR="00373B9B">
              <w:rPr>
                <w:noProof/>
                <w:webHidden/>
              </w:rPr>
              <w:tab/>
            </w:r>
            <w:r w:rsidR="00373B9B">
              <w:rPr>
                <w:noProof/>
                <w:webHidden/>
              </w:rPr>
              <w:fldChar w:fldCharType="begin"/>
            </w:r>
            <w:r w:rsidR="00373B9B">
              <w:rPr>
                <w:noProof/>
                <w:webHidden/>
              </w:rPr>
              <w:instrText xml:space="preserve"> PAGEREF _Toc478488408 \h </w:instrText>
            </w:r>
            <w:r w:rsidR="00373B9B">
              <w:rPr>
                <w:noProof/>
                <w:webHidden/>
              </w:rPr>
            </w:r>
            <w:r w:rsidR="00373B9B">
              <w:rPr>
                <w:noProof/>
                <w:webHidden/>
              </w:rPr>
              <w:fldChar w:fldCharType="separate"/>
            </w:r>
            <w:r w:rsidR="00373B9B">
              <w:rPr>
                <w:noProof/>
                <w:webHidden/>
              </w:rPr>
              <w:t>30</w:t>
            </w:r>
            <w:r w:rsidR="00373B9B">
              <w:rPr>
                <w:noProof/>
                <w:webHidden/>
              </w:rPr>
              <w:fldChar w:fldCharType="end"/>
            </w:r>
          </w:hyperlink>
        </w:p>
        <w:p w14:paraId="5A98AFFA" w14:textId="498DB890" w:rsidR="00373B9B" w:rsidRDefault="002028FD">
          <w:pPr>
            <w:pStyle w:val="TOC3"/>
            <w:rPr>
              <w:rFonts w:asciiTheme="minorHAnsi" w:eastAsiaTheme="minorEastAsia" w:hAnsiTheme="minorHAnsi" w:cstheme="minorBidi"/>
              <w:iCs w:val="0"/>
              <w:noProof/>
              <w:szCs w:val="22"/>
            </w:rPr>
          </w:pPr>
          <w:hyperlink w:anchor="_Toc478488409" w:history="1">
            <w:r w:rsidR="00373B9B" w:rsidRPr="004101A5">
              <w:rPr>
                <w:rStyle w:val="Hyperlink"/>
                <w:noProof/>
              </w:rPr>
              <w:t>3.6.4</w:t>
            </w:r>
            <w:r w:rsidR="00373B9B">
              <w:rPr>
                <w:rFonts w:asciiTheme="minorHAnsi" w:eastAsiaTheme="minorEastAsia" w:hAnsiTheme="minorHAnsi" w:cstheme="minorBidi"/>
                <w:iCs w:val="0"/>
                <w:noProof/>
                <w:szCs w:val="22"/>
              </w:rPr>
              <w:tab/>
            </w:r>
            <w:r w:rsidR="00373B9B" w:rsidRPr="004101A5">
              <w:rPr>
                <w:rStyle w:val="Hyperlink"/>
                <w:noProof/>
              </w:rPr>
              <w:t>Školy</w:t>
            </w:r>
            <w:r w:rsidR="00373B9B">
              <w:rPr>
                <w:noProof/>
                <w:webHidden/>
              </w:rPr>
              <w:tab/>
            </w:r>
            <w:r w:rsidR="00373B9B">
              <w:rPr>
                <w:noProof/>
                <w:webHidden/>
              </w:rPr>
              <w:fldChar w:fldCharType="begin"/>
            </w:r>
            <w:r w:rsidR="00373B9B">
              <w:rPr>
                <w:noProof/>
                <w:webHidden/>
              </w:rPr>
              <w:instrText xml:space="preserve"> PAGEREF _Toc478488409 \h </w:instrText>
            </w:r>
            <w:r w:rsidR="00373B9B">
              <w:rPr>
                <w:noProof/>
                <w:webHidden/>
              </w:rPr>
            </w:r>
            <w:r w:rsidR="00373B9B">
              <w:rPr>
                <w:noProof/>
                <w:webHidden/>
              </w:rPr>
              <w:fldChar w:fldCharType="separate"/>
            </w:r>
            <w:r w:rsidR="00373B9B">
              <w:rPr>
                <w:noProof/>
                <w:webHidden/>
              </w:rPr>
              <w:t>30</w:t>
            </w:r>
            <w:r w:rsidR="00373B9B">
              <w:rPr>
                <w:noProof/>
                <w:webHidden/>
              </w:rPr>
              <w:fldChar w:fldCharType="end"/>
            </w:r>
          </w:hyperlink>
        </w:p>
        <w:p w14:paraId="2EA3FD70" w14:textId="79B638CB" w:rsidR="00373B9B" w:rsidRDefault="002028FD">
          <w:pPr>
            <w:pStyle w:val="TOC1"/>
            <w:rPr>
              <w:rFonts w:asciiTheme="minorHAnsi" w:eastAsiaTheme="minorEastAsia" w:hAnsiTheme="minorHAnsi" w:cstheme="minorBidi"/>
              <w:b w:val="0"/>
              <w:bCs w:val="0"/>
              <w:caps w:val="0"/>
              <w:szCs w:val="22"/>
            </w:rPr>
          </w:pPr>
          <w:hyperlink w:anchor="_Toc478488410" w:history="1">
            <w:r w:rsidR="00373B9B" w:rsidRPr="004101A5">
              <w:rPr>
                <w:rStyle w:val="Hyperlink"/>
              </w:rPr>
              <w:t>Závěr</w:t>
            </w:r>
            <w:r w:rsidR="00373B9B">
              <w:rPr>
                <w:webHidden/>
              </w:rPr>
              <w:tab/>
            </w:r>
            <w:r w:rsidR="00373B9B">
              <w:rPr>
                <w:webHidden/>
              </w:rPr>
              <w:fldChar w:fldCharType="begin"/>
            </w:r>
            <w:r w:rsidR="00373B9B">
              <w:rPr>
                <w:webHidden/>
              </w:rPr>
              <w:instrText xml:space="preserve"> PAGEREF _Toc478488410 \h </w:instrText>
            </w:r>
            <w:r w:rsidR="00373B9B">
              <w:rPr>
                <w:webHidden/>
              </w:rPr>
            </w:r>
            <w:r w:rsidR="00373B9B">
              <w:rPr>
                <w:webHidden/>
              </w:rPr>
              <w:fldChar w:fldCharType="separate"/>
            </w:r>
            <w:r w:rsidR="00373B9B">
              <w:rPr>
                <w:webHidden/>
              </w:rPr>
              <w:t>31</w:t>
            </w:r>
            <w:r w:rsidR="00373B9B">
              <w:rPr>
                <w:webHidden/>
              </w:rPr>
              <w:fldChar w:fldCharType="end"/>
            </w:r>
          </w:hyperlink>
        </w:p>
        <w:p w14:paraId="643E6F94" w14:textId="14A389E9" w:rsidR="00373B9B" w:rsidRDefault="002028FD">
          <w:pPr>
            <w:pStyle w:val="TOC1"/>
            <w:rPr>
              <w:rFonts w:asciiTheme="minorHAnsi" w:eastAsiaTheme="minorEastAsia" w:hAnsiTheme="minorHAnsi" w:cstheme="minorBidi"/>
              <w:b w:val="0"/>
              <w:bCs w:val="0"/>
              <w:caps w:val="0"/>
              <w:szCs w:val="22"/>
            </w:rPr>
          </w:pPr>
          <w:hyperlink w:anchor="_Toc478488411" w:history="1">
            <w:r w:rsidR="00373B9B" w:rsidRPr="004101A5">
              <w:rPr>
                <w:rStyle w:val="Hyperlink"/>
              </w:rPr>
              <w:t>Seznam použité literatury</w:t>
            </w:r>
            <w:r w:rsidR="00373B9B">
              <w:rPr>
                <w:webHidden/>
              </w:rPr>
              <w:tab/>
            </w:r>
            <w:r w:rsidR="00373B9B">
              <w:rPr>
                <w:webHidden/>
              </w:rPr>
              <w:fldChar w:fldCharType="begin"/>
            </w:r>
            <w:r w:rsidR="00373B9B">
              <w:rPr>
                <w:webHidden/>
              </w:rPr>
              <w:instrText xml:space="preserve"> PAGEREF _Toc478488411 \h </w:instrText>
            </w:r>
            <w:r w:rsidR="00373B9B">
              <w:rPr>
                <w:webHidden/>
              </w:rPr>
            </w:r>
            <w:r w:rsidR="00373B9B">
              <w:rPr>
                <w:webHidden/>
              </w:rPr>
              <w:fldChar w:fldCharType="separate"/>
            </w:r>
            <w:r w:rsidR="00373B9B">
              <w:rPr>
                <w:webHidden/>
              </w:rPr>
              <w:t>32</w:t>
            </w:r>
            <w:r w:rsidR="00373B9B">
              <w:rPr>
                <w:webHidden/>
              </w:rPr>
              <w:fldChar w:fldCharType="end"/>
            </w:r>
          </w:hyperlink>
        </w:p>
        <w:p w14:paraId="4A4B5BF4" w14:textId="51B564DE" w:rsidR="00373B9B" w:rsidRDefault="002028FD">
          <w:pPr>
            <w:pStyle w:val="TOC1"/>
            <w:rPr>
              <w:rFonts w:asciiTheme="minorHAnsi" w:eastAsiaTheme="minorEastAsia" w:hAnsiTheme="minorHAnsi" w:cstheme="minorBidi"/>
              <w:b w:val="0"/>
              <w:bCs w:val="0"/>
              <w:caps w:val="0"/>
              <w:szCs w:val="22"/>
            </w:rPr>
          </w:pPr>
          <w:hyperlink w:anchor="_Toc478488412" w:history="1">
            <w:r w:rsidR="00373B9B" w:rsidRPr="004101A5">
              <w:rPr>
                <w:rStyle w:val="Hyperlink"/>
              </w:rPr>
              <w:t>Seznam použitých symbolů a zkratek</w:t>
            </w:r>
            <w:r w:rsidR="00373B9B">
              <w:rPr>
                <w:webHidden/>
              </w:rPr>
              <w:tab/>
            </w:r>
            <w:r w:rsidR="00373B9B">
              <w:rPr>
                <w:webHidden/>
              </w:rPr>
              <w:fldChar w:fldCharType="begin"/>
            </w:r>
            <w:r w:rsidR="00373B9B">
              <w:rPr>
                <w:webHidden/>
              </w:rPr>
              <w:instrText xml:space="preserve"> PAGEREF _Toc478488412 \h </w:instrText>
            </w:r>
            <w:r w:rsidR="00373B9B">
              <w:rPr>
                <w:webHidden/>
              </w:rPr>
            </w:r>
            <w:r w:rsidR="00373B9B">
              <w:rPr>
                <w:webHidden/>
              </w:rPr>
              <w:fldChar w:fldCharType="separate"/>
            </w:r>
            <w:r w:rsidR="00373B9B">
              <w:rPr>
                <w:webHidden/>
              </w:rPr>
              <w:t>34</w:t>
            </w:r>
            <w:r w:rsidR="00373B9B">
              <w:rPr>
                <w:webHidden/>
              </w:rPr>
              <w:fldChar w:fldCharType="end"/>
            </w:r>
          </w:hyperlink>
        </w:p>
        <w:p w14:paraId="48137BA7" w14:textId="006DF893" w:rsidR="00373B9B" w:rsidRDefault="002028FD">
          <w:pPr>
            <w:pStyle w:val="TOC1"/>
            <w:rPr>
              <w:rFonts w:asciiTheme="minorHAnsi" w:eastAsiaTheme="minorEastAsia" w:hAnsiTheme="minorHAnsi" w:cstheme="minorBidi"/>
              <w:b w:val="0"/>
              <w:bCs w:val="0"/>
              <w:caps w:val="0"/>
              <w:szCs w:val="22"/>
            </w:rPr>
          </w:pPr>
          <w:hyperlink w:anchor="_Toc478488413" w:history="1">
            <w:r w:rsidR="00373B9B" w:rsidRPr="004101A5">
              <w:rPr>
                <w:rStyle w:val="Hyperlink"/>
              </w:rPr>
              <w:t>Seznam obrázků</w:t>
            </w:r>
            <w:r w:rsidR="00373B9B">
              <w:rPr>
                <w:webHidden/>
              </w:rPr>
              <w:tab/>
            </w:r>
            <w:r w:rsidR="00373B9B">
              <w:rPr>
                <w:webHidden/>
              </w:rPr>
              <w:fldChar w:fldCharType="begin"/>
            </w:r>
            <w:r w:rsidR="00373B9B">
              <w:rPr>
                <w:webHidden/>
              </w:rPr>
              <w:instrText xml:space="preserve"> PAGEREF _Toc478488413 \h </w:instrText>
            </w:r>
            <w:r w:rsidR="00373B9B">
              <w:rPr>
                <w:webHidden/>
              </w:rPr>
            </w:r>
            <w:r w:rsidR="00373B9B">
              <w:rPr>
                <w:webHidden/>
              </w:rPr>
              <w:fldChar w:fldCharType="separate"/>
            </w:r>
            <w:r w:rsidR="00373B9B">
              <w:rPr>
                <w:webHidden/>
              </w:rPr>
              <w:t>35</w:t>
            </w:r>
            <w:r w:rsidR="00373B9B">
              <w:rPr>
                <w:webHidden/>
              </w:rPr>
              <w:fldChar w:fldCharType="end"/>
            </w:r>
          </w:hyperlink>
        </w:p>
        <w:p w14:paraId="2E7B919B" w14:textId="48108E18" w:rsidR="00373B9B" w:rsidRDefault="002028FD">
          <w:pPr>
            <w:pStyle w:val="TOC1"/>
            <w:rPr>
              <w:rFonts w:asciiTheme="minorHAnsi" w:eastAsiaTheme="minorEastAsia" w:hAnsiTheme="minorHAnsi" w:cstheme="minorBidi"/>
              <w:b w:val="0"/>
              <w:bCs w:val="0"/>
              <w:caps w:val="0"/>
              <w:szCs w:val="22"/>
            </w:rPr>
          </w:pPr>
          <w:hyperlink w:anchor="_Toc478488414" w:history="1">
            <w:r w:rsidR="00373B9B" w:rsidRPr="004101A5">
              <w:rPr>
                <w:rStyle w:val="Hyperlink"/>
              </w:rPr>
              <w:t>Seznam tabulek</w:t>
            </w:r>
            <w:r w:rsidR="00373B9B">
              <w:rPr>
                <w:webHidden/>
              </w:rPr>
              <w:tab/>
            </w:r>
            <w:r w:rsidR="00373B9B">
              <w:rPr>
                <w:webHidden/>
              </w:rPr>
              <w:fldChar w:fldCharType="begin"/>
            </w:r>
            <w:r w:rsidR="00373B9B">
              <w:rPr>
                <w:webHidden/>
              </w:rPr>
              <w:instrText xml:space="preserve"> PAGEREF _Toc478488414 \h </w:instrText>
            </w:r>
            <w:r w:rsidR="00373B9B">
              <w:rPr>
                <w:webHidden/>
              </w:rPr>
            </w:r>
            <w:r w:rsidR="00373B9B">
              <w:rPr>
                <w:webHidden/>
              </w:rPr>
              <w:fldChar w:fldCharType="separate"/>
            </w:r>
            <w:r w:rsidR="00373B9B">
              <w:rPr>
                <w:webHidden/>
              </w:rPr>
              <w:t>36</w:t>
            </w:r>
            <w:r w:rsidR="00373B9B">
              <w:rPr>
                <w:webHidden/>
              </w:rPr>
              <w:fldChar w:fldCharType="end"/>
            </w:r>
          </w:hyperlink>
        </w:p>
        <w:p w14:paraId="558DBC47" w14:textId="0CFE2576" w:rsidR="00373B9B" w:rsidRDefault="002028FD">
          <w:pPr>
            <w:pStyle w:val="TOC1"/>
            <w:rPr>
              <w:rFonts w:asciiTheme="minorHAnsi" w:eastAsiaTheme="minorEastAsia" w:hAnsiTheme="minorHAnsi" w:cstheme="minorBidi"/>
              <w:b w:val="0"/>
              <w:bCs w:val="0"/>
              <w:caps w:val="0"/>
              <w:szCs w:val="22"/>
            </w:rPr>
          </w:pPr>
          <w:hyperlink w:anchor="_Toc478488415" w:history="1">
            <w:r w:rsidR="00373B9B" w:rsidRPr="004101A5">
              <w:rPr>
                <w:rStyle w:val="Hyperlink"/>
              </w:rPr>
              <w:t>seznam Příloh</w:t>
            </w:r>
            <w:r w:rsidR="00373B9B">
              <w:rPr>
                <w:webHidden/>
              </w:rPr>
              <w:tab/>
            </w:r>
            <w:r w:rsidR="00373B9B">
              <w:rPr>
                <w:webHidden/>
              </w:rPr>
              <w:fldChar w:fldCharType="begin"/>
            </w:r>
            <w:r w:rsidR="00373B9B">
              <w:rPr>
                <w:webHidden/>
              </w:rPr>
              <w:instrText xml:space="preserve"> PAGEREF _Toc478488415 \h </w:instrText>
            </w:r>
            <w:r w:rsidR="00373B9B">
              <w:rPr>
                <w:webHidden/>
              </w:rPr>
            </w:r>
            <w:r w:rsidR="00373B9B">
              <w:rPr>
                <w:webHidden/>
              </w:rPr>
              <w:fldChar w:fldCharType="separate"/>
            </w:r>
            <w:r w:rsidR="00373B9B">
              <w:rPr>
                <w:webHidden/>
              </w:rPr>
              <w:t>37</w:t>
            </w:r>
            <w:r w:rsidR="00373B9B">
              <w:rPr>
                <w:webHidden/>
              </w:rPr>
              <w:fldChar w:fldCharType="end"/>
            </w:r>
          </w:hyperlink>
        </w:p>
        <w:p w14:paraId="412C3620" w14:textId="0CEFE87A" w:rsidR="00373B9B" w:rsidRDefault="00373B9B">
          <w:r>
            <w:rPr>
              <w:b/>
              <w:bCs/>
            </w:rPr>
            <w:fldChar w:fldCharType="end"/>
          </w:r>
        </w:p>
      </w:sdtContent>
    </w:sdt>
    <w:p w14:paraId="09192DAC" w14:textId="3A62EE1B" w:rsidR="00FA3ABF" w:rsidRDefault="00FA3ABF"/>
    <w:p w14:paraId="48414C4A" w14:textId="77777777" w:rsidR="00FA3ABF" w:rsidRDefault="00FA3ABF">
      <w:pPr>
        <w:sectPr w:rsidR="00FA3ABF">
          <w:headerReference w:type="even" r:id="rId11"/>
          <w:footerReference w:type="even" r:id="rId12"/>
          <w:footerReference w:type="default" r:id="rId13"/>
          <w:pgSz w:w="11907" w:h="16840" w:code="9"/>
          <w:pgMar w:top="1701" w:right="1134" w:bottom="1134" w:left="1134" w:header="851" w:footer="709" w:gutter="851"/>
          <w:pgNumType w:start="1"/>
          <w:cols w:space="708"/>
          <w:titlePg/>
        </w:sectPr>
      </w:pPr>
    </w:p>
    <w:p w14:paraId="31C88C95" w14:textId="77777777" w:rsidR="00FA3ABF" w:rsidRDefault="00FA3ABF" w:rsidP="00043948">
      <w:pPr>
        <w:pStyle w:val="NadpisHlavniNecisl"/>
      </w:pPr>
      <w:bookmarkStart w:id="5" w:name="_Toc37577730"/>
      <w:bookmarkStart w:id="6" w:name="_Toc225217929"/>
      <w:bookmarkStart w:id="7" w:name="_Toc478488359"/>
      <w:r>
        <w:lastRenderedPageBreak/>
        <w:t>úvod</w:t>
      </w:r>
      <w:bookmarkEnd w:id="5"/>
      <w:bookmarkEnd w:id="6"/>
      <w:bookmarkEnd w:id="7"/>
    </w:p>
    <w:p w14:paraId="7B1B293B" w14:textId="2C0512E2" w:rsidR="00A1046E" w:rsidRPr="002B34DA" w:rsidRDefault="00A05B44" w:rsidP="00FA47C2">
      <w:pPr>
        <w:rPr>
          <w:rStyle w:val="doplnittext"/>
          <w:i w:val="0"/>
        </w:rPr>
      </w:pPr>
      <w:r w:rsidRPr="002B34DA">
        <w:rPr>
          <w:rStyle w:val="doplnittext"/>
          <w:i w:val="0"/>
        </w:rPr>
        <w:t xml:space="preserve">Cílem projektu bylo vytvoření webu, kde by se každý mohl naučit do hodin Zeměpisu a dalších předmětů. Základ projektu stojí na </w:t>
      </w:r>
      <w:r w:rsidR="00A1046E" w:rsidRPr="002B34DA">
        <w:rPr>
          <w:rStyle w:val="doplnittext"/>
          <w:i w:val="0"/>
        </w:rPr>
        <w:t xml:space="preserve">nástroji </w:t>
      </w:r>
      <w:r w:rsidR="00E57BBE">
        <w:rPr>
          <w:rStyle w:val="doplnittext"/>
          <w:i w:val="0"/>
        </w:rPr>
        <w:t>Google Maps</w:t>
      </w:r>
      <w:r w:rsidR="00A1046E" w:rsidRPr="002B34DA">
        <w:rPr>
          <w:rStyle w:val="doplnittext"/>
          <w:i w:val="0"/>
        </w:rPr>
        <w:t>, který umožňuje vytvoření vlastních map.</w:t>
      </w:r>
      <w:r w:rsidR="00E57BBE">
        <w:rPr>
          <w:rStyle w:val="doplnittext"/>
          <w:i w:val="0"/>
        </w:rPr>
        <w:t xml:space="preserve"> </w:t>
      </w:r>
      <w:r w:rsidR="00520F11">
        <w:rPr>
          <w:rStyle w:val="doplnittext"/>
          <w:i w:val="0"/>
        </w:rPr>
        <w:t xml:space="preserve">Stránka dostala jméno GEOAUH. </w:t>
      </w:r>
      <w:r w:rsidR="00520F11" w:rsidRPr="00520F11">
        <w:rPr>
          <w:rStyle w:val="doplnittext"/>
          <w:i w:val="0"/>
        </w:rPr>
        <w:t>Prv</w:t>
      </w:r>
      <w:r w:rsidR="00520F11">
        <w:rPr>
          <w:rStyle w:val="doplnittext"/>
          <w:i w:val="0"/>
        </w:rPr>
        <w:t>ní část slova "GE" je od slova geografie,</w:t>
      </w:r>
      <w:r w:rsidR="00520F11" w:rsidRPr="00520F11">
        <w:rPr>
          <w:rStyle w:val="doplnittext"/>
          <w:i w:val="0"/>
        </w:rPr>
        <w:t xml:space="preserve"> tedy zeměpis. Druhá část "OAUH" odkazuje na to, že je to maturitní projekt </w:t>
      </w:r>
      <w:r w:rsidR="00520F11">
        <w:rPr>
          <w:rStyle w:val="doplnittext"/>
          <w:i w:val="0"/>
        </w:rPr>
        <w:t>pro</w:t>
      </w:r>
      <w:r w:rsidR="00E57BBE">
        <w:rPr>
          <w:rStyle w:val="doplnittext"/>
          <w:i w:val="0"/>
        </w:rPr>
        <w:t xml:space="preserve"> Obchodní a</w:t>
      </w:r>
      <w:r w:rsidR="00520F11" w:rsidRPr="00520F11">
        <w:rPr>
          <w:rStyle w:val="doplnittext"/>
          <w:i w:val="0"/>
        </w:rPr>
        <w:t>kademii Uherské Hradiště.</w:t>
      </w:r>
      <w:r w:rsidR="00E57BBE">
        <w:rPr>
          <w:rStyle w:val="doplnittext"/>
          <w:i w:val="0"/>
        </w:rPr>
        <w:t xml:space="preserve"> </w:t>
      </w:r>
      <w:r w:rsidR="00E57BBE" w:rsidRPr="00E57BBE">
        <w:rPr>
          <w:rStyle w:val="doplnittext"/>
          <w:i w:val="0"/>
        </w:rPr>
        <w:t>Součástí webu jsou jednak studijní materiály a jednak testy.</w:t>
      </w:r>
    </w:p>
    <w:p w14:paraId="57FB556B" w14:textId="77777777" w:rsidR="00A1046E" w:rsidRPr="002B34DA" w:rsidRDefault="00A1046E" w:rsidP="008F4064">
      <w:pPr>
        <w:rPr>
          <w:rStyle w:val="doplnittext"/>
          <w:i w:val="0"/>
        </w:rPr>
      </w:pPr>
    </w:p>
    <w:p w14:paraId="7E8D2CE7" w14:textId="6B606EF6" w:rsidR="00A1046E" w:rsidRPr="002B34DA" w:rsidRDefault="00520F11" w:rsidP="00FA47C2">
      <w:pPr>
        <w:rPr>
          <w:rStyle w:val="doplnittext"/>
          <w:i w:val="0"/>
        </w:rPr>
      </w:pPr>
      <w:r>
        <w:rPr>
          <w:rStyle w:val="doplnittext"/>
          <w:i w:val="0"/>
        </w:rPr>
        <w:t xml:space="preserve">Studijní materiály jsou dostupné všem. </w:t>
      </w:r>
      <w:r w:rsidR="00A1046E" w:rsidRPr="002B34DA">
        <w:rPr>
          <w:rStyle w:val="doplnittext"/>
          <w:i w:val="0"/>
        </w:rPr>
        <w:t>I nezaregistrovaný uživatel má přístup k mapám a testům</w:t>
      </w:r>
      <w:r>
        <w:rPr>
          <w:rStyle w:val="doplnittext"/>
          <w:i w:val="0"/>
        </w:rPr>
        <w:t>.</w:t>
      </w:r>
      <w:r w:rsidR="00A1046E" w:rsidRPr="002B34DA">
        <w:rPr>
          <w:rStyle w:val="doplnittext"/>
          <w:i w:val="0"/>
        </w:rPr>
        <w:t xml:space="preserve"> </w:t>
      </w:r>
      <w:r w:rsidR="00A05B44" w:rsidRPr="002B34DA">
        <w:rPr>
          <w:rStyle w:val="doplnittext"/>
          <w:i w:val="0"/>
        </w:rPr>
        <w:t>Každý u</w:t>
      </w:r>
      <w:r w:rsidR="00A1046E" w:rsidRPr="002B34DA">
        <w:rPr>
          <w:rStyle w:val="doplnittext"/>
          <w:i w:val="0"/>
        </w:rPr>
        <w:t>živatel se může zaregistrovat pod</w:t>
      </w:r>
      <w:r>
        <w:rPr>
          <w:rStyle w:val="doplnittext"/>
          <w:i w:val="0"/>
        </w:rPr>
        <w:t xml:space="preserve"> jeho školou</w:t>
      </w:r>
      <w:r w:rsidR="00A05B44" w:rsidRPr="002B34DA">
        <w:rPr>
          <w:rStyle w:val="doplnittext"/>
          <w:i w:val="0"/>
        </w:rPr>
        <w:t xml:space="preserve"> a poté požádat učitele</w:t>
      </w:r>
      <w:r w:rsidR="00A1046E" w:rsidRPr="002B34DA">
        <w:rPr>
          <w:rStyle w:val="doplnittext"/>
          <w:i w:val="0"/>
        </w:rPr>
        <w:t>,</w:t>
      </w:r>
      <w:r w:rsidR="00A05B44" w:rsidRPr="002B34DA">
        <w:rPr>
          <w:rStyle w:val="doplnittext"/>
          <w:i w:val="0"/>
        </w:rPr>
        <w:t xml:space="preserve"> aby ho přijal do třídy.</w:t>
      </w:r>
      <w:r w:rsidR="00A1046E" w:rsidRPr="002B34DA">
        <w:rPr>
          <w:rStyle w:val="doplnittext"/>
          <w:i w:val="0"/>
        </w:rPr>
        <w:t xml:space="preserve"> Učitel poté uvidí jeho výsledky v testech. Dále učitel může nastavit limit otázek v testu. Nad rámec zadání jsem přidal nastavení vlastního známkování podle procent ke každému testu, kde si ho učitel může sám nastavit podle svého uvážení.</w:t>
      </w:r>
    </w:p>
    <w:p w14:paraId="6AAB664A" w14:textId="77777777" w:rsidR="00A1046E" w:rsidRPr="002B34DA" w:rsidRDefault="00A1046E" w:rsidP="008F4064">
      <w:pPr>
        <w:rPr>
          <w:rStyle w:val="doplnittext"/>
          <w:i w:val="0"/>
        </w:rPr>
      </w:pPr>
    </w:p>
    <w:p w14:paraId="22F2F4DB" w14:textId="1F506D61" w:rsidR="00FA3ABF" w:rsidRDefault="00A1046E" w:rsidP="00FA47C2">
      <w:pPr>
        <w:rPr>
          <w:rStyle w:val="doplnittext"/>
          <w:i w:val="0"/>
        </w:rPr>
      </w:pPr>
      <w:r w:rsidRPr="002B34DA">
        <w:rPr>
          <w:rStyle w:val="doplnittext"/>
          <w:i w:val="0"/>
        </w:rPr>
        <w:t>Projekt není jen</w:t>
      </w:r>
      <w:r w:rsidR="00E57BBE">
        <w:rPr>
          <w:rStyle w:val="doplnittext"/>
          <w:i w:val="0"/>
        </w:rPr>
        <w:t xml:space="preserve"> určen pro Obchodní a</w:t>
      </w:r>
      <w:r w:rsidRPr="002B34DA">
        <w:rPr>
          <w:rStyle w:val="doplnittext"/>
          <w:i w:val="0"/>
        </w:rPr>
        <w:t xml:space="preserve">kademii, administrátor má totiž </w:t>
      </w:r>
      <w:r w:rsidR="00520F11">
        <w:rPr>
          <w:rStyle w:val="doplnittext"/>
          <w:i w:val="0"/>
        </w:rPr>
        <w:t xml:space="preserve">možnost </w:t>
      </w:r>
      <w:r w:rsidRPr="002B34DA">
        <w:rPr>
          <w:rStyle w:val="doplnittext"/>
          <w:i w:val="0"/>
        </w:rPr>
        <w:t>vytvořit novou školu. Takže můžete poté porovnávat ve statistikách výsledky jednotlivých škol.</w:t>
      </w:r>
      <w:r w:rsidR="002B34DA" w:rsidRPr="002B34DA">
        <w:rPr>
          <w:rStyle w:val="doplnittext"/>
          <w:i w:val="0"/>
        </w:rPr>
        <w:t xml:space="preserve"> Při vytváření pro</w:t>
      </w:r>
      <w:r w:rsidR="004800D9">
        <w:rPr>
          <w:rStyle w:val="doplnittext"/>
          <w:i w:val="0"/>
        </w:rPr>
        <w:t>jekt jsem použil framework CodeI</w:t>
      </w:r>
      <w:r w:rsidR="002B34DA" w:rsidRPr="002B34DA">
        <w:rPr>
          <w:rStyle w:val="doplnittext"/>
          <w:i w:val="0"/>
        </w:rPr>
        <w:t xml:space="preserve">gniter, který slouží pro tvorbu webů. Tento framework mi mou práci v mnoha směrech velmi usnadňoval. </w:t>
      </w:r>
    </w:p>
    <w:p w14:paraId="6771B832" w14:textId="77777777" w:rsidR="002B34DA" w:rsidRDefault="002B34DA" w:rsidP="008F4064">
      <w:pPr>
        <w:rPr>
          <w:rStyle w:val="doplnittext"/>
          <w:i w:val="0"/>
        </w:rPr>
      </w:pPr>
    </w:p>
    <w:p w14:paraId="62DFDCC5" w14:textId="4B311D81" w:rsidR="002B34DA" w:rsidRPr="002B34DA" w:rsidRDefault="002B34DA" w:rsidP="00FA47C2">
      <w:pPr>
        <w:rPr>
          <w:rStyle w:val="doplnittext"/>
          <w:i w:val="0"/>
        </w:rPr>
      </w:pPr>
      <w:r>
        <w:rPr>
          <w:rStyle w:val="doplnittext"/>
          <w:i w:val="0"/>
        </w:rPr>
        <w:t xml:space="preserve">Své výsledky může uživatel sdílet na </w:t>
      </w:r>
      <w:r w:rsidR="00E50CAF">
        <w:rPr>
          <w:rStyle w:val="doplnittext"/>
          <w:i w:val="0"/>
        </w:rPr>
        <w:t xml:space="preserve">sociálních sítích a porovnat </w:t>
      </w:r>
      <w:r w:rsidR="00E50CAF">
        <w:rPr>
          <w:rStyle w:val="doplnittext"/>
          <w:i w:val="0"/>
        </w:rPr>
        <w:t xml:space="preserve">své výsledky s ostatními. </w:t>
      </w:r>
      <w:r>
        <w:rPr>
          <w:rStyle w:val="doplnittext"/>
          <w:i w:val="0"/>
        </w:rPr>
        <w:t xml:space="preserve"> </w:t>
      </w:r>
    </w:p>
    <w:p w14:paraId="4E52C139" w14:textId="77777777" w:rsidR="002B34DA" w:rsidRDefault="002B34DA" w:rsidP="008F4064">
      <w:pPr>
        <w:rPr>
          <w:rStyle w:val="doplnittext"/>
        </w:rPr>
      </w:pPr>
    </w:p>
    <w:p w14:paraId="784C328C" w14:textId="77777777" w:rsidR="002B34DA" w:rsidRPr="00043948" w:rsidRDefault="002B34DA" w:rsidP="008F4064">
      <w:pPr>
        <w:rPr>
          <w:rStyle w:val="doplnittext"/>
        </w:rPr>
      </w:pPr>
    </w:p>
    <w:p w14:paraId="2C48B407" w14:textId="738C2BC3" w:rsidR="00FA3ABF" w:rsidRDefault="00520F11">
      <w:pPr>
        <w:pStyle w:val="Heading1"/>
      </w:pPr>
      <w:bookmarkStart w:id="8" w:name="_Toc478488360"/>
      <w:r>
        <w:lastRenderedPageBreak/>
        <w:t>P</w:t>
      </w:r>
      <w:r w:rsidR="002E3B9C">
        <w:t>oužité nástroje</w:t>
      </w:r>
      <w:bookmarkEnd w:id="8"/>
    </w:p>
    <w:p w14:paraId="617A9BB8" w14:textId="77777777" w:rsidR="00FA3ABF" w:rsidRDefault="004E5F1E">
      <w:pPr>
        <w:pStyle w:val="Heading2"/>
      </w:pPr>
      <w:bookmarkStart w:id="9" w:name="_Toc478488361"/>
      <w:r>
        <w:t>Engine aplikace</w:t>
      </w:r>
      <w:bookmarkEnd w:id="9"/>
    </w:p>
    <w:p w14:paraId="53C2C2C5" w14:textId="31D9C6A6" w:rsidR="00FA3ABF" w:rsidRDefault="004800D9">
      <w:r>
        <w:t>Web běží</w:t>
      </w:r>
      <w:r w:rsidR="004E5F1E">
        <w:t xml:space="preserve"> </w:t>
      </w:r>
      <w:r w:rsidR="00853D50">
        <w:t>na PHP frameworku CodeI</w:t>
      </w:r>
      <w:r w:rsidR="004E5F1E">
        <w:t>gniter</w:t>
      </w:r>
      <w:r w:rsidR="00E22491">
        <w:t xml:space="preserve"> (1</w:t>
      </w:r>
      <w:r w:rsidR="008E2294">
        <w:t>1</w:t>
      </w:r>
      <w:r w:rsidR="00E22491">
        <w:t>)</w:t>
      </w:r>
      <w:r w:rsidR="004E5F1E">
        <w:t xml:space="preserve">, konktrétně verzi 3.0. Využívá tedy návrhového vzoru MVC. Vzhled </w:t>
      </w:r>
      <w:r w:rsidR="00E95BC9">
        <w:t>webu tvoří šablona Journal (4</w:t>
      </w:r>
      <w:r w:rsidR="00E22491">
        <w:t>), která rozšiřuje CSS framework Bootstrap.</w:t>
      </w:r>
      <w:r w:rsidR="00505F57">
        <w:t xml:space="preserve"> (20)</w:t>
      </w:r>
      <w:r w:rsidR="00E22491">
        <w:t xml:space="preserve"> </w:t>
      </w:r>
    </w:p>
    <w:p w14:paraId="4851D0E8" w14:textId="77777777" w:rsidR="00E22491" w:rsidRDefault="00E22491"/>
    <w:p w14:paraId="4F69EF10" w14:textId="2EB04304" w:rsidR="00E22491" w:rsidRDefault="00E22491">
      <w:r>
        <w:t>Tato šablona obsahuj</w:t>
      </w:r>
      <w:r w:rsidR="007926EA">
        <w:t>e několik prvků a pluginů, které</w:t>
      </w:r>
      <w:r>
        <w:t xml:space="preserve"> jsou součástí vzhledu. Na webu je využito mnoho těchto prvků napřík</w:t>
      </w:r>
      <w:r w:rsidR="00E50CAF">
        <w:t>lad rozšíření Font Awesome</w:t>
      </w:r>
      <w:r w:rsidR="007926EA">
        <w:t>.</w:t>
      </w:r>
      <w:r w:rsidR="008E2294">
        <w:t xml:space="preserve"> (12</w:t>
      </w:r>
      <w:r w:rsidR="00C94BCA">
        <w:t>)</w:t>
      </w:r>
    </w:p>
    <w:p w14:paraId="6556C312" w14:textId="77777777" w:rsidR="000F3EE5" w:rsidRDefault="000F3EE5"/>
    <w:p w14:paraId="37B645D4" w14:textId="584ED33C" w:rsidR="000F3EE5" w:rsidRDefault="000F3EE5">
      <w:r>
        <w:t>Dále byla v projektu použita knihovna Googlemaps</w:t>
      </w:r>
      <w:r w:rsidR="00E95BC9">
        <w:t xml:space="preserve"> (8</w:t>
      </w:r>
      <w:r w:rsidR="00C94BCA">
        <w:t>)</w:t>
      </w:r>
      <w:r>
        <w:t xml:space="preserve">, která slouží pro převod KML souborů do grafické podoby. </w:t>
      </w:r>
      <w:r w:rsidR="004800D9">
        <w:t xml:space="preserve"> A dále</w:t>
      </w:r>
      <w:r w:rsidR="008E2294">
        <w:t xml:space="preserve"> také Krajee File Input (15</w:t>
      </w:r>
      <w:r>
        <w:t>)</w:t>
      </w:r>
      <w:r w:rsidR="00AD458E">
        <w:t xml:space="preserve">, což je Bootstrap plugin, který upravuje vzhled </w:t>
      </w:r>
      <w:r w:rsidR="00853D50">
        <w:t>formuláře při nahrávání mapy.</w:t>
      </w:r>
    </w:p>
    <w:p w14:paraId="5D746892" w14:textId="77777777" w:rsidR="004800D9" w:rsidRDefault="004800D9"/>
    <w:p w14:paraId="055D84E2" w14:textId="04991128" w:rsidR="004800D9" w:rsidRPr="001210CD" w:rsidRDefault="004800D9">
      <w:pPr>
        <w:rPr>
          <w:rFonts w:ascii="Helvetica" w:hAnsi="Helvetica" w:cs="Helvetica"/>
          <w:sz w:val="21"/>
          <w:szCs w:val="21"/>
          <w:shd w:val="clear" w:color="auto" w:fill="FFFFFF"/>
        </w:rPr>
      </w:pPr>
      <w:r>
        <w:t xml:space="preserve">Pro administraci byla použita šablona </w:t>
      </w:r>
      <w:r w:rsidR="00685961" w:rsidRPr="007926EA">
        <w:rPr>
          <w:szCs w:val="21"/>
          <w:shd w:val="clear" w:color="auto" w:fill="FFFFFF"/>
        </w:rPr>
        <w:t>ark Admin Panel</w:t>
      </w:r>
      <w:r w:rsidR="00E95BC9" w:rsidRPr="007926EA">
        <w:rPr>
          <w:szCs w:val="21"/>
          <w:shd w:val="clear" w:color="auto" w:fill="FFFFFF"/>
        </w:rPr>
        <w:t xml:space="preserve"> (1</w:t>
      </w:r>
      <w:r w:rsidR="00147238" w:rsidRPr="007926EA">
        <w:rPr>
          <w:szCs w:val="21"/>
          <w:shd w:val="clear" w:color="auto" w:fill="FFFFFF"/>
        </w:rPr>
        <w:t>)</w:t>
      </w:r>
      <w:r w:rsidR="00685961" w:rsidRPr="007926EA">
        <w:rPr>
          <w:szCs w:val="21"/>
          <w:shd w:val="clear" w:color="auto" w:fill="FFFFFF"/>
        </w:rPr>
        <w:t>, která také rozšiřuje framework Bootstrap.</w:t>
      </w:r>
    </w:p>
    <w:p w14:paraId="433DF534" w14:textId="77777777" w:rsidR="00E01E13" w:rsidRDefault="00E01E13" w:rsidP="00E01E13">
      <w:pPr>
        <w:pStyle w:val="Heading2"/>
      </w:pPr>
      <w:bookmarkStart w:id="10" w:name="_Toc478488362"/>
      <w:r>
        <w:t>Framework CodeIgniter</w:t>
      </w:r>
      <w:bookmarkEnd w:id="10"/>
    </w:p>
    <w:p w14:paraId="2195A7B9" w14:textId="5E69A1BA" w:rsidR="00E01E13" w:rsidRDefault="00E01E13" w:rsidP="00E01E13">
      <w:r w:rsidRPr="00E01E13">
        <w:t xml:space="preserve">CodeIgniter je open source framework, založený na architektonickém principu MVC a určený pro vývoj dynamických webových aplikací v PHP. Byl vyvíjen americkou společností EllisLab společně s rozsáhlou internetovou komunitou. První veřejná verze frameworku byla uvolněna v únoru roku 2006. V září 2014 společnost EllisLab oznámila, že vývoj CI bude pokračovat pod patronátem British Columbia Institute of Technology. </w:t>
      </w:r>
      <w:r>
        <w:t xml:space="preserve">Tento framework tedy není vyvíjen komunitou, jako je tomu a mnoha dalších frameworků. </w:t>
      </w:r>
      <w:r w:rsidR="00E95BC9">
        <w:t>(9</w:t>
      </w:r>
      <w:r w:rsidR="00147238">
        <w:t>)</w:t>
      </w:r>
    </w:p>
    <w:p w14:paraId="5DFD43E8" w14:textId="77777777" w:rsidR="005D7DAE" w:rsidRDefault="005D7DAE" w:rsidP="005D7DAE">
      <w:pPr>
        <w:pStyle w:val="Heading3"/>
      </w:pPr>
      <w:bookmarkStart w:id="11" w:name="_Toc415495809"/>
      <w:bookmarkStart w:id="12" w:name="_Toc478488363"/>
      <w:r>
        <w:t>Základní vlastnosti frameworku CodeIgniter</w:t>
      </w:r>
      <w:bookmarkEnd w:id="11"/>
      <w:bookmarkEnd w:id="12"/>
    </w:p>
    <w:p w14:paraId="73B5B94A" w14:textId="77777777" w:rsidR="005D7DAE" w:rsidRDefault="005D7DAE" w:rsidP="005D7DAE">
      <w:pPr>
        <w:pStyle w:val="ListParagraph"/>
        <w:numPr>
          <w:ilvl w:val="0"/>
          <w:numId w:val="18"/>
        </w:numPr>
        <w:spacing w:line="240" w:lineRule="auto"/>
      </w:pPr>
      <w:r>
        <w:t xml:space="preserve">Je zdarma, distribuovaný pod licencí </w:t>
      </w:r>
      <w:r w:rsidRPr="009362F5">
        <w:t>EllisLab</w:t>
      </w:r>
      <w:r>
        <w:t>, což je obdoba Apache/BSD</w:t>
      </w:r>
    </w:p>
    <w:p w14:paraId="67B4AC38" w14:textId="77777777" w:rsidR="005D7DAE" w:rsidRDefault="005D7DAE" w:rsidP="005D7DAE">
      <w:pPr>
        <w:pStyle w:val="ListParagraph"/>
        <w:numPr>
          <w:ilvl w:val="0"/>
          <w:numId w:val="18"/>
        </w:numPr>
        <w:spacing w:line="240" w:lineRule="auto"/>
      </w:pPr>
      <w:r>
        <w:t xml:space="preserve">Jedná se o malý systém, vyžaduje pouze základní knihovny. </w:t>
      </w:r>
    </w:p>
    <w:p w14:paraId="1E04F710" w14:textId="77777777" w:rsidR="005D7DAE" w:rsidRDefault="005D7DAE" w:rsidP="005D7DAE">
      <w:pPr>
        <w:pStyle w:val="ListParagraph"/>
        <w:numPr>
          <w:ilvl w:val="0"/>
          <w:numId w:val="18"/>
        </w:numPr>
        <w:spacing w:line="240" w:lineRule="auto"/>
      </w:pPr>
      <w:r>
        <w:t>V rychlosti dosahuje na špičku výkonu v porovnání s jinými frameworky</w:t>
      </w:r>
    </w:p>
    <w:p w14:paraId="531E1631" w14:textId="77777777" w:rsidR="005D7DAE" w:rsidRDefault="005D7DAE" w:rsidP="005D7DAE">
      <w:pPr>
        <w:pStyle w:val="ListParagraph"/>
        <w:numPr>
          <w:ilvl w:val="0"/>
          <w:numId w:val="18"/>
        </w:numPr>
        <w:spacing w:line="240" w:lineRule="auto"/>
      </w:pPr>
      <w:r>
        <w:t>Používá MVC návrhový vzor, umožnuje oddělit aplikační a řídící logiku od prezentační vrstvy</w:t>
      </w:r>
    </w:p>
    <w:p w14:paraId="0A7318D5" w14:textId="77777777" w:rsidR="005D7DAE" w:rsidRDefault="005D7DAE" w:rsidP="005D7DAE">
      <w:pPr>
        <w:pStyle w:val="ListParagraph"/>
        <w:numPr>
          <w:ilvl w:val="0"/>
          <w:numId w:val="18"/>
        </w:numPr>
        <w:spacing w:line="240" w:lineRule="auto"/>
      </w:pPr>
      <w:r>
        <w:t xml:space="preserve">Rozšiřitelnost pomocí vlastních </w:t>
      </w:r>
      <w:r w:rsidR="00B70BDE">
        <w:t>helperů, knihoven</w:t>
      </w:r>
      <w:r>
        <w:t xml:space="preserve"> a rozšíření tříd</w:t>
      </w:r>
    </w:p>
    <w:p w14:paraId="5C948E59" w14:textId="77777777" w:rsidR="005D7DAE" w:rsidRDefault="005D7DAE" w:rsidP="005D7DAE">
      <w:pPr>
        <w:pStyle w:val="ListParagraph"/>
        <w:numPr>
          <w:ilvl w:val="0"/>
          <w:numId w:val="18"/>
        </w:numPr>
        <w:spacing w:line="240" w:lineRule="auto"/>
      </w:pPr>
      <w:r>
        <w:t>Podpora hezkých URL, nevyžaduje dodatečný šablonovací systém</w:t>
      </w:r>
    </w:p>
    <w:p w14:paraId="19ADFEFD" w14:textId="77777777" w:rsidR="005D7DAE" w:rsidRDefault="005D7DAE" w:rsidP="005D7DAE">
      <w:pPr>
        <w:pStyle w:val="ListParagraph"/>
        <w:numPr>
          <w:ilvl w:val="0"/>
          <w:numId w:val="18"/>
        </w:numPr>
        <w:spacing w:line="240" w:lineRule="auto"/>
      </w:pPr>
      <w:r>
        <w:t xml:space="preserve">Podrobná dokumentace k frameworku </w:t>
      </w:r>
    </w:p>
    <w:p w14:paraId="63D02DB8" w14:textId="77777777" w:rsidR="00B70BDE" w:rsidRDefault="00B70BDE" w:rsidP="00B70BDE">
      <w:pPr>
        <w:pStyle w:val="ListParagraph"/>
        <w:numPr>
          <w:ilvl w:val="0"/>
          <w:numId w:val="18"/>
        </w:numPr>
        <w:spacing w:line="240" w:lineRule="auto"/>
      </w:pPr>
      <w:r w:rsidRPr="00B70BDE">
        <w:t>Podpora databáz</w:t>
      </w:r>
      <w:r>
        <w:t>í</w:t>
      </w:r>
      <w:r w:rsidRPr="00B70BDE">
        <w:t>: MySQL (4.1+), MSSQL, PostgreSQL, Oracle, SQLite, ODBC</w:t>
      </w:r>
      <w:r>
        <w:t xml:space="preserve"> (6)</w:t>
      </w:r>
    </w:p>
    <w:p w14:paraId="0C26F0D8" w14:textId="77777777" w:rsidR="005D7DAE" w:rsidRDefault="00B70BDE" w:rsidP="00B70BDE">
      <w:pPr>
        <w:pStyle w:val="Heading3"/>
      </w:pPr>
      <w:bookmarkStart w:id="13" w:name="_Toc478488364"/>
      <w:r>
        <w:lastRenderedPageBreak/>
        <w:t>Adresářová struktura</w:t>
      </w:r>
      <w:bookmarkEnd w:id="13"/>
    </w:p>
    <w:p w14:paraId="3BB98186" w14:textId="1C6F463E" w:rsidR="00B70BDE" w:rsidRDefault="00B70BDE" w:rsidP="00B70BDE">
      <w:r>
        <w:t xml:space="preserve">Adresářová struktura frameworku </w:t>
      </w:r>
      <w:r w:rsidR="00C94BCA">
        <w:t>je velmi intuitivní a přehledná.</w:t>
      </w:r>
      <w:r>
        <w:t xml:space="preserve"> </w:t>
      </w:r>
      <w:r w:rsidR="00C94BCA">
        <w:t>Velmi ulehčuje práci.</w:t>
      </w:r>
      <w:r w:rsidR="007C42FD">
        <w:t xml:space="preserve"> V system najdeme samotný framework a do application přidáváme vlastní části.</w:t>
      </w:r>
    </w:p>
    <w:p w14:paraId="24C25581" w14:textId="77777777" w:rsidR="00B70BDE" w:rsidRDefault="00B70BDE" w:rsidP="00B70BDE">
      <w:pPr>
        <w:pStyle w:val="Caption"/>
        <w:keepNext/>
        <w:jc w:val="center"/>
      </w:pPr>
      <w:bookmarkStart w:id="14" w:name="_Toc415495788"/>
      <w:bookmarkStart w:id="15" w:name="_Toc478488416"/>
      <w:bookmarkStart w:id="16" w:name="_Toc478488417"/>
      <w:r>
        <w:t xml:space="preserve">Obrázek </w:t>
      </w:r>
      <w:r w:rsidR="00167C2E">
        <w:fldChar w:fldCharType="begin"/>
      </w:r>
      <w:r w:rsidR="00167C2E">
        <w:instrText xml:space="preserve"> SEQ Obrázek \* ARABIC </w:instrText>
      </w:r>
      <w:r w:rsidR="00167C2E">
        <w:fldChar w:fldCharType="separate"/>
      </w:r>
      <w:r>
        <w:rPr>
          <w:noProof/>
        </w:rPr>
        <w:t>1</w:t>
      </w:r>
      <w:r w:rsidR="00167C2E">
        <w:rPr>
          <w:noProof/>
        </w:rPr>
        <w:fldChar w:fldCharType="end"/>
      </w:r>
      <w:r>
        <w:t xml:space="preserve"> – </w:t>
      </w:r>
      <w:bookmarkEnd w:id="14"/>
      <w:r>
        <w:t>Adresářová struktura CodeIgniteru po instalaci</w:t>
      </w:r>
      <w:bookmarkEnd w:id="15"/>
      <w:bookmarkEnd w:id="16"/>
    </w:p>
    <w:p w14:paraId="7260269B" w14:textId="77777777" w:rsidR="00B70BDE" w:rsidRDefault="00A9198C" w:rsidP="00B70BDE">
      <w:pPr>
        <w:jc w:val="center"/>
        <w:rPr>
          <w:noProof/>
        </w:rPr>
      </w:pPr>
      <w:r w:rsidRPr="006F5CED">
        <w:rPr>
          <w:noProof/>
        </w:rPr>
        <w:drawing>
          <wp:inline distT="0" distB="0" distL="0" distR="0" wp14:anchorId="01EE18F2" wp14:editId="07777777">
            <wp:extent cx="1657350" cy="4391025"/>
            <wp:effectExtent l="0" t="0" r="0" b="0"/>
            <wp:docPr id="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57350" cy="4391025"/>
                    </a:xfrm>
                    <a:prstGeom prst="rect">
                      <a:avLst/>
                    </a:prstGeom>
                    <a:noFill/>
                    <a:ln>
                      <a:noFill/>
                    </a:ln>
                  </pic:spPr>
                </pic:pic>
              </a:graphicData>
            </a:graphic>
          </wp:inline>
        </w:drawing>
      </w:r>
    </w:p>
    <w:p w14:paraId="09D5D5B4" w14:textId="77777777" w:rsidR="00F0425C" w:rsidRDefault="00F0425C" w:rsidP="00F0425C">
      <w:pPr>
        <w:spacing w:line="240" w:lineRule="auto"/>
        <w:jc w:val="right"/>
        <w:rPr>
          <w:b/>
        </w:rPr>
      </w:pPr>
      <w:r>
        <w:rPr>
          <w:b/>
        </w:rPr>
        <w:t>[Zdroj: vlastní]</w:t>
      </w:r>
    </w:p>
    <w:p w14:paraId="2757F9F3" w14:textId="77777777" w:rsidR="007C42FD" w:rsidRDefault="007C42FD" w:rsidP="007C42FD">
      <w:pPr>
        <w:pStyle w:val="Heading2"/>
      </w:pPr>
      <w:bookmarkStart w:id="17" w:name="_Toc478488365"/>
      <w:r>
        <w:t>Vývojové prostředí</w:t>
      </w:r>
      <w:bookmarkEnd w:id="17"/>
    </w:p>
    <w:p w14:paraId="751C97FF" w14:textId="333440AA" w:rsidR="007C42FD" w:rsidRPr="000D2884" w:rsidRDefault="007C42FD" w:rsidP="007C42FD">
      <w:r>
        <w:t xml:space="preserve">Maturitní projekt byl vyvíjen ve vývojovém prostředí Cloud 9 IDE (6). Což je open source aplikace. </w:t>
      </w:r>
      <w:r w:rsidRPr="000D2884">
        <w:t>Podporuje stovky programovacích jazyků, včetně C, C ++, PHP, Ruby, Perl, Python, JavaScript s Node.js a Go.</w:t>
      </w:r>
      <w:r>
        <w:t xml:space="preserve">  Umožňuje okamžité pracování uživatelům na předkonfigurovaných pracovních plochách. (7). Pro sestavení ER diagramu byl použit program MYSQL Workbench, který umožňuje vytvoření vizuálního návrhu databáze.  (21).</w:t>
      </w:r>
    </w:p>
    <w:p w14:paraId="2AED84F0" w14:textId="77777777" w:rsidR="00F0425C" w:rsidRDefault="00F0425C" w:rsidP="00F0425C">
      <w:pPr>
        <w:spacing w:line="240" w:lineRule="auto"/>
        <w:jc w:val="right"/>
        <w:rPr>
          <w:b/>
        </w:rPr>
      </w:pPr>
    </w:p>
    <w:p w14:paraId="011AC2C9" w14:textId="77777777" w:rsidR="00F0425C" w:rsidRDefault="00F0425C" w:rsidP="00F0425C">
      <w:pPr>
        <w:pStyle w:val="Heading1"/>
      </w:pPr>
      <w:bookmarkStart w:id="18" w:name="_Toc415495812"/>
      <w:bookmarkStart w:id="19" w:name="_Toc478488366"/>
      <w:r>
        <w:lastRenderedPageBreak/>
        <w:t>Programátorská DOKUMENTACE</w:t>
      </w:r>
      <w:bookmarkEnd w:id="18"/>
      <w:bookmarkEnd w:id="19"/>
    </w:p>
    <w:p w14:paraId="19A2DD2E" w14:textId="4C69BB88" w:rsidR="00F0425C" w:rsidRDefault="00F0425C" w:rsidP="00F0425C">
      <w:r>
        <w:t xml:space="preserve">Pro potřebu maturitního projektu </w:t>
      </w:r>
      <w:r w:rsidR="005735D3">
        <w:t>byl použit</w:t>
      </w:r>
      <w:r>
        <w:t xml:space="preserve"> PHP framework CodeIgniter, do kterého </w:t>
      </w:r>
      <w:r w:rsidR="005735D3">
        <w:t>bylo nutné</w:t>
      </w:r>
      <w:r>
        <w:t xml:space="preserve"> doinstalovat knihovny Ion Auth</w:t>
      </w:r>
      <w:r w:rsidR="00C94BCA">
        <w:t xml:space="preserve"> </w:t>
      </w:r>
      <w:r w:rsidR="008E2294">
        <w:rPr>
          <w:szCs w:val="24"/>
        </w:rPr>
        <w:t>(10</w:t>
      </w:r>
      <w:r w:rsidR="00C94BCA" w:rsidRPr="00E35729">
        <w:rPr>
          <w:szCs w:val="24"/>
        </w:rPr>
        <w:t>)</w:t>
      </w:r>
      <w:r>
        <w:t>, Ion Auth Acl</w:t>
      </w:r>
      <w:r w:rsidR="008E2294">
        <w:t xml:space="preserve"> (13</w:t>
      </w:r>
      <w:r w:rsidR="00C94BCA">
        <w:t>)</w:t>
      </w:r>
      <w:r>
        <w:t>,</w:t>
      </w:r>
      <w:r w:rsidR="00DF5BFA">
        <w:t xml:space="preserve"> Googlemaps. Dále pro potřeby Googlemaps knihovny </w:t>
      </w:r>
      <w:r w:rsidR="00E35729">
        <w:t xml:space="preserve">byla potřeba naistalovat </w:t>
      </w:r>
      <w:r w:rsidR="009B52B7">
        <w:t xml:space="preserve">knihovna </w:t>
      </w:r>
      <w:r w:rsidR="00E35729">
        <w:t>Jsmin</w:t>
      </w:r>
      <w:r w:rsidR="009B52B7">
        <w:t>.</w:t>
      </w:r>
      <w:r w:rsidR="008E2294">
        <w:t>(</w:t>
      </w:r>
      <w:r w:rsidR="008E2294">
        <w:rPr>
          <w:rFonts w:ascii="Open Sans" w:hAnsi="Open Sans" w:cs="Open Sans"/>
          <w:color w:val="000000"/>
          <w:szCs w:val="24"/>
        </w:rPr>
        <w:t>14</w:t>
      </w:r>
      <w:r w:rsidR="008E2294">
        <w:t>)</w:t>
      </w:r>
    </w:p>
    <w:p w14:paraId="5C811EF0" w14:textId="77777777" w:rsidR="009B52B7" w:rsidRDefault="009B52B7" w:rsidP="00F0425C">
      <w:r>
        <w:t>Bylo tedy potřeba vyřešit přihlašování uživatelů a jejich práva. A dále také zpracování KML map pomocí Googlemaps knihovny.</w:t>
      </w:r>
    </w:p>
    <w:p w14:paraId="34BE2D62" w14:textId="77777777" w:rsidR="009B52B7" w:rsidRDefault="009B52B7" w:rsidP="009B52B7">
      <w:pPr>
        <w:pStyle w:val="Heading2"/>
      </w:pPr>
      <w:bookmarkStart w:id="20" w:name="_Toc478488367"/>
      <w:r>
        <w:t>Návrh databáze</w:t>
      </w:r>
      <w:bookmarkEnd w:id="20"/>
    </w:p>
    <w:p w14:paraId="58E433E9" w14:textId="77777777" w:rsidR="009B52B7" w:rsidRDefault="009B52B7" w:rsidP="009B52B7">
      <w:r>
        <w:t>Databáze v konečném stavu obsahuje 28 tabulek.</w:t>
      </w:r>
    </w:p>
    <w:p w14:paraId="0511E1D9" w14:textId="1A120831" w:rsidR="00E50CAF" w:rsidRDefault="00E50CAF" w:rsidP="009B52B7">
      <w:r>
        <w:t>Celkové schéma databáze se nachází v příloze 1.</w:t>
      </w:r>
    </w:p>
    <w:p w14:paraId="40D108C8" w14:textId="508B09DE" w:rsidR="00E50CAF" w:rsidRDefault="00E50CAF" w:rsidP="00E50CAF">
      <w:pPr>
        <w:pStyle w:val="nasted"/>
        <w:jc w:val="left"/>
      </w:pPr>
      <w:r>
        <w:t>Tabulky můžeme rozdělit</w:t>
      </w:r>
      <w:r w:rsidR="000E62F1">
        <w:t xml:space="preserve"> do 4</w:t>
      </w:r>
      <w:r>
        <w:t xml:space="preserve"> částí:</w:t>
      </w:r>
    </w:p>
    <w:p w14:paraId="49AB5BA4" w14:textId="75B527AC" w:rsidR="007F3103" w:rsidRDefault="007F3103" w:rsidP="007F3103">
      <w:pPr>
        <w:pStyle w:val="Heading3"/>
      </w:pPr>
      <w:r>
        <w:t>První část</w:t>
      </w:r>
      <w:commentRangeStart w:id="21"/>
    </w:p>
    <w:p w14:paraId="08C70733" w14:textId="10E1E43C" w:rsidR="00E50CAF" w:rsidRDefault="007F3103" w:rsidP="00E50CAF">
      <w:pPr>
        <w:pStyle w:val="nasted"/>
        <w:jc w:val="left"/>
      </w:pPr>
      <w:r>
        <w:t>J</w:t>
      </w:r>
      <w:r w:rsidR="00E50CAF">
        <w:t xml:space="preserve">sou </w:t>
      </w:r>
      <w:commentRangeEnd w:id="21"/>
      <w:r w:rsidR="00E50CAF">
        <w:rPr>
          <w:rStyle w:val="CommentReference"/>
        </w:rPr>
        <w:commentReference w:id="21"/>
      </w:r>
      <w:r>
        <w:t xml:space="preserve">zde </w:t>
      </w:r>
      <w:r w:rsidR="00E50CAF">
        <w:t xml:space="preserve">tabulky určené </w:t>
      </w:r>
      <w:r w:rsidR="00E50CAF">
        <w:t>pro testy a mapy, a taky pro uložení otázek a odpovědí na otázky</w:t>
      </w:r>
      <w:r w:rsidR="00E50CAF">
        <w:t>.</w:t>
      </w:r>
      <w:r w:rsidR="00E50CAF">
        <w:t xml:space="preserve"> Jsou zde také kategorie testů a map. </w:t>
      </w:r>
    </w:p>
    <w:p w14:paraId="14AE2A1A" w14:textId="099C20CF" w:rsidR="00E50CAF" w:rsidRDefault="00E50CAF" w:rsidP="00E50CAF">
      <w:pPr>
        <w:pStyle w:val="nasted"/>
        <w:numPr>
          <w:ilvl w:val="0"/>
          <w:numId w:val="23"/>
        </w:numPr>
        <w:jc w:val="left"/>
      </w:pPr>
      <w:r>
        <w:t xml:space="preserve">Tabulka Mapa </w:t>
      </w:r>
      <w:r w:rsidR="007F3103">
        <w:t>– ukládá se zde název mapy, odkaz na ní a jestli je aktivní</w:t>
      </w:r>
    </w:p>
    <w:p w14:paraId="31078C3F" w14:textId="56C4A435" w:rsidR="007F3103" w:rsidRDefault="007F3103" w:rsidP="00E50CAF">
      <w:pPr>
        <w:pStyle w:val="nasted"/>
        <w:numPr>
          <w:ilvl w:val="0"/>
          <w:numId w:val="23"/>
        </w:numPr>
        <w:jc w:val="left"/>
      </w:pPr>
      <w:r>
        <w:t>Tabulka Kategorie – zde je název a to jestli je kategorie aktivní</w:t>
      </w:r>
    </w:p>
    <w:p w14:paraId="2439C198" w14:textId="7763ABF8" w:rsidR="007F3103" w:rsidRDefault="007F3103" w:rsidP="00E50CAF">
      <w:pPr>
        <w:pStyle w:val="nasted"/>
        <w:numPr>
          <w:ilvl w:val="0"/>
          <w:numId w:val="23"/>
        </w:numPr>
        <w:jc w:val="left"/>
      </w:pPr>
      <w:r>
        <w:t>Tabulka Test – zde je název testu, id autora testu a to jestli je aktivní</w:t>
      </w:r>
    </w:p>
    <w:p w14:paraId="2E8675D8" w14:textId="08E78594" w:rsidR="007F3103" w:rsidRDefault="007F3103" w:rsidP="00E50CAF">
      <w:pPr>
        <w:pStyle w:val="nasted"/>
        <w:numPr>
          <w:ilvl w:val="0"/>
          <w:numId w:val="23"/>
        </w:numPr>
        <w:jc w:val="left"/>
      </w:pPr>
      <w:r>
        <w:t>Tabulka Otazka – název otázky</w:t>
      </w:r>
    </w:p>
    <w:p w14:paraId="00BDB579" w14:textId="12D0B31E" w:rsidR="007F3103" w:rsidRDefault="007F3103" w:rsidP="00E50CAF">
      <w:pPr>
        <w:pStyle w:val="nasted"/>
        <w:numPr>
          <w:ilvl w:val="0"/>
          <w:numId w:val="23"/>
        </w:numPr>
        <w:jc w:val="left"/>
      </w:pPr>
      <w:r>
        <w:t>Tabulka Odpoved – zde je id otázky ke které se vztahuje, to jestli je správná a samotný text odpovědi</w:t>
      </w:r>
    </w:p>
    <w:p w14:paraId="3D0C100E" w14:textId="7BDB7C5A" w:rsidR="007F3103" w:rsidRDefault="007F3103" w:rsidP="007F3103">
      <w:pPr>
        <w:pStyle w:val="Heading3"/>
      </w:pPr>
      <w:r>
        <w:t>Druhá část</w:t>
      </w:r>
    </w:p>
    <w:p w14:paraId="41BFF309" w14:textId="34B91DF8" w:rsidR="007F3103" w:rsidRDefault="007F3103" w:rsidP="007F3103">
      <w:r>
        <w:t>V této části jsou tabulky pro vyhodnocení testů a jeho sdílení.</w:t>
      </w:r>
    </w:p>
    <w:p w14:paraId="13761966" w14:textId="3D828ADC" w:rsidR="007F3103" w:rsidRDefault="007F3103" w:rsidP="007F3103">
      <w:pPr>
        <w:pStyle w:val="ListParagraph"/>
        <w:numPr>
          <w:ilvl w:val="0"/>
          <w:numId w:val="23"/>
        </w:numPr>
      </w:pPr>
      <w:r>
        <w:t>Tabulka UdelanyTest – zde se uloží id uživatele a datum, kdy test vyplnil</w:t>
      </w:r>
    </w:p>
    <w:p w14:paraId="6F0ACE8A" w14:textId="5BA43905" w:rsidR="007F3103" w:rsidRDefault="007F3103" w:rsidP="007F3103">
      <w:pPr>
        <w:pStyle w:val="ListParagraph"/>
        <w:numPr>
          <w:ilvl w:val="0"/>
          <w:numId w:val="23"/>
        </w:numPr>
      </w:pPr>
      <w:r>
        <w:t>Tabulka Odpoved</w:t>
      </w:r>
      <w:r w:rsidR="009B141B">
        <w:t>Test – zde se ukládá id udelaného testu, id otázky a id odpovědi, tabulka slouží pro to aby učitel/žák viděl jak přesně odpovídal</w:t>
      </w:r>
    </w:p>
    <w:p w14:paraId="41CFCACF" w14:textId="643B31B1" w:rsidR="009B141B" w:rsidRDefault="009B141B" w:rsidP="007F3103">
      <w:pPr>
        <w:pStyle w:val="ListParagraph"/>
        <w:numPr>
          <w:ilvl w:val="0"/>
          <w:numId w:val="23"/>
        </w:numPr>
      </w:pPr>
      <w:r>
        <w:t>Tabulka SdileniHash – slouží pro ukládání zahashovaných odkazů na výsledky testů, uložení se zde také id udelaneho testu</w:t>
      </w:r>
    </w:p>
    <w:p w14:paraId="503D8C46" w14:textId="156856BE" w:rsidR="009B141B" w:rsidRDefault="009B141B" w:rsidP="009B141B">
      <w:pPr>
        <w:pStyle w:val="Heading3"/>
      </w:pPr>
      <w:r>
        <w:t>Třetí část</w:t>
      </w:r>
    </w:p>
    <w:p w14:paraId="18E66111" w14:textId="2EE66B1E" w:rsidR="009B141B" w:rsidRDefault="009B141B" w:rsidP="009B141B">
      <w:r>
        <w:t>J</w:t>
      </w:r>
      <w:r>
        <w:t xml:space="preserve">sou tabulky generované </w:t>
      </w:r>
      <w:r>
        <w:t xml:space="preserve">knihovnami </w:t>
      </w:r>
      <w:r>
        <w:t xml:space="preserve">Ion Auth </w:t>
      </w:r>
      <w:r>
        <w:t>a Ion Auth Acl.</w:t>
      </w:r>
    </w:p>
    <w:p w14:paraId="7DE7564B" w14:textId="44D9CF4B" w:rsidR="009B141B" w:rsidRDefault="009B141B" w:rsidP="009B141B">
      <w:pPr>
        <w:pStyle w:val="ListParagraph"/>
        <w:numPr>
          <w:ilvl w:val="0"/>
          <w:numId w:val="23"/>
        </w:numPr>
      </w:pPr>
      <w:r>
        <w:lastRenderedPageBreak/>
        <w:t xml:space="preserve">Tabulka users - </w:t>
      </w:r>
      <w:r w:rsidRPr="009B141B">
        <w:t>definuje údaje o uživateli- jeho username, heslo, jméno, přijmení, ip adresu…</w:t>
      </w:r>
    </w:p>
    <w:p w14:paraId="72F2516D" w14:textId="650DB387" w:rsidR="009B141B" w:rsidRDefault="009B141B" w:rsidP="009B141B">
      <w:pPr>
        <w:pStyle w:val="ListParagraph"/>
        <w:numPr>
          <w:ilvl w:val="0"/>
          <w:numId w:val="23"/>
        </w:numPr>
      </w:pPr>
      <w:r>
        <w:t>Tabulka groups – definuje uživatelské skupiny</w:t>
      </w:r>
    </w:p>
    <w:p w14:paraId="5E2C5034" w14:textId="7E5AE6F9" w:rsidR="009B141B" w:rsidRDefault="009B141B" w:rsidP="009B141B">
      <w:pPr>
        <w:pStyle w:val="ListParagraph"/>
        <w:numPr>
          <w:ilvl w:val="0"/>
          <w:numId w:val="23"/>
        </w:numPr>
      </w:pPr>
      <w:r>
        <w:t>Tabulka Users_Groups – slouží pro propojení uživatelů a skupin</w:t>
      </w:r>
    </w:p>
    <w:p w14:paraId="5242E79C" w14:textId="77777777" w:rsidR="009B141B" w:rsidRPr="009B141B" w:rsidRDefault="009B141B" w:rsidP="009B141B">
      <w:pPr>
        <w:pStyle w:val="ListParagraph"/>
        <w:numPr>
          <w:ilvl w:val="0"/>
          <w:numId w:val="23"/>
        </w:numPr>
      </w:pPr>
      <w:r w:rsidRPr="009B141B">
        <w:t>Tabulky login_Attempts, ci_session</w:t>
      </w:r>
    </w:p>
    <w:p w14:paraId="5AA53C4F" w14:textId="03112589" w:rsidR="009B141B" w:rsidRDefault="009B141B" w:rsidP="009B141B">
      <w:pPr>
        <w:pStyle w:val="ListParagraph"/>
        <w:numPr>
          <w:ilvl w:val="0"/>
          <w:numId w:val="23"/>
        </w:numPr>
      </w:pPr>
      <w:r>
        <w:t>Tabulka permissions – zde je uložen klíč a název oprávnění</w:t>
      </w:r>
    </w:p>
    <w:p w14:paraId="2426E44D" w14:textId="1AF63441" w:rsidR="009B141B" w:rsidRDefault="009B141B" w:rsidP="009B141B">
      <w:pPr>
        <w:pStyle w:val="ListParagraph"/>
        <w:numPr>
          <w:ilvl w:val="0"/>
          <w:numId w:val="23"/>
        </w:numPr>
      </w:pPr>
      <w:r>
        <w:t xml:space="preserve">Tabulka groups_permissions – zde jsou uložený nastavení jednotlivých práv skupiny </w:t>
      </w:r>
    </w:p>
    <w:p w14:paraId="723F4F64" w14:textId="3ED9EF67" w:rsidR="009B141B" w:rsidRDefault="009B141B" w:rsidP="009B141B">
      <w:pPr>
        <w:pStyle w:val="ListParagraph"/>
        <w:numPr>
          <w:ilvl w:val="0"/>
          <w:numId w:val="23"/>
        </w:numPr>
      </w:pPr>
      <w:r>
        <w:t>Tabulka users_permissions – zde jsou uloženy nastavení práv pro jednotlivé uživatele</w:t>
      </w:r>
    </w:p>
    <w:p w14:paraId="01E810D2" w14:textId="6270B756" w:rsidR="009B141B" w:rsidRDefault="000E62F1" w:rsidP="000E62F1">
      <w:pPr>
        <w:pStyle w:val="ListParagraph"/>
        <w:numPr>
          <w:ilvl w:val="0"/>
          <w:numId w:val="23"/>
        </w:numPr>
      </w:pPr>
      <w:r>
        <w:t xml:space="preserve">Tabulka Profile_Images – slouží pro uložení profilové fotografie, je zde odkaz a id uživatele </w:t>
      </w:r>
    </w:p>
    <w:p w14:paraId="010675C6" w14:textId="7E482068" w:rsidR="000E62F1" w:rsidRDefault="000E62F1" w:rsidP="000E62F1">
      <w:pPr>
        <w:pStyle w:val="Heading3"/>
      </w:pPr>
      <w:r>
        <w:t>Čtvrtá část</w:t>
      </w:r>
    </w:p>
    <w:p w14:paraId="11350492" w14:textId="76E94F7E" w:rsidR="000E62F1" w:rsidRDefault="000E62F1" w:rsidP="000E62F1">
      <w:r>
        <w:t>Jsou zde tabulky pro správu třídy a školy.</w:t>
      </w:r>
    </w:p>
    <w:p w14:paraId="7F948630" w14:textId="2CCB5104" w:rsidR="00E50CAF" w:rsidRDefault="000E62F1" w:rsidP="000E62F1">
      <w:pPr>
        <w:pStyle w:val="nasted"/>
        <w:numPr>
          <w:ilvl w:val="0"/>
          <w:numId w:val="23"/>
        </w:numPr>
        <w:jc w:val="left"/>
      </w:pPr>
      <w:r>
        <w:t>Tabulka Skola – zde je jen název a id školy</w:t>
      </w:r>
    </w:p>
    <w:p w14:paraId="6F41078B" w14:textId="0DE5E0B8" w:rsidR="000E62F1" w:rsidRDefault="000E62F1" w:rsidP="000E62F1">
      <w:pPr>
        <w:pStyle w:val="nasted"/>
        <w:numPr>
          <w:ilvl w:val="0"/>
          <w:numId w:val="23"/>
        </w:numPr>
        <w:jc w:val="left"/>
      </w:pPr>
      <w:r>
        <w:t>Tabulka Trida – zde je název, majitel třídy a id školy na kterou třída patří</w:t>
      </w:r>
    </w:p>
    <w:p w14:paraId="46EA9F6D" w14:textId="4504D80B" w:rsidR="000E62F1" w:rsidRDefault="000E62F1" w:rsidP="000E62F1">
      <w:pPr>
        <w:pStyle w:val="nasted"/>
        <w:numPr>
          <w:ilvl w:val="0"/>
          <w:numId w:val="23"/>
        </w:numPr>
        <w:jc w:val="left"/>
      </w:pPr>
      <w:r>
        <w:t xml:space="preserve">Tabulka ZakSkola – propojuje školu a jednotlivé uživatele (učitele a žáky) </w:t>
      </w:r>
    </w:p>
    <w:p w14:paraId="2FB81B87" w14:textId="6B82C948" w:rsidR="000E62F1" w:rsidRDefault="000E62F1" w:rsidP="000E62F1">
      <w:pPr>
        <w:pStyle w:val="nasted"/>
        <w:numPr>
          <w:ilvl w:val="0"/>
          <w:numId w:val="23"/>
        </w:numPr>
        <w:jc w:val="left"/>
      </w:pPr>
      <w:r>
        <w:t>Tabulka ZnamkyKtestum – zde jsou uložena nastevení učitelů, je zde daná známka, počet procent do kolika danou známku dostane, id testu a id tridy</w:t>
      </w:r>
    </w:p>
    <w:p w14:paraId="1370BF7A" w14:textId="20552A65" w:rsidR="000E62F1" w:rsidRDefault="000E62F1" w:rsidP="000E62F1">
      <w:pPr>
        <w:pStyle w:val="nasted"/>
        <w:numPr>
          <w:ilvl w:val="0"/>
          <w:numId w:val="23"/>
        </w:numPr>
        <w:jc w:val="left"/>
      </w:pPr>
      <w:r>
        <w:t>Tabulka PocetOtProDanouTridu – zde je uloženo nastavení počtu otázek, dané třídy pro daný test</w:t>
      </w:r>
    </w:p>
    <w:p w14:paraId="2E4AB75A" w14:textId="77777777" w:rsidR="00E50CAF" w:rsidRDefault="00E50CAF" w:rsidP="009B52B7"/>
    <w:p w14:paraId="239D4F3B" w14:textId="460D960E" w:rsidR="00306D4E" w:rsidRDefault="00306D4E" w:rsidP="00306D4E">
      <w:pPr>
        <w:pStyle w:val="Heading2"/>
      </w:pPr>
      <w:bookmarkStart w:id="22" w:name="_Toc415495813"/>
      <w:bookmarkStart w:id="23" w:name="_Toc478488368"/>
      <w:r>
        <w:t>Využité nástroje pro administraci a jejich licence</w:t>
      </w:r>
      <w:bookmarkEnd w:id="22"/>
      <w:bookmarkEnd w:id="23"/>
    </w:p>
    <w:p w14:paraId="4FD16C50" w14:textId="77777777" w:rsidR="00306D4E" w:rsidRDefault="00306D4E" w:rsidP="00306D4E">
      <w:pPr>
        <w:pStyle w:val="Caption"/>
        <w:keepNext/>
      </w:pPr>
      <w:bookmarkStart w:id="24" w:name="_Toc415495801"/>
      <w:r>
        <w:t xml:space="preserve">Tabulka </w:t>
      </w:r>
      <w:r w:rsidR="00167C2E">
        <w:fldChar w:fldCharType="begin"/>
      </w:r>
      <w:r w:rsidR="00167C2E">
        <w:instrText xml:space="preserve"> SEQ Tabulka \* ARABIC </w:instrText>
      </w:r>
      <w:r w:rsidR="00167C2E">
        <w:fldChar w:fldCharType="separate"/>
      </w:r>
      <w:r>
        <w:rPr>
          <w:noProof/>
        </w:rPr>
        <w:t>1</w:t>
      </w:r>
      <w:r w:rsidR="00167C2E">
        <w:rPr>
          <w:noProof/>
        </w:rPr>
        <w:fldChar w:fldCharType="end"/>
      </w:r>
      <w:r>
        <w:t xml:space="preserve"> - </w:t>
      </w:r>
      <w:r w:rsidRPr="00DA23D1">
        <w:t xml:space="preserve">Licence </w:t>
      </w:r>
      <w:r>
        <w:t>knihoven</w:t>
      </w:r>
      <w:r w:rsidRPr="00DA23D1">
        <w:t xml:space="preserve"> použité pro administraci</w:t>
      </w:r>
      <w:bookmarkEnd w:id="24"/>
    </w:p>
    <w:tbl>
      <w:tblPr>
        <w:tblpPr w:leftFromText="141" w:rightFromText="141" w:vertAnchor="text" w:tblpXSpec="right" w:tblpY="1"/>
        <w:tblOverlap w:val="never"/>
        <w:tblW w:w="9639" w:type="dxa"/>
        <w:jc w:val="righ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430"/>
        <w:gridCol w:w="3146"/>
        <w:gridCol w:w="859"/>
        <w:gridCol w:w="4204"/>
      </w:tblGrid>
      <w:tr w:rsidR="007C56AF" w14:paraId="1DD9D85C" w14:textId="77777777" w:rsidTr="00DE54E8">
        <w:trPr>
          <w:jc w:val="right"/>
        </w:trPr>
        <w:tc>
          <w:tcPr>
            <w:tcW w:w="1430" w:type="dxa"/>
            <w:tcBorders>
              <w:top w:val="single" w:sz="12" w:space="0" w:color="auto"/>
              <w:bottom w:val="single" w:sz="12" w:space="0" w:color="auto"/>
            </w:tcBorders>
          </w:tcPr>
          <w:p w14:paraId="035EC0B1" w14:textId="77777777" w:rsidR="007C56AF" w:rsidRDefault="007C56AF" w:rsidP="009B7513">
            <w:pPr>
              <w:rPr>
                <w:b/>
                <w:bCs/>
              </w:rPr>
            </w:pPr>
            <w:r>
              <w:rPr>
                <w:b/>
                <w:bCs/>
              </w:rPr>
              <w:t>Název části</w:t>
            </w:r>
          </w:p>
        </w:tc>
        <w:tc>
          <w:tcPr>
            <w:tcW w:w="3146" w:type="dxa"/>
            <w:tcBorders>
              <w:top w:val="single" w:sz="12" w:space="0" w:color="auto"/>
              <w:bottom w:val="single" w:sz="12" w:space="0" w:color="auto"/>
            </w:tcBorders>
          </w:tcPr>
          <w:p w14:paraId="062904A6" w14:textId="77777777" w:rsidR="007C56AF" w:rsidRDefault="007C56AF" w:rsidP="009B7513">
            <w:pPr>
              <w:rPr>
                <w:b/>
                <w:bCs/>
              </w:rPr>
            </w:pPr>
            <w:r>
              <w:rPr>
                <w:b/>
                <w:bCs/>
              </w:rPr>
              <w:t>Využití části</w:t>
            </w:r>
          </w:p>
        </w:tc>
        <w:tc>
          <w:tcPr>
            <w:tcW w:w="859" w:type="dxa"/>
            <w:tcBorders>
              <w:top w:val="single" w:sz="12" w:space="0" w:color="auto"/>
              <w:bottom w:val="single" w:sz="12" w:space="0" w:color="auto"/>
            </w:tcBorders>
          </w:tcPr>
          <w:p w14:paraId="7D8BAD5B" w14:textId="77777777" w:rsidR="007C56AF" w:rsidRDefault="007C56AF" w:rsidP="009B7513">
            <w:pPr>
              <w:rPr>
                <w:b/>
                <w:bCs/>
              </w:rPr>
            </w:pPr>
            <w:r>
              <w:rPr>
                <w:b/>
                <w:bCs/>
              </w:rPr>
              <w:t>Verze</w:t>
            </w:r>
          </w:p>
        </w:tc>
        <w:tc>
          <w:tcPr>
            <w:tcW w:w="4204" w:type="dxa"/>
            <w:tcBorders>
              <w:top w:val="single" w:sz="12" w:space="0" w:color="auto"/>
              <w:bottom w:val="single" w:sz="12" w:space="0" w:color="auto"/>
            </w:tcBorders>
          </w:tcPr>
          <w:p w14:paraId="5E25EB31" w14:textId="77777777" w:rsidR="007C56AF" w:rsidRDefault="007C56AF" w:rsidP="009B7513">
            <w:pPr>
              <w:rPr>
                <w:b/>
                <w:bCs/>
              </w:rPr>
            </w:pPr>
            <w:r>
              <w:rPr>
                <w:b/>
                <w:bCs/>
              </w:rPr>
              <w:t>Licence</w:t>
            </w:r>
          </w:p>
        </w:tc>
      </w:tr>
      <w:tr w:rsidR="007C56AF" w14:paraId="7D9F7EE7" w14:textId="77777777" w:rsidTr="00DE54E8">
        <w:trPr>
          <w:jc w:val="right"/>
        </w:trPr>
        <w:tc>
          <w:tcPr>
            <w:tcW w:w="1430" w:type="dxa"/>
            <w:tcBorders>
              <w:top w:val="single" w:sz="12" w:space="0" w:color="auto"/>
              <w:bottom w:val="single" w:sz="4" w:space="0" w:color="auto"/>
            </w:tcBorders>
            <w:vAlign w:val="center"/>
          </w:tcPr>
          <w:p w14:paraId="45DB3877" w14:textId="77777777" w:rsidR="007C56AF" w:rsidRDefault="007C56AF" w:rsidP="009B7513">
            <w:r>
              <w:t>CodeIgniter</w:t>
            </w:r>
          </w:p>
        </w:tc>
        <w:tc>
          <w:tcPr>
            <w:tcW w:w="3146" w:type="dxa"/>
            <w:tcBorders>
              <w:top w:val="single" w:sz="12" w:space="0" w:color="auto"/>
              <w:bottom w:val="single" w:sz="4" w:space="0" w:color="auto"/>
            </w:tcBorders>
            <w:vAlign w:val="center"/>
          </w:tcPr>
          <w:p w14:paraId="26ABA491" w14:textId="77777777" w:rsidR="007C56AF" w:rsidRDefault="007C56AF" w:rsidP="009B7513">
            <w:r>
              <w:t xml:space="preserve">PHP Framework, </w:t>
            </w:r>
          </w:p>
          <w:p w14:paraId="53CB48AC" w14:textId="77777777" w:rsidR="007C56AF" w:rsidRDefault="007C56AF" w:rsidP="009B7513">
            <w:r>
              <w:t>základ projektu</w:t>
            </w:r>
          </w:p>
        </w:tc>
        <w:tc>
          <w:tcPr>
            <w:tcW w:w="859" w:type="dxa"/>
            <w:tcBorders>
              <w:top w:val="single" w:sz="12" w:space="0" w:color="auto"/>
              <w:bottom w:val="single" w:sz="4" w:space="0" w:color="auto"/>
            </w:tcBorders>
            <w:vAlign w:val="center"/>
          </w:tcPr>
          <w:p w14:paraId="07656FF1" w14:textId="10AB912F" w:rsidR="007C56AF" w:rsidRPr="009362F5" w:rsidRDefault="0029333C" w:rsidP="009B7513">
            <w:pPr>
              <w:jc w:val="center"/>
            </w:pPr>
            <w:r>
              <w:t>3.1.0</w:t>
            </w:r>
          </w:p>
        </w:tc>
        <w:tc>
          <w:tcPr>
            <w:tcW w:w="4204" w:type="dxa"/>
            <w:tcBorders>
              <w:top w:val="single" w:sz="12" w:space="0" w:color="auto"/>
              <w:bottom w:val="single" w:sz="4" w:space="0" w:color="auto"/>
            </w:tcBorders>
            <w:vAlign w:val="center"/>
          </w:tcPr>
          <w:p w14:paraId="7046A932" w14:textId="77777777" w:rsidR="007C56AF" w:rsidRDefault="007C56AF" w:rsidP="009B7513">
            <w:r>
              <w:t>MIT</w:t>
            </w:r>
          </w:p>
        </w:tc>
      </w:tr>
      <w:tr w:rsidR="00DE54E8" w14:paraId="643D6B72" w14:textId="77777777" w:rsidTr="002028FD">
        <w:trPr>
          <w:jc w:val="right"/>
        </w:trPr>
        <w:tc>
          <w:tcPr>
            <w:tcW w:w="9639" w:type="dxa"/>
            <w:gridSpan w:val="4"/>
            <w:tcBorders>
              <w:top w:val="single" w:sz="4" w:space="0" w:color="auto"/>
            </w:tcBorders>
            <w:vAlign w:val="center"/>
          </w:tcPr>
          <w:p w14:paraId="6CA07F38" w14:textId="0A2F0DDC" w:rsidR="00DE54E8" w:rsidRPr="00DE54E8" w:rsidRDefault="00DE54E8" w:rsidP="009B7513">
            <w:pPr>
              <w:rPr>
                <w:i/>
              </w:rPr>
            </w:pPr>
            <w:r w:rsidRPr="00DE54E8">
              <w:rPr>
                <w:i/>
              </w:rPr>
              <w:t>https://www.codeigniter.com/download</w:t>
            </w:r>
          </w:p>
        </w:tc>
      </w:tr>
      <w:tr w:rsidR="007C56AF" w14:paraId="608835D7" w14:textId="77777777" w:rsidTr="00DE54E8">
        <w:trPr>
          <w:jc w:val="right"/>
        </w:trPr>
        <w:tc>
          <w:tcPr>
            <w:tcW w:w="1430" w:type="dxa"/>
            <w:vAlign w:val="center"/>
          </w:tcPr>
          <w:p w14:paraId="178D5019" w14:textId="77777777" w:rsidR="007C56AF" w:rsidRDefault="007C56AF" w:rsidP="009B7513">
            <w:r>
              <w:t>Ion Auth</w:t>
            </w:r>
          </w:p>
        </w:tc>
        <w:tc>
          <w:tcPr>
            <w:tcW w:w="3146" w:type="dxa"/>
            <w:vAlign w:val="center"/>
          </w:tcPr>
          <w:p w14:paraId="187FDC06" w14:textId="77777777" w:rsidR="007C56AF" w:rsidRDefault="007C56AF" w:rsidP="009B7513">
            <w:r>
              <w:t>Knihovna pro autentizaci a přihlašování uživatelů</w:t>
            </w:r>
          </w:p>
        </w:tc>
        <w:tc>
          <w:tcPr>
            <w:tcW w:w="859" w:type="dxa"/>
            <w:vAlign w:val="center"/>
          </w:tcPr>
          <w:p w14:paraId="0ADD29D9" w14:textId="77777777" w:rsidR="007C56AF" w:rsidRDefault="007C56AF" w:rsidP="009B7513">
            <w:pPr>
              <w:jc w:val="center"/>
            </w:pPr>
            <w:r w:rsidRPr="00DC69CA">
              <w:t>2.5.2</w:t>
            </w:r>
          </w:p>
        </w:tc>
        <w:tc>
          <w:tcPr>
            <w:tcW w:w="4204" w:type="dxa"/>
            <w:vAlign w:val="center"/>
          </w:tcPr>
          <w:p w14:paraId="4931DDC8" w14:textId="77777777" w:rsidR="007C56AF" w:rsidRDefault="007C56AF" w:rsidP="009B7513">
            <w:r>
              <w:t>Apache 2.0</w:t>
            </w:r>
          </w:p>
        </w:tc>
      </w:tr>
      <w:tr w:rsidR="00DE54E8" w14:paraId="263CF18A" w14:textId="77777777" w:rsidTr="002028FD">
        <w:trPr>
          <w:jc w:val="right"/>
        </w:trPr>
        <w:tc>
          <w:tcPr>
            <w:tcW w:w="9639" w:type="dxa"/>
            <w:gridSpan w:val="4"/>
            <w:vAlign w:val="center"/>
          </w:tcPr>
          <w:p w14:paraId="46B84507" w14:textId="77E01333" w:rsidR="00DE54E8" w:rsidRPr="00DE54E8" w:rsidRDefault="00DE54E8" w:rsidP="009B7513">
            <w:pPr>
              <w:rPr>
                <w:i/>
              </w:rPr>
            </w:pPr>
            <w:r w:rsidRPr="00DE54E8">
              <w:rPr>
                <w:i/>
              </w:rPr>
              <w:t>https://github.com/benedmunds/CodeIgniter-Ion-Auth</w:t>
            </w:r>
          </w:p>
        </w:tc>
      </w:tr>
      <w:tr w:rsidR="007C56AF" w14:paraId="6A829380" w14:textId="77777777" w:rsidTr="00DE54E8">
        <w:trPr>
          <w:jc w:val="right"/>
        </w:trPr>
        <w:tc>
          <w:tcPr>
            <w:tcW w:w="1430" w:type="dxa"/>
            <w:vAlign w:val="center"/>
          </w:tcPr>
          <w:p w14:paraId="6C2541B4" w14:textId="77777777" w:rsidR="007C56AF" w:rsidRDefault="007C56AF" w:rsidP="009B7513">
            <w:r>
              <w:t>Ion Auth Acl</w:t>
            </w:r>
          </w:p>
        </w:tc>
        <w:tc>
          <w:tcPr>
            <w:tcW w:w="3146" w:type="dxa"/>
            <w:vAlign w:val="center"/>
          </w:tcPr>
          <w:p w14:paraId="708F3280" w14:textId="77777777" w:rsidR="007C56AF" w:rsidRDefault="007C56AF" w:rsidP="009B7513">
            <w:r>
              <w:t>Rozšíření Ion Auth o funkce správy oprávnění</w:t>
            </w:r>
          </w:p>
        </w:tc>
        <w:tc>
          <w:tcPr>
            <w:tcW w:w="859" w:type="dxa"/>
            <w:vAlign w:val="center"/>
          </w:tcPr>
          <w:p w14:paraId="3CB84637" w14:textId="77777777" w:rsidR="007C56AF" w:rsidRDefault="007C56AF" w:rsidP="009B7513">
            <w:pPr>
              <w:jc w:val="center"/>
            </w:pPr>
            <w:r>
              <w:t>1.0.0</w:t>
            </w:r>
          </w:p>
        </w:tc>
        <w:tc>
          <w:tcPr>
            <w:tcW w:w="4204" w:type="dxa"/>
            <w:vAlign w:val="center"/>
          </w:tcPr>
          <w:p w14:paraId="61629C29" w14:textId="77777777" w:rsidR="007C56AF" w:rsidRDefault="007C56AF" w:rsidP="009B7513">
            <w:r>
              <w:t>MIT</w:t>
            </w:r>
          </w:p>
        </w:tc>
      </w:tr>
      <w:tr w:rsidR="00DE54E8" w14:paraId="0EDB1585" w14:textId="77777777" w:rsidTr="002028FD">
        <w:trPr>
          <w:jc w:val="right"/>
        </w:trPr>
        <w:tc>
          <w:tcPr>
            <w:tcW w:w="9639" w:type="dxa"/>
            <w:gridSpan w:val="4"/>
            <w:vAlign w:val="center"/>
          </w:tcPr>
          <w:p w14:paraId="7A4A48E3" w14:textId="4E5F1AA1" w:rsidR="00DE54E8" w:rsidRPr="00DE54E8" w:rsidRDefault="00DE54E8" w:rsidP="009B7513">
            <w:pPr>
              <w:rPr>
                <w:i/>
              </w:rPr>
            </w:pPr>
            <w:r w:rsidRPr="00DE54E8">
              <w:rPr>
                <w:i/>
              </w:rPr>
              <w:t>https://github.com/steve-goodwin/ion_auth_acl</w:t>
            </w:r>
          </w:p>
        </w:tc>
      </w:tr>
    </w:tbl>
    <w:p w14:paraId="4663B7F6" w14:textId="77777777" w:rsidR="007C56AF" w:rsidRDefault="007C56AF" w:rsidP="007C56AF">
      <w:pPr>
        <w:tabs>
          <w:tab w:val="left" w:pos="7005"/>
        </w:tabs>
        <w:jc w:val="right"/>
        <w:rPr>
          <w:b/>
        </w:rPr>
      </w:pPr>
      <w:r w:rsidRPr="00916D36">
        <w:rPr>
          <w:b/>
        </w:rPr>
        <w:tab/>
      </w:r>
      <w:r>
        <w:rPr>
          <w:b/>
        </w:rPr>
        <w:t>[zdroj: vlastní</w:t>
      </w:r>
      <w:r w:rsidRPr="00916D36">
        <w:rPr>
          <w:b/>
        </w:rPr>
        <w:t>]</w:t>
      </w:r>
    </w:p>
    <w:p w14:paraId="4594195C" w14:textId="77777777" w:rsidR="001D5F6A" w:rsidRDefault="001D5F6A" w:rsidP="001D5F6A">
      <w:pPr>
        <w:pStyle w:val="Heading2"/>
      </w:pPr>
      <w:bookmarkStart w:id="25" w:name="_Toc415495814"/>
      <w:bookmarkStart w:id="26" w:name="_Toc478488369"/>
      <w:r>
        <w:lastRenderedPageBreak/>
        <w:t xml:space="preserve">Licence </w:t>
      </w:r>
      <w:bookmarkEnd w:id="25"/>
      <w:r>
        <w:t>ostatních součástí projektu</w:t>
      </w:r>
      <w:bookmarkEnd w:id="26"/>
    </w:p>
    <w:p w14:paraId="3A693E22" w14:textId="77777777" w:rsidR="001D5F6A" w:rsidRDefault="001D5F6A" w:rsidP="001D5F6A">
      <w:pPr>
        <w:pStyle w:val="Caption"/>
        <w:keepNext/>
      </w:pPr>
      <w:bookmarkStart w:id="27" w:name="_Toc415495802"/>
      <w:r>
        <w:t xml:space="preserve">Tabulka </w:t>
      </w:r>
      <w:r w:rsidR="00167C2E">
        <w:fldChar w:fldCharType="begin"/>
      </w:r>
      <w:r w:rsidR="00167C2E">
        <w:instrText xml:space="preserve"> SEQ Tabulka \* ARABIC </w:instrText>
      </w:r>
      <w:r w:rsidR="00167C2E">
        <w:fldChar w:fldCharType="separate"/>
      </w:r>
      <w:r>
        <w:rPr>
          <w:noProof/>
        </w:rPr>
        <w:t>2</w:t>
      </w:r>
      <w:r w:rsidR="00167C2E">
        <w:rPr>
          <w:noProof/>
        </w:rPr>
        <w:fldChar w:fldCharType="end"/>
      </w:r>
      <w:r>
        <w:t xml:space="preserve"> - </w:t>
      </w:r>
      <w:r w:rsidRPr="0099519E">
        <w:t>Licence ostatních součástí</w:t>
      </w:r>
      <w:r>
        <w:t xml:space="preserve"> projektu</w:t>
      </w:r>
      <w:bookmarkEnd w:id="27"/>
    </w:p>
    <w:tbl>
      <w:tblPr>
        <w:tblW w:w="9639" w:type="dxa"/>
        <w:jc w:val="righ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596"/>
        <w:gridCol w:w="4265"/>
        <w:gridCol w:w="1330"/>
        <w:gridCol w:w="2448"/>
      </w:tblGrid>
      <w:tr w:rsidR="001D5F6A" w14:paraId="369B830B" w14:textId="77777777" w:rsidTr="00CB55B0">
        <w:trPr>
          <w:jc w:val="right"/>
        </w:trPr>
        <w:tc>
          <w:tcPr>
            <w:tcW w:w="1596" w:type="dxa"/>
            <w:tcBorders>
              <w:top w:val="single" w:sz="12" w:space="0" w:color="auto"/>
              <w:bottom w:val="single" w:sz="12" w:space="0" w:color="auto"/>
            </w:tcBorders>
          </w:tcPr>
          <w:p w14:paraId="43D18B64" w14:textId="77777777" w:rsidR="001D5F6A" w:rsidRDefault="001D5F6A" w:rsidP="009B7513">
            <w:pPr>
              <w:rPr>
                <w:b/>
                <w:bCs/>
              </w:rPr>
            </w:pPr>
            <w:r>
              <w:rPr>
                <w:b/>
                <w:bCs/>
              </w:rPr>
              <w:t>Název části</w:t>
            </w:r>
          </w:p>
        </w:tc>
        <w:tc>
          <w:tcPr>
            <w:tcW w:w="4265" w:type="dxa"/>
            <w:tcBorders>
              <w:top w:val="single" w:sz="12" w:space="0" w:color="auto"/>
              <w:bottom w:val="single" w:sz="12" w:space="0" w:color="auto"/>
            </w:tcBorders>
          </w:tcPr>
          <w:p w14:paraId="28DC65F1" w14:textId="77777777" w:rsidR="001D5F6A" w:rsidRDefault="001D5F6A" w:rsidP="009B7513">
            <w:pPr>
              <w:rPr>
                <w:b/>
                <w:bCs/>
              </w:rPr>
            </w:pPr>
            <w:r>
              <w:rPr>
                <w:b/>
                <w:bCs/>
              </w:rPr>
              <w:t>Využití části</w:t>
            </w:r>
          </w:p>
        </w:tc>
        <w:tc>
          <w:tcPr>
            <w:tcW w:w="1330" w:type="dxa"/>
            <w:tcBorders>
              <w:top w:val="single" w:sz="12" w:space="0" w:color="auto"/>
              <w:bottom w:val="single" w:sz="12" w:space="0" w:color="auto"/>
            </w:tcBorders>
          </w:tcPr>
          <w:p w14:paraId="0E7FC7D2" w14:textId="77777777" w:rsidR="001D5F6A" w:rsidRDefault="001D5F6A" w:rsidP="009B7513">
            <w:pPr>
              <w:rPr>
                <w:b/>
                <w:bCs/>
              </w:rPr>
            </w:pPr>
            <w:r>
              <w:rPr>
                <w:b/>
                <w:bCs/>
              </w:rPr>
              <w:t>Verze</w:t>
            </w:r>
          </w:p>
        </w:tc>
        <w:tc>
          <w:tcPr>
            <w:tcW w:w="2448" w:type="dxa"/>
            <w:tcBorders>
              <w:top w:val="single" w:sz="12" w:space="0" w:color="auto"/>
              <w:bottom w:val="single" w:sz="12" w:space="0" w:color="auto"/>
            </w:tcBorders>
          </w:tcPr>
          <w:p w14:paraId="48B173CF" w14:textId="77777777" w:rsidR="001D5F6A" w:rsidRDefault="001D5F6A" w:rsidP="009B7513">
            <w:pPr>
              <w:rPr>
                <w:b/>
                <w:bCs/>
              </w:rPr>
            </w:pPr>
            <w:r>
              <w:rPr>
                <w:b/>
                <w:bCs/>
              </w:rPr>
              <w:t>Licence</w:t>
            </w:r>
          </w:p>
        </w:tc>
      </w:tr>
      <w:tr w:rsidR="001D5F6A" w14:paraId="5A6D0335" w14:textId="77777777" w:rsidTr="00DE54E8">
        <w:trPr>
          <w:jc w:val="right"/>
        </w:trPr>
        <w:tc>
          <w:tcPr>
            <w:tcW w:w="1596" w:type="dxa"/>
            <w:tcBorders>
              <w:top w:val="single" w:sz="12" w:space="0" w:color="auto"/>
              <w:bottom w:val="single" w:sz="4" w:space="0" w:color="auto"/>
            </w:tcBorders>
            <w:vAlign w:val="center"/>
          </w:tcPr>
          <w:p w14:paraId="0F54508A" w14:textId="77777777" w:rsidR="001D5F6A" w:rsidRDefault="001D5F6A" w:rsidP="009B7513">
            <w:r>
              <w:t>PHP</w:t>
            </w:r>
          </w:p>
        </w:tc>
        <w:tc>
          <w:tcPr>
            <w:tcW w:w="4265" w:type="dxa"/>
            <w:tcBorders>
              <w:top w:val="single" w:sz="12" w:space="0" w:color="auto"/>
              <w:bottom w:val="single" w:sz="4" w:space="0" w:color="auto"/>
            </w:tcBorders>
            <w:vAlign w:val="center"/>
          </w:tcPr>
          <w:p w14:paraId="0D027422" w14:textId="77777777" w:rsidR="001D5F6A" w:rsidRPr="00DE54E8" w:rsidRDefault="001D5F6A" w:rsidP="00DE54E8">
            <w:r w:rsidRPr="00DE54E8">
              <w:t>Hypertextový preprocesor</w:t>
            </w:r>
          </w:p>
        </w:tc>
        <w:tc>
          <w:tcPr>
            <w:tcW w:w="1330" w:type="dxa"/>
            <w:tcBorders>
              <w:top w:val="single" w:sz="12" w:space="0" w:color="auto"/>
              <w:bottom w:val="single" w:sz="4" w:space="0" w:color="auto"/>
            </w:tcBorders>
            <w:vAlign w:val="center"/>
          </w:tcPr>
          <w:p w14:paraId="7A67A7D4" w14:textId="77777777" w:rsidR="001D5F6A" w:rsidRDefault="001D5F6A" w:rsidP="009B7513">
            <w:pPr>
              <w:jc w:val="center"/>
            </w:pPr>
            <w:r w:rsidRPr="001D5F6A">
              <w:t>5.5.9</w:t>
            </w:r>
          </w:p>
        </w:tc>
        <w:tc>
          <w:tcPr>
            <w:tcW w:w="2448" w:type="dxa"/>
            <w:tcBorders>
              <w:top w:val="single" w:sz="12" w:space="0" w:color="auto"/>
              <w:bottom w:val="single" w:sz="4" w:space="0" w:color="auto"/>
            </w:tcBorders>
            <w:vAlign w:val="center"/>
          </w:tcPr>
          <w:p w14:paraId="034CA9E1" w14:textId="77777777" w:rsidR="001D5F6A" w:rsidRDefault="001D5F6A" w:rsidP="009B7513">
            <w:r>
              <w:t>PHP License v3.01</w:t>
            </w:r>
          </w:p>
        </w:tc>
      </w:tr>
      <w:tr w:rsidR="00DE54E8" w14:paraId="06E84BD9" w14:textId="77777777" w:rsidTr="002028FD">
        <w:trPr>
          <w:jc w:val="right"/>
        </w:trPr>
        <w:tc>
          <w:tcPr>
            <w:tcW w:w="9639" w:type="dxa"/>
            <w:gridSpan w:val="4"/>
            <w:tcBorders>
              <w:top w:val="single" w:sz="4" w:space="0" w:color="auto"/>
            </w:tcBorders>
            <w:vAlign w:val="center"/>
          </w:tcPr>
          <w:p w14:paraId="1AE2B938" w14:textId="484CEB5B" w:rsidR="00DE54E8" w:rsidRPr="00DE54E8" w:rsidRDefault="00DE54E8" w:rsidP="009B7513">
            <w:pPr>
              <w:rPr>
                <w:i/>
              </w:rPr>
            </w:pPr>
            <w:r w:rsidRPr="00DE54E8">
              <w:rPr>
                <w:i/>
              </w:rPr>
              <w:t>http://php.net/</w:t>
            </w:r>
          </w:p>
        </w:tc>
      </w:tr>
      <w:tr w:rsidR="001D5F6A" w14:paraId="6C994078" w14:textId="77777777" w:rsidTr="00CB55B0">
        <w:trPr>
          <w:jc w:val="right"/>
        </w:trPr>
        <w:tc>
          <w:tcPr>
            <w:tcW w:w="1596" w:type="dxa"/>
            <w:vAlign w:val="center"/>
          </w:tcPr>
          <w:p w14:paraId="5935CDA8" w14:textId="77777777" w:rsidR="001D5F6A" w:rsidRDefault="00CB55B0" w:rsidP="009B7513">
            <w:r>
              <w:t>Krajee</w:t>
            </w:r>
          </w:p>
        </w:tc>
        <w:tc>
          <w:tcPr>
            <w:tcW w:w="4265" w:type="dxa"/>
            <w:vAlign w:val="center"/>
          </w:tcPr>
          <w:p w14:paraId="1384FA57" w14:textId="77777777" w:rsidR="001D5F6A" w:rsidRDefault="001D5F6A" w:rsidP="009B7513">
            <w:r>
              <w:t>Bootstrap plugin</w:t>
            </w:r>
          </w:p>
        </w:tc>
        <w:tc>
          <w:tcPr>
            <w:tcW w:w="1330" w:type="dxa"/>
            <w:vAlign w:val="center"/>
          </w:tcPr>
          <w:p w14:paraId="6644805C" w14:textId="77777777" w:rsidR="001D5F6A" w:rsidRDefault="001D5F6A" w:rsidP="009B7513">
            <w:pPr>
              <w:jc w:val="center"/>
            </w:pPr>
            <w:r>
              <w:t>4.3.9</w:t>
            </w:r>
          </w:p>
        </w:tc>
        <w:tc>
          <w:tcPr>
            <w:tcW w:w="2448" w:type="dxa"/>
            <w:vAlign w:val="center"/>
          </w:tcPr>
          <w:p w14:paraId="2E0105A6" w14:textId="77777777" w:rsidR="001D5F6A" w:rsidRDefault="001D5F6A" w:rsidP="009B7513">
            <w:r w:rsidRPr="001D5F6A">
              <w:t>BSD 3-Clause</w:t>
            </w:r>
          </w:p>
        </w:tc>
      </w:tr>
      <w:tr w:rsidR="00DE54E8" w14:paraId="62C6D3C5" w14:textId="77777777" w:rsidTr="002028FD">
        <w:trPr>
          <w:jc w:val="right"/>
        </w:trPr>
        <w:tc>
          <w:tcPr>
            <w:tcW w:w="9639" w:type="dxa"/>
            <w:gridSpan w:val="4"/>
            <w:vAlign w:val="center"/>
          </w:tcPr>
          <w:p w14:paraId="33D73988" w14:textId="6A3AF484" w:rsidR="00DE54E8" w:rsidRPr="00DE54E8" w:rsidRDefault="00DE54E8" w:rsidP="009B7513">
            <w:pPr>
              <w:rPr>
                <w:i/>
              </w:rPr>
            </w:pPr>
            <w:r w:rsidRPr="00DE54E8">
              <w:rPr>
                <w:i/>
              </w:rPr>
              <w:t>http://plugins.krajee.com/file-input</w:t>
            </w:r>
          </w:p>
        </w:tc>
      </w:tr>
      <w:tr w:rsidR="001D5F6A" w14:paraId="3E1A029E" w14:textId="77777777" w:rsidTr="00CB55B0">
        <w:trPr>
          <w:jc w:val="right"/>
        </w:trPr>
        <w:tc>
          <w:tcPr>
            <w:tcW w:w="1596" w:type="dxa"/>
            <w:vAlign w:val="center"/>
          </w:tcPr>
          <w:p w14:paraId="5EE71D09" w14:textId="77777777" w:rsidR="001D5F6A" w:rsidRDefault="001D5F6A" w:rsidP="009B7513">
            <w:r>
              <w:t>Googlemaps</w:t>
            </w:r>
          </w:p>
        </w:tc>
        <w:tc>
          <w:tcPr>
            <w:tcW w:w="4265" w:type="dxa"/>
            <w:vAlign w:val="center"/>
          </w:tcPr>
          <w:p w14:paraId="4BB4820A" w14:textId="77777777" w:rsidR="001D5F6A" w:rsidRDefault="001D5F6A" w:rsidP="009B7513">
            <w:r>
              <w:t>Knihovna pro vytvoření vlastních map a čtení z KML souboru</w:t>
            </w:r>
          </w:p>
        </w:tc>
        <w:tc>
          <w:tcPr>
            <w:tcW w:w="1330" w:type="dxa"/>
            <w:vAlign w:val="center"/>
          </w:tcPr>
          <w:p w14:paraId="2E22D045" w14:textId="77777777" w:rsidR="001D5F6A" w:rsidRDefault="001D5F6A" w:rsidP="009B7513">
            <w:pPr>
              <w:jc w:val="center"/>
            </w:pPr>
            <w:r>
              <w:t>3.0</w:t>
            </w:r>
          </w:p>
        </w:tc>
        <w:tc>
          <w:tcPr>
            <w:tcW w:w="2448" w:type="dxa"/>
            <w:vAlign w:val="center"/>
          </w:tcPr>
          <w:p w14:paraId="027065C3" w14:textId="77777777" w:rsidR="001D5F6A" w:rsidRDefault="00CB55B0" w:rsidP="009B7513">
            <w:r>
              <w:t>MIT</w:t>
            </w:r>
          </w:p>
        </w:tc>
      </w:tr>
      <w:tr w:rsidR="00DE54E8" w14:paraId="433A109B" w14:textId="77777777" w:rsidTr="002028FD">
        <w:trPr>
          <w:jc w:val="right"/>
        </w:trPr>
        <w:tc>
          <w:tcPr>
            <w:tcW w:w="9639" w:type="dxa"/>
            <w:gridSpan w:val="4"/>
            <w:vAlign w:val="center"/>
          </w:tcPr>
          <w:p w14:paraId="1FF6341D" w14:textId="53A1659E" w:rsidR="00DE54E8" w:rsidRPr="00DE54E8" w:rsidRDefault="00DE54E8" w:rsidP="009B7513">
            <w:pPr>
              <w:rPr>
                <w:i/>
              </w:rPr>
            </w:pPr>
            <w:r w:rsidRPr="00DE54E8">
              <w:rPr>
                <w:i/>
              </w:rPr>
              <w:t>https://github.com/BIOSTALL/CodeIgniter-Google-Maps-V3-API-Library</w:t>
            </w:r>
          </w:p>
        </w:tc>
      </w:tr>
      <w:tr w:rsidR="001D5F6A" w14:paraId="3AA6DBBD" w14:textId="77777777" w:rsidTr="00CB55B0">
        <w:trPr>
          <w:jc w:val="right"/>
        </w:trPr>
        <w:tc>
          <w:tcPr>
            <w:tcW w:w="1596" w:type="dxa"/>
            <w:vAlign w:val="center"/>
          </w:tcPr>
          <w:p w14:paraId="20928CF1" w14:textId="77777777" w:rsidR="001D5F6A" w:rsidRDefault="00CB55B0" w:rsidP="009B7513">
            <w:r>
              <w:t>Jsmin</w:t>
            </w:r>
          </w:p>
        </w:tc>
        <w:tc>
          <w:tcPr>
            <w:tcW w:w="4265" w:type="dxa"/>
            <w:vAlign w:val="center"/>
          </w:tcPr>
          <w:p w14:paraId="02158D15" w14:textId="77777777" w:rsidR="001D5F6A" w:rsidRDefault="00CB55B0" w:rsidP="009B7513">
            <w:r>
              <w:t xml:space="preserve">Odstraňuje </w:t>
            </w:r>
            <w:r w:rsidRPr="00CB55B0">
              <w:t>zbytečné mezery ze souborů JavaScript.</w:t>
            </w:r>
          </w:p>
        </w:tc>
        <w:tc>
          <w:tcPr>
            <w:tcW w:w="1330" w:type="dxa"/>
            <w:vAlign w:val="center"/>
          </w:tcPr>
          <w:p w14:paraId="440142EA" w14:textId="77777777" w:rsidR="001D5F6A" w:rsidRDefault="00CB55B0" w:rsidP="009B7513">
            <w:pPr>
              <w:jc w:val="center"/>
            </w:pPr>
            <w:r>
              <w:t>1.1.1</w:t>
            </w:r>
          </w:p>
        </w:tc>
        <w:tc>
          <w:tcPr>
            <w:tcW w:w="2448" w:type="dxa"/>
            <w:vAlign w:val="center"/>
          </w:tcPr>
          <w:p w14:paraId="29E10389" w14:textId="77777777" w:rsidR="001D5F6A" w:rsidRDefault="00CB55B0" w:rsidP="009B7513">
            <w:r>
              <w:t>MIT</w:t>
            </w:r>
          </w:p>
        </w:tc>
      </w:tr>
      <w:tr w:rsidR="00DE54E8" w14:paraId="3EC22D19" w14:textId="77777777" w:rsidTr="002028FD">
        <w:trPr>
          <w:jc w:val="right"/>
        </w:trPr>
        <w:tc>
          <w:tcPr>
            <w:tcW w:w="9639" w:type="dxa"/>
            <w:gridSpan w:val="4"/>
            <w:vAlign w:val="center"/>
          </w:tcPr>
          <w:p w14:paraId="3A0A789F" w14:textId="2D0BDAF4" w:rsidR="00DE54E8" w:rsidRPr="00DE54E8" w:rsidRDefault="00DE54E8" w:rsidP="009B7513">
            <w:pPr>
              <w:rPr>
                <w:i/>
              </w:rPr>
            </w:pPr>
            <w:r w:rsidRPr="00DE54E8">
              <w:rPr>
                <w:i/>
              </w:rPr>
              <w:t>http://www.crockford.com/javascript/jsmin.html</w:t>
            </w:r>
          </w:p>
        </w:tc>
      </w:tr>
      <w:tr w:rsidR="009E1F29" w14:paraId="27B16EC8" w14:textId="77777777" w:rsidTr="00CB55B0">
        <w:trPr>
          <w:jc w:val="right"/>
        </w:trPr>
        <w:tc>
          <w:tcPr>
            <w:tcW w:w="1596" w:type="dxa"/>
            <w:vAlign w:val="center"/>
          </w:tcPr>
          <w:p w14:paraId="15E0A86E" w14:textId="67D8103F" w:rsidR="009E1F29" w:rsidRDefault="009E1F29" w:rsidP="009B7513">
            <w:r>
              <w:t>Bootstrap Multiselect</w:t>
            </w:r>
          </w:p>
        </w:tc>
        <w:tc>
          <w:tcPr>
            <w:tcW w:w="4265" w:type="dxa"/>
            <w:vAlign w:val="center"/>
          </w:tcPr>
          <w:p w14:paraId="66AA3C9B" w14:textId="4F5F80BD" w:rsidR="009E1F29" w:rsidRDefault="009E1F29" w:rsidP="009B7513">
            <w:r>
              <w:t>Mnohonásobná možnost výběru</w:t>
            </w:r>
          </w:p>
        </w:tc>
        <w:tc>
          <w:tcPr>
            <w:tcW w:w="1330" w:type="dxa"/>
            <w:vAlign w:val="center"/>
          </w:tcPr>
          <w:p w14:paraId="2BE3EC70" w14:textId="747D359D" w:rsidR="009E1F29" w:rsidRDefault="009E1F29" w:rsidP="009B7513">
            <w:pPr>
              <w:jc w:val="center"/>
            </w:pPr>
            <w:r>
              <w:t>2.0</w:t>
            </w:r>
          </w:p>
        </w:tc>
        <w:tc>
          <w:tcPr>
            <w:tcW w:w="2448" w:type="dxa"/>
            <w:vAlign w:val="center"/>
          </w:tcPr>
          <w:p w14:paraId="61F24E44" w14:textId="72B32EA4" w:rsidR="009E1F29" w:rsidRDefault="009E1F29" w:rsidP="009B7513">
            <w:r w:rsidRPr="009E1F29">
              <w:t>Apache License</w:t>
            </w:r>
          </w:p>
        </w:tc>
      </w:tr>
      <w:tr w:rsidR="00DE54E8" w14:paraId="3971040E" w14:textId="77777777" w:rsidTr="002028FD">
        <w:trPr>
          <w:jc w:val="right"/>
        </w:trPr>
        <w:tc>
          <w:tcPr>
            <w:tcW w:w="9639" w:type="dxa"/>
            <w:gridSpan w:val="4"/>
            <w:vAlign w:val="center"/>
          </w:tcPr>
          <w:p w14:paraId="16C5B302" w14:textId="339DA8A4" w:rsidR="00DE54E8" w:rsidRPr="00DE54E8" w:rsidRDefault="00DE54E8" w:rsidP="009B7513">
            <w:pPr>
              <w:rPr>
                <w:i/>
              </w:rPr>
            </w:pPr>
            <w:r w:rsidRPr="00DE54E8">
              <w:rPr>
                <w:i/>
              </w:rPr>
              <w:t>https://github.com/davidstutz/bootstrap-multiselect</w:t>
            </w:r>
          </w:p>
        </w:tc>
      </w:tr>
      <w:tr w:rsidR="009E1F29" w14:paraId="1B79C156" w14:textId="77777777" w:rsidTr="00CB55B0">
        <w:trPr>
          <w:jc w:val="right"/>
        </w:trPr>
        <w:tc>
          <w:tcPr>
            <w:tcW w:w="1596" w:type="dxa"/>
            <w:vAlign w:val="center"/>
          </w:tcPr>
          <w:p w14:paraId="5336A76A" w14:textId="432E0EEC" w:rsidR="009E1F29" w:rsidRDefault="009E1F29" w:rsidP="009B7513">
            <w:r>
              <w:t>Multiselect</w:t>
            </w:r>
          </w:p>
        </w:tc>
        <w:tc>
          <w:tcPr>
            <w:tcW w:w="4265" w:type="dxa"/>
            <w:vAlign w:val="center"/>
          </w:tcPr>
          <w:p w14:paraId="72C16AB7" w14:textId="04810AD4" w:rsidR="009E1F29" w:rsidRDefault="009E1F29" w:rsidP="009B7513">
            <w:r>
              <w:t>Přesun mezi dvěma okny formuláře</w:t>
            </w:r>
          </w:p>
        </w:tc>
        <w:tc>
          <w:tcPr>
            <w:tcW w:w="1330" w:type="dxa"/>
            <w:vAlign w:val="center"/>
          </w:tcPr>
          <w:p w14:paraId="0127ED30" w14:textId="3C360430" w:rsidR="009E1F29" w:rsidRDefault="009E1F29" w:rsidP="009B7513">
            <w:pPr>
              <w:jc w:val="center"/>
            </w:pPr>
            <w:r w:rsidRPr="009E1F29">
              <w:t>2.3.7</w:t>
            </w:r>
          </w:p>
        </w:tc>
        <w:tc>
          <w:tcPr>
            <w:tcW w:w="2448" w:type="dxa"/>
            <w:vAlign w:val="center"/>
          </w:tcPr>
          <w:p w14:paraId="73C303E8" w14:textId="73F75682" w:rsidR="009E1F29" w:rsidRPr="009E1F29" w:rsidRDefault="009E1F29" w:rsidP="009B7513">
            <w:r>
              <w:t>MIT</w:t>
            </w:r>
          </w:p>
        </w:tc>
      </w:tr>
      <w:tr w:rsidR="00DE54E8" w14:paraId="70A40697" w14:textId="77777777" w:rsidTr="002028FD">
        <w:trPr>
          <w:jc w:val="right"/>
        </w:trPr>
        <w:tc>
          <w:tcPr>
            <w:tcW w:w="9639" w:type="dxa"/>
            <w:gridSpan w:val="4"/>
            <w:vAlign w:val="center"/>
          </w:tcPr>
          <w:p w14:paraId="16059EA6" w14:textId="2F1C9423" w:rsidR="00DE54E8" w:rsidRPr="00DE54E8" w:rsidRDefault="008209B0" w:rsidP="009B7513">
            <w:pPr>
              <w:rPr>
                <w:i/>
              </w:rPr>
            </w:pPr>
            <w:r w:rsidRPr="008209B0">
              <w:rPr>
                <w:i/>
              </w:rPr>
              <w:t>http://crlcu.github.io/multiselect/#</w:t>
            </w:r>
          </w:p>
        </w:tc>
      </w:tr>
      <w:tr w:rsidR="008209B0" w:rsidRPr="009E1F29" w14:paraId="5A11E31C" w14:textId="77777777" w:rsidTr="002028FD">
        <w:trPr>
          <w:jc w:val="right"/>
        </w:trPr>
        <w:tc>
          <w:tcPr>
            <w:tcW w:w="1596" w:type="dxa"/>
            <w:vAlign w:val="center"/>
          </w:tcPr>
          <w:p w14:paraId="46EA114D" w14:textId="31CFDC08" w:rsidR="008209B0" w:rsidRDefault="008209B0" w:rsidP="002028FD">
            <w:r>
              <w:t xml:space="preserve">Font </w:t>
            </w:r>
            <w:r w:rsidRPr="008209B0">
              <w:t>Awesome</w:t>
            </w:r>
          </w:p>
        </w:tc>
        <w:tc>
          <w:tcPr>
            <w:tcW w:w="4265" w:type="dxa"/>
            <w:vAlign w:val="center"/>
          </w:tcPr>
          <w:p w14:paraId="1CA69217" w14:textId="30939860" w:rsidR="008209B0" w:rsidRDefault="008209B0" w:rsidP="002028FD">
            <w:r w:rsidRPr="008209B0">
              <w:t>CSS rozšíření</w:t>
            </w:r>
          </w:p>
        </w:tc>
        <w:tc>
          <w:tcPr>
            <w:tcW w:w="1330" w:type="dxa"/>
            <w:vAlign w:val="center"/>
          </w:tcPr>
          <w:p w14:paraId="3D3F2B09" w14:textId="2A7C5B8A" w:rsidR="008209B0" w:rsidRDefault="008209B0" w:rsidP="002028FD">
            <w:pPr>
              <w:jc w:val="center"/>
            </w:pPr>
            <w:r w:rsidRPr="008209B0">
              <w:t>4.7.0</w:t>
            </w:r>
          </w:p>
        </w:tc>
        <w:tc>
          <w:tcPr>
            <w:tcW w:w="2448" w:type="dxa"/>
            <w:vAlign w:val="center"/>
          </w:tcPr>
          <w:p w14:paraId="3B62D854" w14:textId="77777777" w:rsidR="008209B0" w:rsidRPr="009E1F29" w:rsidRDefault="008209B0" w:rsidP="002028FD">
            <w:r>
              <w:t>MIT</w:t>
            </w:r>
          </w:p>
        </w:tc>
      </w:tr>
      <w:tr w:rsidR="008209B0" w:rsidRPr="00DE54E8" w14:paraId="421336FA" w14:textId="77777777" w:rsidTr="002028FD">
        <w:trPr>
          <w:jc w:val="right"/>
        </w:trPr>
        <w:tc>
          <w:tcPr>
            <w:tcW w:w="9639" w:type="dxa"/>
            <w:gridSpan w:val="4"/>
            <w:vAlign w:val="center"/>
          </w:tcPr>
          <w:p w14:paraId="7B4285C8" w14:textId="77777777" w:rsidR="008209B0" w:rsidRPr="00DE54E8" w:rsidRDefault="008209B0" w:rsidP="002028FD">
            <w:pPr>
              <w:rPr>
                <w:i/>
              </w:rPr>
            </w:pPr>
            <w:r w:rsidRPr="008209B0">
              <w:rPr>
                <w:i/>
              </w:rPr>
              <w:t>http://crlcu.github.io/multiselect/#</w:t>
            </w:r>
          </w:p>
        </w:tc>
      </w:tr>
    </w:tbl>
    <w:p w14:paraId="0FB25621" w14:textId="77777777" w:rsidR="001D5F6A" w:rsidRDefault="001D5F6A" w:rsidP="007C56AF">
      <w:pPr>
        <w:tabs>
          <w:tab w:val="left" w:pos="7005"/>
        </w:tabs>
        <w:jc w:val="right"/>
        <w:rPr>
          <w:b/>
        </w:rPr>
      </w:pPr>
      <w:r w:rsidRPr="00916D36">
        <w:rPr>
          <w:b/>
        </w:rPr>
        <w:tab/>
      </w:r>
      <w:r>
        <w:rPr>
          <w:b/>
        </w:rPr>
        <w:tab/>
      </w:r>
      <w:r>
        <w:rPr>
          <w:b/>
        </w:rPr>
        <w:tab/>
        <w:t>[zdroj: vlastní</w:t>
      </w:r>
      <w:r w:rsidRPr="00916D36">
        <w:rPr>
          <w:b/>
        </w:rPr>
        <w:t>]</w:t>
      </w:r>
    </w:p>
    <w:p w14:paraId="6A230595" w14:textId="77777777" w:rsidR="00335E42" w:rsidRDefault="00335E42" w:rsidP="00335E42">
      <w:pPr>
        <w:pStyle w:val="Heading2"/>
      </w:pPr>
      <w:bookmarkStart w:id="28" w:name="_Toc478488371"/>
      <w:r>
        <w:t>Vytvoření knihovny MJQA</w:t>
      </w:r>
      <w:bookmarkEnd w:id="28"/>
    </w:p>
    <w:p w14:paraId="66E50903" w14:textId="18392B16" w:rsidR="00335E42" w:rsidRDefault="00335E42" w:rsidP="00FA47C2">
      <w:r>
        <w:t xml:space="preserve">Pro potřeby maturitního projektu </w:t>
      </w:r>
      <w:r w:rsidR="009254BF">
        <w:t>byla vytvořena knihovna</w:t>
      </w:r>
      <w:r>
        <w:t xml:space="preserve">, která je určena na volání testů a jejich následné vyhodnocení. Dále také slouží na vytvoření statistik jednotlivých testů a úspěšnost škol. </w:t>
      </w:r>
    </w:p>
    <w:p w14:paraId="6E6ED026" w14:textId="77777777" w:rsidR="00144543" w:rsidRDefault="00144543" w:rsidP="00144543">
      <w:pPr>
        <w:pStyle w:val="Heading3"/>
      </w:pPr>
      <w:bookmarkStart w:id="29" w:name="_Toc478488372"/>
      <w:r>
        <w:lastRenderedPageBreak/>
        <w:t>Volání testu</w:t>
      </w:r>
      <w:bookmarkEnd w:id="29"/>
      <w:r>
        <w:t xml:space="preserve"> </w:t>
      </w:r>
    </w:p>
    <w:p w14:paraId="57762065" w14:textId="1B29DAAE" w:rsidR="009D5A99" w:rsidRDefault="009B45C6" w:rsidP="00D030D1">
      <w:pPr>
        <w:pStyle w:val="Caption"/>
        <w:keepNext/>
        <w:jc w:val="center"/>
      </w:pPr>
      <w:r>
        <w:t>Obrázek 2</w:t>
      </w:r>
      <w:r w:rsidR="009D5A99">
        <w:t xml:space="preserve"> – Volání testu</w:t>
      </w:r>
      <w:r w:rsidR="00D030D1">
        <w:t xml:space="preserve"> MJQA</w:t>
      </w:r>
    </w:p>
    <w:p w14:paraId="3DCAA754" w14:textId="1ED7F4F1" w:rsidR="009D5A99" w:rsidRPr="00716247" w:rsidRDefault="000069B7" w:rsidP="009D5A99">
      <w:pPr>
        <w:jc w:val="center"/>
        <w:rPr>
          <w:noProof/>
        </w:rPr>
      </w:pPr>
      <w:r>
        <w:rPr>
          <w:noProof/>
        </w:rPr>
        <w:drawing>
          <wp:inline distT="0" distB="0" distL="0" distR="0" wp14:anchorId="5DDC92C6" wp14:editId="71F78BDF">
            <wp:extent cx="5114925" cy="4086225"/>
            <wp:effectExtent l="0" t="0" r="9525" b="952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4925" cy="4086225"/>
                    </a:xfrm>
                    <a:prstGeom prst="rect">
                      <a:avLst/>
                    </a:prstGeom>
                  </pic:spPr>
                </pic:pic>
              </a:graphicData>
            </a:graphic>
          </wp:inline>
        </w:drawing>
      </w:r>
    </w:p>
    <w:p w14:paraId="46F02A50" w14:textId="77777777" w:rsidR="00D030D1" w:rsidRDefault="00D030D1" w:rsidP="00D030D1">
      <w:pPr>
        <w:tabs>
          <w:tab w:val="left" w:pos="7005"/>
        </w:tabs>
        <w:jc w:val="right"/>
        <w:rPr>
          <w:b/>
        </w:rPr>
      </w:pPr>
      <w:r>
        <w:rPr>
          <w:b/>
        </w:rPr>
        <w:t>[zdroj: vlastní</w:t>
      </w:r>
      <w:r w:rsidRPr="00916D36">
        <w:rPr>
          <w:b/>
        </w:rPr>
        <w:t>]</w:t>
      </w:r>
    </w:p>
    <w:p w14:paraId="1A545FCD" w14:textId="62A3E326" w:rsidR="009D5A99" w:rsidRDefault="00D030D1" w:rsidP="00FA47C2">
      <w:r>
        <w:t>Tato metoda je víceúčelová, protože její konstruktor obsahuje idTest a stat, které slouží pro statistiku. Nejprve tedy zjistíme, za jakým účelem je metoda volána a podle toho načteme otázky. Rozdílné načtení je nutné kvůli tomu, že daní studenti škol mohou mít nastavené jiné otázky a zobrazovala by se jim tedy statistika jen daných otázek. Poté tedy vytvoříme pole otázek a pomocí metod</w:t>
      </w:r>
      <w:r w:rsidR="00607BB6">
        <w:t>y modelu přiřadíme příslušným otázkám jejich odpovědi. Na konec</w:t>
      </w:r>
      <w:r w:rsidR="009254BF">
        <w:t xml:space="preserve"> už jen vytvoříme objekty Otazkek</w:t>
      </w:r>
      <w:r w:rsidR="00607BB6">
        <w:t xml:space="preserve">, který má v konstruktoru otázky a odpovědi. Ulehčí nám to následné volání ve view pomocí </w:t>
      </w:r>
      <w:r w:rsidR="000E62F1">
        <w:t>gett</w:t>
      </w:r>
      <w:r w:rsidR="00607BB6">
        <w:t xml:space="preserve">eru. </w:t>
      </w:r>
    </w:p>
    <w:p w14:paraId="2AF02A8C" w14:textId="655A59D3" w:rsidR="000069B7" w:rsidRDefault="000069B7" w:rsidP="00D030D1"/>
    <w:p w14:paraId="5634D80E" w14:textId="7D1D9475" w:rsidR="000069B7" w:rsidRDefault="000069B7" w:rsidP="00D030D1"/>
    <w:p w14:paraId="72D54F53" w14:textId="4DFE7321" w:rsidR="000069B7" w:rsidRDefault="000069B7" w:rsidP="00D030D1"/>
    <w:p w14:paraId="060D1134" w14:textId="1FD4A864" w:rsidR="000069B7" w:rsidRDefault="000069B7" w:rsidP="00D030D1"/>
    <w:p w14:paraId="3C4CCF55" w14:textId="77777777" w:rsidR="000069B7" w:rsidRDefault="000069B7" w:rsidP="00D030D1"/>
    <w:p w14:paraId="54C318F6" w14:textId="77777777" w:rsidR="00144543" w:rsidRDefault="00144543" w:rsidP="00144543">
      <w:pPr>
        <w:pStyle w:val="Heading3"/>
      </w:pPr>
      <w:bookmarkStart w:id="30" w:name="_Toc478488373"/>
      <w:r>
        <w:lastRenderedPageBreak/>
        <w:t>Vyhodnocení testu</w:t>
      </w:r>
      <w:bookmarkEnd w:id="30"/>
    </w:p>
    <w:p w14:paraId="5DFA30C1" w14:textId="1C57C81E" w:rsidR="00607BB6" w:rsidRDefault="009B45C6" w:rsidP="00411A7D">
      <w:pPr>
        <w:pStyle w:val="Caption"/>
        <w:keepNext/>
        <w:jc w:val="center"/>
      </w:pPr>
      <w:r>
        <w:t>Obrázek 3</w:t>
      </w:r>
      <w:r w:rsidR="00607BB6">
        <w:t xml:space="preserve"> – Vyhodnocení testu MJQA</w:t>
      </w:r>
    </w:p>
    <w:p w14:paraId="78111F66" w14:textId="1D8FA669" w:rsidR="00831419" w:rsidRPr="00607BB6" w:rsidRDefault="000069B7" w:rsidP="00831419">
      <w:pPr>
        <w:jc w:val="center"/>
      </w:pPr>
      <w:r>
        <w:rPr>
          <w:noProof/>
        </w:rPr>
        <w:drawing>
          <wp:inline distT="0" distB="0" distL="0" distR="0" wp14:anchorId="3E0D421B" wp14:editId="1D533E74">
            <wp:extent cx="5172075" cy="6457950"/>
            <wp:effectExtent l="0" t="0" r="9525"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2075" cy="6457950"/>
                    </a:xfrm>
                    <a:prstGeom prst="rect">
                      <a:avLst/>
                    </a:prstGeom>
                    <a:noFill/>
                    <a:ln>
                      <a:noFill/>
                    </a:ln>
                  </pic:spPr>
                </pic:pic>
              </a:graphicData>
            </a:graphic>
          </wp:inline>
        </w:drawing>
      </w:r>
    </w:p>
    <w:p w14:paraId="66208E02" w14:textId="77777777" w:rsidR="00831419" w:rsidRDefault="00831419" w:rsidP="00831419">
      <w:pPr>
        <w:tabs>
          <w:tab w:val="left" w:pos="7005"/>
        </w:tabs>
        <w:jc w:val="right"/>
        <w:rPr>
          <w:b/>
        </w:rPr>
      </w:pPr>
      <w:r>
        <w:rPr>
          <w:b/>
        </w:rPr>
        <w:t>[zdroj: vlastní</w:t>
      </w:r>
      <w:r w:rsidRPr="00916D36">
        <w:rPr>
          <w:b/>
        </w:rPr>
        <w:t>]</w:t>
      </w:r>
    </w:p>
    <w:p w14:paraId="1440A638" w14:textId="77777777" w:rsidR="00607BB6" w:rsidRDefault="00831419" w:rsidP="00FA47C2">
      <w:r>
        <w:t>Metoda obsahuje konstruktor,</w:t>
      </w:r>
      <w:r w:rsidR="00144543">
        <w:t xml:space="preserve"> </w:t>
      </w:r>
      <w:r>
        <w:t>ve kterém se nachází ID daného testu, data (což jsou vyplněné odpovědi na otázky), ID uživatele a otázky, které měl v testu (to slouží pro zjištění odpovědí, na které uživatel neodpověděl</w:t>
      </w:r>
      <w:r w:rsidR="003A6BEA">
        <w:t xml:space="preserve"> a dále také kdyby přepsal například id odpovědi</w:t>
      </w:r>
      <w:r>
        <w:t>)</w:t>
      </w:r>
      <w:r w:rsidR="003A6BEA">
        <w:t>.</w:t>
      </w:r>
      <w:r w:rsidR="00144543">
        <w:t xml:space="preserve"> Nejprve tedy načteme otázky pro daný test. A dále vložíme do databáze záznam o právě udělaném testu, model nám vrátí ID výsledného testu, takže jej můžeme vložit do ostatních tabulek. Pokud uživatel neodpověděl žádnou otázku, tak se všechny jeho odpovědi na dané otázku dají na hodnotu NULL, tedy na </w:t>
      </w:r>
      <w:r w:rsidR="00144543">
        <w:lastRenderedPageBreak/>
        <w:t>nezodpovězeno. Pokud ale odpoví</w:t>
      </w:r>
      <w:r w:rsidR="001C1CCA">
        <w:t>,</w:t>
      </w:r>
      <w:r w:rsidR="00144543">
        <w:t xml:space="preserve"> tak zjistíme</w:t>
      </w:r>
      <w:r w:rsidR="001C1CCA">
        <w:t>,</w:t>
      </w:r>
      <w:r w:rsidR="00144543">
        <w:t xml:space="preserve"> jestli jeho odpověď byla správně nebo špatně a zapíšeme do databáze</w:t>
      </w:r>
      <w:r w:rsidR="001C1CCA">
        <w:t xml:space="preserve">. Jestliže uživatel nějak upravil stránku a například přidal otázku tak budou jeho odpovědi nastaveny na nezodpovězené. Na konci už jen zjistíme, jestli daný uživatel byl přihlášen nebo ne. Pokud ne, tak vygenerujeme token, pomocí kterého bude mít ke svému výsledku přístup. Přihlášenému uživateli se žádný token nevytváří, protože k jeho výsledkům bude mít přístup jen on, jeho učitel a administrátor. </w:t>
      </w:r>
      <w:r w:rsidR="007D7495">
        <w:t xml:space="preserve">Na konci budete přesměrování na stránku </w:t>
      </w:r>
      <w:r w:rsidR="007B6C33">
        <w:t>kde podle ID výsledku nebo tokenu bude zobrazen výsledek.</w:t>
      </w:r>
    </w:p>
    <w:p w14:paraId="2BE69B8D" w14:textId="77777777" w:rsidR="00857C73" w:rsidRDefault="00857C73" w:rsidP="00857C73">
      <w:pPr>
        <w:pStyle w:val="Heading3"/>
      </w:pPr>
      <w:bookmarkStart w:id="31" w:name="_Toc478488374"/>
      <w:r>
        <w:t>Zobrazení výsledku testu</w:t>
      </w:r>
      <w:bookmarkEnd w:id="31"/>
    </w:p>
    <w:p w14:paraId="31A75C30" w14:textId="373EB1F3" w:rsidR="00857C73" w:rsidRDefault="00857C73" w:rsidP="009E1F29">
      <w:pPr>
        <w:ind w:firstLine="708"/>
      </w:pPr>
      <w:r>
        <w:t xml:space="preserve">Pro </w:t>
      </w:r>
      <w:r w:rsidR="005E4EF4">
        <w:t xml:space="preserve">vrácení </w:t>
      </w:r>
      <w:r>
        <w:t>výsledku podle jeho ID slouží metoda vysledekTestu.</w:t>
      </w:r>
    </w:p>
    <w:p w14:paraId="7B3D7EFB" w14:textId="0A427649" w:rsidR="00411A7D" w:rsidRDefault="009B45C6" w:rsidP="00411A7D">
      <w:pPr>
        <w:pStyle w:val="Caption"/>
        <w:keepNext/>
        <w:jc w:val="center"/>
      </w:pPr>
      <w:r>
        <w:t>Obrázek 4</w:t>
      </w:r>
      <w:r w:rsidR="00411A7D">
        <w:t xml:space="preserve"> – Výsledek testu podle ID MJQA</w:t>
      </w:r>
    </w:p>
    <w:p w14:paraId="35ACE371" w14:textId="32077961" w:rsidR="00857C73" w:rsidRDefault="005B584B" w:rsidP="00857C73">
      <w:r>
        <w:rPr>
          <w:noProof/>
        </w:rPr>
        <w:drawing>
          <wp:inline distT="0" distB="0" distL="0" distR="0" wp14:anchorId="63C84C89" wp14:editId="2212B434">
            <wp:extent cx="6120765" cy="402336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4023360"/>
                    </a:xfrm>
                    <a:prstGeom prst="rect">
                      <a:avLst/>
                    </a:prstGeom>
                  </pic:spPr>
                </pic:pic>
              </a:graphicData>
            </a:graphic>
          </wp:inline>
        </w:drawing>
      </w:r>
    </w:p>
    <w:p w14:paraId="094FDB01" w14:textId="00057691" w:rsidR="00FA47C2" w:rsidRPr="00FA47C2" w:rsidRDefault="00FA47C2" w:rsidP="00FA47C2">
      <w:pPr>
        <w:tabs>
          <w:tab w:val="left" w:pos="7005"/>
        </w:tabs>
        <w:jc w:val="right"/>
        <w:rPr>
          <w:b/>
        </w:rPr>
      </w:pPr>
      <w:r>
        <w:rPr>
          <w:b/>
        </w:rPr>
        <w:t>[zdroj: vlastní</w:t>
      </w:r>
      <w:r w:rsidRPr="00916D36">
        <w:rPr>
          <w:b/>
        </w:rPr>
        <w:t>]</w:t>
      </w:r>
    </w:p>
    <w:p w14:paraId="3E243C0E" w14:textId="11364F36" w:rsidR="007C56AF" w:rsidRDefault="00632463" w:rsidP="007C56AF">
      <w:r>
        <w:t xml:space="preserve">Podle ID výsledků zavoláme metodu modelu a tím dostaneme z tabulku Odpovědí na test otázky a odpovědi uživatele. Poté zkontrolujeme, jestli takový výsledek existuje a jestli otázky nejsou nulové. Poté projedeme otázky a pro jednotlivé otázky dostaneme pomocí modelu jeho odpověď a poté otázky (tohle slouží pro dosazení jednotlivých názvů otázek a odpovědi). </w:t>
      </w:r>
      <w:r w:rsidR="005E4EF4">
        <w:t xml:space="preserve">Následující cyklus nám do jednotlivých otázek dosadí text otázky, odpovědi a její správnost. 0 pro špatně a 1 pro dobře. Pokud neodpověděl, tak bude odpověď nastavena na nezodpovězeno a správnost nastavena </w:t>
      </w:r>
      <w:r w:rsidR="005E4EF4">
        <w:lastRenderedPageBreak/>
        <w:t>na hodnotu 2.</w:t>
      </w:r>
      <w:r>
        <w:t xml:space="preserve"> </w:t>
      </w:r>
      <w:r w:rsidR="005E4EF4">
        <w:t xml:space="preserve">Metoda teda vrátí jednotlivé otázky s odpověďmi a jejich správností. Jednotlivý výpočet úspěšnosti už má na starost view výsledku. </w:t>
      </w:r>
    </w:p>
    <w:p w14:paraId="1BAD102C" w14:textId="63E3A749" w:rsidR="00411A7D" w:rsidRDefault="00411A7D" w:rsidP="00411A7D">
      <w:pPr>
        <w:pStyle w:val="Heading3"/>
      </w:pPr>
      <w:bookmarkStart w:id="32" w:name="_Toc478488375"/>
      <w:r>
        <w:t>Ostatní metody knihovny</w:t>
      </w:r>
      <w:bookmarkEnd w:id="32"/>
    </w:p>
    <w:p w14:paraId="4D8973D2" w14:textId="2B1AF0FF" w:rsidR="00EC2244" w:rsidRDefault="00EC2244" w:rsidP="00EC2244">
      <w:pPr>
        <w:pStyle w:val="ListParagraph"/>
        <w:numPr>
          <w:ilvl w:val="0"/>
          <w:numId w:val="19"/>
        </w:numPr>
      </w:pPr>
      <w:r w:rsidRPr="0025038B">
        <w:t xml:space="preserve">pocetProcent </w:t>
      </w:r>
      <w:r>
        <w:t>– Pro ID udělaného testu vrátí úspěšnost, tedy počet procent.</w:t>
      </w:r>
    </w:p>
    <w:p w14:paraId="2F959A4D" w14:textId="5D55ACE4" w:rsidR="00411A7D" w:rsidRDefault="00411A7D" w:rsidP="00411A7D">
      <w:pPr>
        <w:pStyle w:val="ListParagraph"/>
        <w:numPr>
          <w:ilvl w:val="0"/>
          <w:numId w:val="19"/>
        </w:numPr>
      </w:pPr>
      <w:r w:rsidRPr="00411A7D">
        <w:t>statistikaSkoly</w:t>
      </w:r>
      <w:r>
        <w:t xml:space="preserve"> </w:t>
      </w:r>
      <w:r w:rsidR="00EC2244">
        <w:t>–</w:t>
      </w:r>
      <w:r>
        <w:t xml:space="preserve"> </w:t>
      </w:r>
      <w:r w:rsidR="00EC2244">
        <w:t>Ta pomocí idSkoly vrátí počet procent v jednotlivých testech. Zprůměruje výsledky studentů dané školy v jednotlivých testech. Využívá metody pocetProcent.</w:t>
      </w:r>
    </w:p>
    <w:p w14:paraId="3AD689BC" w14:textId="6EF6BCA3" w:rsidR="00EC2244" w:rsidRDefault="00EC2244" w:rsidP="00411A7D">
      <w:pPr>
        <w:pStyle w:val="ListParagraph"/>
        <w:numPr>
          <w:ilvl w:val="0"/>
          <w:numId w:val="19"/>
        </w:numPr>
      </w:pPr>
      <w:r>
        <w:t>kontrolaTestu – Jednoduchá metoda</w:t>
      </w:r>
      <w:r w:rsidR="001A2685">
        <w:t>,</w:t>
      </w:r>
      <w:r>
        <w:t xml:space="preserve"> která zkontroluje</w:t>
      </w:r>
      <w:r w:rsidR="001A2685">
        <w:t>,</w:t>
      </w:r>
      <w:r>
        <w:t xml:space="preserve"> jestli dané otázky patří do testu. Vrací true nebo false. </w:t>
      </w:r>
    </w:p>
    <w:p w14:paraId="2D085F78" w14:textId="4B3CE8B1" w:rsidR="00EC2244" w:rsidRDefault="001A2685" w:rsidP="001A2685">
      <w:pPr>
        <w:pStyle w:val="ListParagraph"/>
        <w:numPr>
          <w:ilvl w:val="0"/>
          <w:numId w:val="19"/>
        </w:numPr>
      </w:pPr>
      <w:r w:rsidRPr="001A2685">
        <w:t>statistikaOtazekVTestu</w:t>
      </w:r>
      <w:r>
        <w:t xml:space="preserve"> – Pro ID testu nám vrací četnost odpovědí na jednotlivé otázky v testu.</w:t>
      </w:r>
    </w:p>
    <w:p w14:paraId="32752FE2" w14:textId="09452CCB" w:rsidR="009B52B7" w:rsidRDefault="00B51D8A" w:rsidP="00B51D8A">
      <w:pPr>
        <w:pStyle w:val="Heading2"/>
      </w:pPr>
      <w:bookmarkStart w:id="33" w:name="_Toc478488376"/>
      <w:r>
        <w:t>Využité pluginy</w:t>
      </w:r>
      <w:bookmarkEnd w:id="33"/>
    </w:p>
    <w:p w14:paraId="3DD415C1" w14:textId="35FA6CE1" w:rsidR="00B51D8A" w:rsidRDefault="00B51D8A" w:rsidP="00FA47C2">
      <w:r>
        <w:t xml:space="preserve">Pro vytváření testů, nahrávání map, vytváření otázek byly použité tyto pluginy: </w:t>
      </w:r>
    </w:p>
    <w:p w14:paraId="4AE80FFC" w14:textId="3F1D8CC2" w:rsidR="00B51D8A" w:rsidRDefault="002E63DD" w:rsidP="002E63DD">
      <w:pPr>
        <w:pStyle w:val="ListParagraph"/>
        <w:numPr>
          <w:ilvl w:val="0"/>
          <w:numId w:val="19"/>
        </w:numPr>
      </w:pPr>
      <w:r w:rsidRPr="002E63DD">
        <w:t>Multiselect</w:t>
      </w:r>
      <w:r>
        <w:t xml:space="preserve"> – Použit na vytváření testů, umožňuje přesun všech otázek daných kategorií do pole s otá</w:t>
      </w:r>
      <w:r w:rsidR="006370B4">
        <w:t>zkami, které chceme v testu. (16</w:t>
      </w:r>
      <w:r>
        <w:t>)</w:t>
      </w:r>
    </w:p>
    <w:p w14:paraId="6E7A5D3D" w14:textId="058E59D8" w:rsidR="002E63DD" w:rsidRDefault="002E63DD" w:rsidP="002E63DD">
      <w:pPr>
        <w:pStyle w:val="ListParagraph"/>
        <w:numPr>
          <w:ilvl w:val="0"/>
          <w:numId w:val="19"/>
        </w:numPr>
      </w:pPr>
      <w:r w:rsidRPr="002E63DD">
        <w:t>Bootstrap Multiselect</w:t>
      </w:r>
      <w:r>
        <w:t xml:space="preserve"> – Použit pro výběr vícero kategorií při nahrá</w:t>
      </w:r>
      <w:r w:rsidR="006370B4">
        <w:t>vání map a vytváření otázek. (3</w:t>
      </w:r>
      <w:r>
        <w:t>)</w:t>
      </w:r>
    </w:p>
    <w:p w14:paraId="3C560360" w14:textId="4234F726" w:rsidR="002E63DD" w:rsidRDefault="002E63DD" w:rsidP="002E63DD">
      <w:pPr>
        <w:pStyle w:val="ListParagraph"/>
        <w:numPr>
          <w:ilvl w:val="0"/>
          <w:numId w:val="19"/>
        </w:numPr>
      </w:pPr>
      <w:r>
        <w:t xml:space="preserve">Krajee </w:t>
      </w:r>
      <w:r w:rsidR="009E1F29">
        <w:t>File Input</w:t>
      </w:r>
      <w:r w:rsidR="00EA15F1">
        <w:t xml:space="preserve"> </w:t>
      </w:r>
      <w:r>
        <w:t>–</w:t>
      </w:r>
      <w:r w:rsidR="009E1F29">
        <w:t xml:space="preserve"> Úpra</w:t>
      </w:r>
      <w:r>
        <w:t>va</w:t>
      </w:r>
      <w:r w:rsidR="009E1F29">
        <w:t xml:space="preserve"> </w:t>
      </w:r>
      <w:r w:rsidR="009254BF">
        <w:t>formuláře</w:t>
      </w:r>
      <w:r w:rsidR="009E1F29">
        <w:t xml:space="preserve"> při nahrávání mapy. (3)</w:t>
      </w:r>
      <w:r>
        <w:t xml:space="preserve"> </w:t>
      </w:r>
    </w:p>
    <w:p w14:paraId="0EC0ED80" w14:textId="77777777" w:rsidR="00EC39FB" w:rsidRDefault="00EC39FB" w:rsidP="00EC39FB">
      <w:pPr>
        <w:pStyle w:val="ListParagraph"/>
      </w:pPr>
    </w:p>
    <w:p w14:paraId="28662183" w14:textId="77777777" w:rsidR="00EC39FB" w:rsidRDefault="00EC39FB" w:rsidP="00EC39FB">
      <w:pPr>
        <w:pStyle w:val="ListParagraph"/>
      </w:pPr>
    </w:p>
    <w:p w14:paraId="712060AD" w14:textId="77777777" w:rsidR="00EC39FB" w:rsidRDefault="00EC39FB" w:rsidP="00EC39FB">
      <w:pPr>
        <w:pStyle w:val="ListParagraph"/>
      </w:pPr>
    </w:p>
    <w:p w14:paraId="0229AEA2" w14:textId="77777777" w:rsidR="00EC39FB" w:rsidRDefault="00EC39FB" w:rsidP="00EC39FB">
      <w:pPr>
        <w:pStyle w:val="ListParagraph"/>
      </w:pPr>
    </w:p>
    <w:p w14:paraId="141D31FB" w14:textId="77777777" w:rsidR="00EC39FB" w:rsidRDefault="00EC39FB" w:rsidP="00EC39FB">
      <w:pPr>
        <w:pStyle w:val="ListParagraph"/>
      </w:pPr>
    </w:p>
    <w:p w14:paraId="3F131558" w14:textId="77777777" w:rsidR="00EC39FB" w:rsidRDefault="00EC39FB" w:rsidP="00EC39FB">
      <w:pPr>
        <w:pStyle w:val="ListParagraph"/>
      </w:pPr>
    </w:p>
    <w:p w14:paraId="5A26B36C" w14:textId="77777777" w:rsidR="00EC39FB" w:rsidRDefault="00EC39FB" w:rsidP="00EC39FB">
      <w:pPr>
        <w:pStyle w:val="ListParagraph"/>
      </w:pPr>
    </w:p>
    <w:p w14:paraId="19BE2A00" w14:textId="77777777" w:rsidR="00EC39FB" w:rsidRDefault="00EC39FB" w:rsidP="00EC39FB">
      <w:pPr>
        <w:pStyle w:val="ListParagraph"/>
      </w:pPr>
    </w:p>
    <w:p w14:paraId="2F5E0DD4" w14:textId="77777777" w:rsidR="00EC39FB" w:rsidRDefault="00EC39FB" w:rsidP="00EC39FB">
      <w:pPr>
        <w:pStyle w:val="ListParagraph"/>
      </w:pPr>
    </w:p>
    <w:p w14:paraId="464550F6" w14:textId="77777777" w:rsidR="00EC39FB" w:rsidRDefault="00EC39FB" w:rsidP="00EC39FB">
      <w:pPr>
        <w:pStyle w:val="ListParagraph"/>
      </w:pPr>
    </w:p>
    <w:p w14:paraId="6C3FCA20" w14:textId="77777777" w:rsidR="00EC39FB" w:rsidRDefault="00EC39FB" w:rsidP="00EC39FB">
      <w:pPr>
        <w:pStyle w:val="ListParagraph"/>
      </w:pPr>
    </w:p>
    <w:p w14:paraId="0A5BDBF8" w14:textId="4C4A673A" w:rsidR="004146DB" w:rsidRDefault="002B0A25" w:rsidP="002B0A25">
      <w:pPr>
        <w:pStyle w:val="Heading2"/>
      </w:pPr>
      <w:bookmarkStart w:id="34" w:name="_Toc478488377"/>
      <w:r>
        <w:lastRenderedPageBreak/>
        <w:t>Kontrolery</w:t>
      </w:r>
      <w:bookmarkEnd w:id="34"/>
    </w:p>
    <w:p w14:paraId="5D66F0D0" w14:textId="1692B767" w:rsidR="002B0A25" w:rsidRDefault="002B0A25" w:rsidP="002B0A25">
      <w:pPr>
        <w:pStyle w:val="Heading3"/>
      </w:pPr>
      <w:bookmarkStart w:id="35" w:name="_Toc478488378"/>
      <w:r>
        <w:t>Kont</w:t>
      </w:r>
      <w:r w:rsidR="00EC39FB">
        <w:t>r</w:t>
      </w:r>
      <w:r>
        <w:t>oler Main</w:t>
      </w:r>
      <w:bookmarkEnd w:id="35"/>
    </w:p>
    <w:p w14:paraId="5413C35D" w14:textId="5B657F73" w:rsidR="002B0A25" w:rsidRDefault="002B0A25" w:rsidP="00FA47C2">
      <w:r>
        <w:t>Obsahuje základní metody pro všechny uživatele</w:t>
      </w:r>
      <w:r w:rsidR="009B45C6">
        <w:t>.</w:t>
      </w:r>
    </w:p>
    <w:p w14:paraId="78B1962B" w14:textId="6E9C35B8" w:rsidR="009B45C6" w:rsidRDefault="009B45C6" w:rsidP="009B45C6">
      <w:pPr>
        <w:pStyle w:val="Caption"/>
        <w:keepNext/>
        <w:jc w:val="center"/>
      </w:pPr>
      <w:bookmarkStart w:id="36" w:name="_Toc413928685"/>
      <w:bookmarkStart w:id="37" w:name="_Toc415495790"/>
      <w:r>
        <w:t xml:space="preserve">Obrázek 5 - </w:t>
      </w:r>
      <w:r w:rsidRPr="001F7B33">
        <w:t xml:space="preserve">Ukázka kódu </w:t>
      </w:r>
      <w:r>
        <w:t>kontroleru</w:t>
      </w:r>
      <w:r w:rsidRPr="001F7B33">
        <w:t xml:space="preserve"> </w:t>
      </w:r>
      <w:bookmarkEnd w:id="36"/>
      <w:bookmarkEnd w:id="37"/>
      <w:r w:rsidR="00FA47C2">
        <w:t>Main</w:t>
      </w:r>
    </w:p>
    <w:p w14:paraId="2919A84D" w14:textId="467CE488" w:rsidR="00FA47C2" w:rsidRDefault="00EC39FB" w:rsidP="00FA47C2">
      <w:pPr>
        <w:tabs>
          <w:tab w:val="left" w:pos="7005"/>
        </w:tabs>
        <w:jc w:val="right"/>
        <w:rPr>
          <w:b/>
        </w:rPr>
      </w:pPr>
      <w:r>
        <w:rPr>
          <w:noProof/>
        </w:rPr>
        <w:drawing>
          <wp:inline distT="0" distB="0" distL="0" distR="0" wp14:anchorId="40580AE6" wp14:editId="054A4EE2">
            <wp:extent cx="6120765" cy="282511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2825115"/>
                    </a:xfrm>
                    <a:prstGeom prst="rect">
                      <a:avLst/>
                    </a:prstGeom>
                  </pic:spPr>
                </pic:pic>
              </a:graphicData>
            </a:graphic>
          </wp:inline>
        </w:drawing>
      </w:r>
    </w:p>
    <w:p w14:paraId="6CA24ABA" w14:textId="585A546F" w:rsidR="00FA47C2" w:rsidRDefault="00FA47C2" w:rsidP="00FA47C2">
      <w:pPr>
        <w:tabs>
          <w:tab w:val="left" w:pos="7005"/>
        </w:tabs>
        <w:jc w:val="right"/>
        <w:rPr>
          <w:b/>
        </w:rPr>
      </w:pPr>
      <w:r>
        <w:rPr>
          <w:b/>
        </w:rPr>
        <w:t>[zdroj: vlastní</w:t>
      </w:r>
      <w:r w:rsidRPr="00916D36">
        <w:rPr>
          <w:b/>
        </w:rPr>
        <w:t>]</w:t>
      </w:r>
    </w:p>
    <w:p w14:paraId="007D38FF" w14:textId="1AE5C8E3" w:rsidR="00FA47C2" w:rsidRDefault="00FA47C2" w:rsidP="00FA47C2">
      <w:pPr>
        <w:tabs>
          <w:tab w:val="left" w:pos="7005"/>
        </w:tabs>
      </w:pPr>
      <w:r>
        <w:t>Metoda slouží pro zobrazení výsledku</w:t>
      </w:r>
      <w:r w:rsidR="005735D3">
        <w:t>,</w:t>
      </w:r>
      <w:r>
        <w:t xml:space="preserve"> pokud má uživatel odkaz. Z dan</w:t>
      </w:r>
      <w:r w:rsidR="00D4222E">
        <w:t>ého</w:t>
      </w:r>
      <w:r>
        <w:t xml:space="preserve"> token</w:t>
      </w:r>
      <w:r w:rsidR="00D4222E">
        <w:t xml:space="preserve">u (skláda se </w:t>
      </w:r>
      <w:r w:rsidR="00EC39FB">
        <w:t>z</w:t>
      </w:r>
      <w:r w:rsidR="002028FD">
        <w:t>e</w:t>
      </w:r>
      <w:r w:rsidR="00EC39FB">
        <w:t> 32 znaků a ID udě</w:t>
      </w:r>
      <w:r>
        <w:t>lané</w:t>
      </w:r>
      <w:r w:rsidR="00D4222E">
        <w:t>ho testu)</w:t>
      </w:r>
      <w:r w:rsidR="00EC39FB">
        <w:t xml:space="preserve"> mů</w:t>
      </w:r>
      <w:r>
        <w:t>žeme pomocí substr</w:t>
      </w:r>
      <w:r w:rsidR="00EC39FB">
        <w:t xml:space="preserve"> (ta vrátí specifickou část </w:t>
      </w:r>
      <w:r w:rsidR="009254BF">
        <w:t>řetězce</w:t>
      </w:r>
      <w:r w:rsidR="00EC39FB">
        <w:t>)</w:t>
      </w:r>
      <w:r w:rsidR="009254BF">
        <w:t xml:space="preserve"> dostat ID testu</w:t>
      </w:r>
      <w:r w:rsidR="00D4222E">
        <w:t xml:space="preserve">. Poté zavolá metoda, která </w:t>
      </w:r>
      <w:r w:rsidR="009254BF">
        <w:t>pomocí tokenu a ID</w:t>
      </w:r>
      <w:r w:rsidR="00D4222E">
        <w:t xml:space="preserve"> testu dostane</w:t>
      </w:r>
      <w:r w:rsidR="008C18C0">
        <w:t xml:space="preserve"> buď </w:t>
      </w:r>
      <w:r w:rsidR="009254BF">
        <w:t>nulovou hodnotu</w:t>
      </w:r>
      <w:r w:rsidR="00D4222E">
        <w:t xml:space="preserve"> nebo ověří</w:t>
      </w:r>
      <w:r w:rsidR="005735D3">
        <w:t>,</w:t>
      </w:r>
      <w:r w:rsidR="009254BF">
        <w:t xml:space="preserve"> že </w:t>
      </w:r>
      <w:r w:rsidR="008C18C0">
        <w:t>vypracovaný test existuje.</w:t>
      </w:r>
    </w:p>
    <w:p w14:paraId="2734E48E" w14:textId="37C56913" w:rsidR="00EC39FB" w:rsidRDefault="00EC39FB" w:rsidP="00EC39FB">
      <w:pPr>
        <w:pStyle w:val="Heading3"/>
      </w:pPr>
      <w:bookmarkStart w:id="38" w:name="_Toc478488379"/>
      <w:r>
        <w:t>Kontroler Map</w:t>
      </w:r>
      <w:bookmarkEnd w:id="38"/>
    </w:p>
    <w:p w14:paraId="1592B20D" w14:textId="2B5CDB44" w:rsidR="00EC39FB" w:rsidRDefault="00EC39FB" w:rsidP="00EC39FB">
      <w:r>
        <w:t>Slouží pro načtení Google mapy.</w:t>
      </w:r>
    </w:p>
    <w:p w14:paraId="5F508073" w14:textId="5A16D959" w:rsidR="00EC39FB" w:rsidRDefault="00EC39FB" w:rsidP="00EC39FB">
      <w:pPr>
        <w:pStyle w:val="Caption"/>
        <w:keepNext/>
        <w:jc w:val="center"/>
      </w:pPr>
      <w:r>
        <w:t xml:space="preserve">Obrázek </w:t>
      </w:r>
      <w:r w:rsidR="00217A51">
        <w:t>6</w:t>
      </w:r>
      <w:r>
        <w:t xml:space="preserve"> - </w:t>
      </w:r>
      <w:r w:rsidRPr="001F7B33">
        <w:t xml:space="preserve">Ukázka kódu </w:t>
      </w:r>
      <w:r>
        <w:t>kontroleru</w:t>
      </w:r>
      <w:r w:rsidRPr="001F7B33">
        <w:t xml:space="preserve"> </w:t>
      </w:r>
      <w:r>
        <w:t>Map</w:t>
      </w:r>
    </w:p>
    <w:p w14:paraId="24547F9E" w14:textId="7193E6A9" w:rsidR="00EC39FB" w:rsidRPr="00EC39FB" w:rsidRDefault="00EC39FB" w:rsidP="00EC39FB">
      <w:pPr>
        <w:jc w:val="center"/>
      </w:pPr>
      <w:r>
        <w:rPr>
          <w:noProof/>
        </w:rPr>
        <w:drawing>
          <wp:inline distT="0" distB="0" distL="0" distR="0" wp14:anchorId="5204E2F2" wp14:editId="20833A01">
            <wp:extent cx="4438650" cy="1876425"/>
            <wp:effectExtent l="0" t="0" r="0" b="952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8650" cy="1876425"/>
                    </a:xfrm>
                    <a:prstGeom prst="rect">
                      <a:avLst/>
                    </a:prstGeom>
                  </pic:spPr>
                </pic:pic>
              </a:graphicData>
            </a:graphic>
          </wp:inline>
        </w:drawing>
      </w:r>
    </w:p>
    <w:p w14:paraId="5A181C2D" w14:textId="77777777" w:rsidR="00EC39FB" w:rsidRDefault="00EC39FB" w:rsidP="00EC39FB">
      <w:pPr>
        <w:tabs>
          <w:tab w:val="left" w:pos="7005"/>
        </w:tabs>
        <w:jc w:val="right"/>
        <w:rPr>
          <w:b/>
        </w:rPr>
      </w:pPr>
      <w:r>
        <w:rPr>
          <w:b/>
        </w:rPr>
        <w:t>[zdroj: vlastní</w:t>
      </w:r>
      <w:r w:rsidRPr="00916D36">
        <w:rPr>
          <w:b/>
        </w:rPr>
        <w:t>]</w:t>
      </w:r>
    </w:p>
    <w:p w14:paraId="1C660496" w14:textId="76084558" w:rsidR="00FA47C2" w:rsidRDefault="00677B8F" w:rsidP="00FA47C2">
      <w:pPr>
        <w:tabs>
          <w:tab w:val="left" w:pos="7005"/>
        </w:tabs>
      </w:pPr>
      <w:r>
        <w:lastRenderedPageBreak/>
        <w:t>Pomocí ID mapy zavolá metody modelu a dostane informace o mapě, nastaví mapu do konfigurace a poté vloží konfiguraci do metody knihovny. Dále vytvoří mapu z nastavené ko</w:t>
      </w:r>
      <w:r w:rsidR="002C4E8F">
        <w:t>nfigurace, dále už jen nastaví</w:t>
      </w:r>
      <w:r>
        <w:t xml:space="preserve"> nadpis a view a vytvoří stránku. </w:t>
      </w:r>
    </w:p>
    <w:p w14:paraId="73D47F50" w14:textId="4C67C995" w:rsidR="00677B8F" w:rsidRDefault="00677B8F" w:rsidP="00677B8F">
      <w:pPr>
        <w:pStyle w:val="Heading3"/>
      </w:pPr>
      <w:bookmarkStart w:id="39" w:name="_Toc478488380"/>
      <w:r>
        <w:t>Kontroler Sdileni</w:t>
      </w:r>
      <w:bookmarkEnd w:id="39"/>
    </w:p>
    <w:p w14:paraId="44AD40FB" w14:textId="22CCA297" w:rsidR="00677B8F" w:rsidRDefault="00677B8F" w:rsidP="00677B8F">
      <w:r>
        <w:t xml:space="preserve">Slouží pro </w:t>
      </w:r>
      <w:r w:rsidR="009254BF">
        <w:t>sdílení obsahu z webu na sociální sitě</w:t>
      </w:r>
      <w:r>
        <w:t xml:space="preserve">. </w:t>
      </w:r>
      <w:r w:rsidR="00217A51">
        <w:t xml:space="preserve">Poté co uživatel klikne na tlačítko sdílení. Je možnost sdílení na Facebooku a Twitteru. </w:t>
      </w:r>
      <w:r w:rsidR="00ED1C5A">
        <w:t>Kont</w:t>
      </w:r>
      <w:r w:rsidR="006370B4">
        <w:t>roler využívá Share helperu. (19</w:t>
      </w:r>
      <w:r w:rsidR="00ED1C5A">
        <w:t>)</w:t>
      </w:r>
      <w:r>
        <w:t xml:space="preserve"> </w:t>
      </w:r>
    </w:p>
    <w:p w14:paraId="1E7B0A60" w14:textId="6808D704" w:rsidR="00217A51" w:rsidRDefault="00217A51" w:rsidP="00217A51">
      <w:pPr>
        <w:pStyle w:val="Caption"/>
        <w:keepNext/>
        <w:jc w:val="center"/>
      </w:pPr>
      <w:r>
        <w:t xml:space="preserve">Obrázek 7 - </w:t>
      </w:r>
      <w:r w:rsidRPr="001F7B33">
        <w:t xml:space="preserve">Ukázka kódu </w:t>
      </w:r>
      <w:r>
        <w:t>kontroleru</w:t>
      </w:r>
      <w:r w:rsidRPr="001F7B33">
        <w:t xml:space="preserve"> </w:t>
      </w:r>
      <w:r>
        <w:t>Sdileni</w:t>
      </w:r>
    </w:p>
    <w:p w14:paraId="0887905D" w14:textId="66F2134E" w:rsidR="00677B8F" w:rsidRPr="00677B8F" w:rsidRDefault="00677B8F" w:rsidP="00677B8F">
      <w:r>
        <w:rPr>
          <w:noProof/>
        </w:rPr>
        <w:drawing>
          <wp:inline distT="0" distB="0" distL="0" distR="0" wp14:anchorId="6FDB73A5" wp14:editId="7A26FC80">
            <wp:extent cx="6120765" cy="148653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1486535"/>
                    </a:xfrm>
                    <a:prstGeom prst="rect">
                      <a:avLst/>
                    </a:prstGeom>
                  </pic:spPr>
                </pic:pic>
              </a:graphicData>
            </a:graphic>
          </wp:inline>
        </w:drawing>
      </w:r>
    </w:p>
    <w:p w14:paraId="108CD8D2" w14:textId="77777777" w:rsidR="00217A51" w:rsidRDefault="00217A51" w:rsidP="00217A51">
      <w:pPr>
        <w:tabs>
          <w:tab w:val="left" w:pos="7005"/>
        </w:tabs>
        <w:jc w:val="right"/>
        <w:rPr>
          <w:b/>
        </w:rPr>
      </w:pPr>
      <w:r>
        <w:rPr>
          <w:b/>
        </w:rPr>
        <w:t>[zdroj: vlastní</w:t>
      </w:r>
      <w:r w:rsidRPr="00916D36">
        <w:rPr>
          <w:b/>
        </w:rPr>
        <w:t>]</w:t>
      </w:r>
    </w:p>
    <w:p w14:paraId="3A2509A3" w14:textId="41921664" w:rsidR="00677B8F" w:rsidRDefault="00815B27" w:rsidP="00677B8F">
      <w:r>
        <w:t>Po odeslání A</w:t>
      </w:r>
      <w:r w:rsidR="00217A51">
        <w:t>jaxového požadavku dostaneme I</w:t>
      </w:r>
      <w:r w:rsidR="00B25ECF">
        <w:t>D udělaného testu. Zkontroluje</w:t>
      </w:r>
      <w:r w:rsidR="00217A51">
        <w:t>, jestli to sdíl</w:t>
      </w:r>
      <w:r w:rsidR="009254BF">
        <w:t>í člověk, který vypracoval test. I</w:t>
      </w:r>
      <w:r w:rsidR="00217A51">
        <w:t xml:space="preserve"> když by nemělo být možné, </w:t>
      </w:r>
      <w:r w:rsidR="00B25ECF">
        <w:t>a</w:t>
      </w:r>
      <w:r w:rsidR="00B25ECF">
        <w:t>by sedané tlačítko zobrazilo jinému uživateli</w:t>
      </w:r>
      <w:r w:rsidR="00B25ECF">
        <w:t>.</w:t>
      </w:r>
      <w:r w:rsidR="00217A51">
        <w:t xml:space="preserve"> Vygeneruje tedy to</w:t>
      </w:r>
      <w:r w:rsidR="009254BF">
        <w:t>ken pomocí metody random_string (</w:t>
      </w:r>
      <w:r w:rsidR="00217A51">
        <w:t xml:space="preserve">alnum znamená, že to budou alfanumerické hodnoty a 32, </w:t>
      </w:r>
      <w:r w:rsidR="00B25ECF">
        <w:t>což je délka tokenu</w:t>
      </w:r>
      <w:r w:rsidR="009254BF">
        <w:t>)</w:t>
      </w:r>
      <w:r w:rsidR="00217A51">
        <w:t xml:space="preserve">. K tomuto tokenu se přidá ID udělaného testu, protože by se mohlo stát, že </w:t>
      </w:r>
      <w:r w:rsidR="00ED1C5A">
        <w:t xml:space="preserve">by token byl stejný. Poté </w:t>
      </w:r>
      <w:r w:rsidR="00B25ECF">
        <w:t xml:space="preserve">se </w:t>
      </w:r>
      <w:r w:rsidR="00ED1C5A">
        <w:t>už zavolá</w:t>
      </w:r>
      <w:r w:rsidR="00B25ECF">
        <w:t xml:space="preserve"> metoda</w:t>
      </w:r>
      <w:r w:rsidR="00ED1C5A">
        <w:t xml:space="preserve"> helperu pro sdílení na Facebooku.</w:t>
      </w:r>
    </w:p>
    <w:p w14:paraId="42C0B3E2" w14:textId="021B39D9" w:rsidR="00ED1C5A" w:rsidRDefault="00ED1C5A" w:rsidP="00ED1C5A">
      <w:pPr>
        <w:pStyle w:val="Heading3"/>
      </w:pPr>
      <w:bookmarkStart w:id="40" w:name="_Toc478488381"/>
      <w:r>
        <w:t>Kontroler MainU</w:t>
      </w:r>
      <w:bookmarkEnd w:id="40"/>
    </w:p>
    <w:p w14:paraId="200BDC9D" w14:textId="510A304C" w:rsidR="00ED1C5A" w:rsidRDefault="00ED1C5A" w:rsidP="00ED1C5A">
      <w:r>
        <w:t>Jsou zde metody, které může využívat jen učitel nebo administrátor. K určitým metodám může být učitelům přidělen přístup.</w:t>
      </w:r>
    </w:p>
    <w:p w14:paraId="4C5412FB" w14:textId="77777777" w:rsidR="00D32939" w:rsidRDefault="00D32939" w:rsidP="00ED1C5A"/>
    <w:p w14:paraId="50690F68" w14:textId="77777777" w:rsidR="00D32939" w:rsidRDefault="00D32939" w:rsidP="00ED1C5A"/>
    <w:p w14:paraId="6980FC05" w14:textId="77777777" w:rsidR="00D32939" w:rsidRDefault="00D32939" w:rsidP="00ED1C5A"/>
    <w:p w14:paraId="14513398" w14:textId="77777777" w:rsidR="00D32939" w:rsidRDefault="00D32939" w:rsidP="00ED1C5A"/>
    <w:p w14:paraId="0A3517A7" w14:textId="77777777" w:rsidR="00D32939" w:rsidRDefault="00D32939" w:rsidP="00ED1C5A"/>
    <w:p w14:paraId="31D91572" w14:textId="77777777" w:rsidR="00D32939" w:rsidRDefault="00D32939" w:rsidP="00ED1C5A"/>
    <w:p w14:paraId="1E9FCE36" w14:textId="77777777" w:rsidR="00D32939" w:rsidRDefault="00D32939" w:rsidP="00ED1C5A"/>
    <w:p w14:paraId="73B6B253" w14:textId="77777777" w:rsidR="00D32939" w:rsidRDefault="00D32939" w:rsidP="00ED1C5A"/>
    <w:p w14:paraId="3C960607" w14:textId="3DECD4B5" w:rsidR="00D32939" w:rsidRDefault="00D32939" w:rsidP="00D32939">
      <w:pPr>
        <w:pStyle w:val="Caption"/>
        <w:keepNext/>
        <w:jc w:val="center"/>
      </w:pPr>
      <w:r>
        <w:lastRenderedPageBreak/>
        <w:t xml:space="preserve">Obrázek 8 - </w:t>
      </w:r>
      <w:r w:rsidRPr="001F7B33">
        <w:t xml:space="preserve">Ukázka kódu </w:t>
      </w:r>
      <w:r>
        <w:t>kontroleru</w:t>
      </w:r>
      <w:r w:rsidRPr="001F7B33">
        <w:t xml:space="preserve"> </w:t>
      </w:r>
      <w:r>
        <w:t>MainU</w:t>
      </w:r>
    </w:p>
    <w:p w14:paraId="0EEBAFA0" w14:textId="28719107" w:rsidR="00ED1C5A" w:rsidRPr="00ED1C5A" w:rsidRDefault="00DF6322" w:rsidP="00ED1C5A">
      <w:r>
        <w:rPr>
          <w:noProof/>
        </w:rPr>
        <w:drawing>
          <wp:inline distT="0" distB="0" distL="0" distR="0" wp14:anchorId="27D57A48" wp14:editId="34C43B18">
            <wp:extent cx="6120765" cy="332232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3322320"/>
                    </a:xfrm>
                    <a:prstGeom prst="rect">
                      <a:avLst/>
                    </a:prstGeom>
                  </pic:spPr>
                </pic:pic>
              </a:graphicData>
            </a:graphic>
          </wp:inline>
        </w:drawing>
      </w:r>
    </w:p>
    <w:p w14:paraId="2F8BA4C0" w14:textId="77777777" w:rsidR="00486CD8" w:rsidRDefault="00486CD8" w:rsidP="00486CD8">
      <w:pPr>
        <w:tabs>
          <w:tab w:val="left" w:pos="7005"/>
        </w:tabs>
        <w:jc w:val="right"/>
        <w:rPr>
          <w:b/>
        </w:rPr>
      </w:pPr>
      <w:r>
        <w:rPr>
          <w:b/>
        </w:rPr>
        <w:t>[zdroj: vlastní</w:t>
      </w:r>
      <w:r w:rsidRPr="00916D36">
        <w:rPr>
          <w:b/>
        </w:rPr>
        <w:t>]</w:t>
      </w:r>
    </w:p>
    <w:p w14:paraId="1850E542" w14:textId="0C23FD61" w:rsidR="00FA47C2" w:rsidRPr="00FA47C2" w:rsidRDefault="00FA47C2" w:rsidP="00FA47C2">
      <w:pPr>
        <w:jc w:val="center"/>
      </w:pPr>
    </w:p>
    <w:p w14:paraId="5A205812" w14:textId="450C7DB8" w:rsidR="009B45C6" w:rsidRDefault="00D32939" w:rsidP="009B45C6">
      <w:r>
        <w:t xml:space="preserve">Metoda slouží pro vytvoření třídy. Na začátku </w:t>
      </w:r>
      <w:r w:rsidR="00B25ECF">
        <w:t xml:space="preserve">se </w:t>
      </w:r>
      <w:r>
        <w:t>kon</w:t>
      </w:r>
      <w:r w:rsidR="00B25ECF">
        <w:t>troluje</w:t>
      </w:r>
      <w:r w:rsidR="009254BF">
        <w:t>, jestli má uživatel pravomoci. Konkré</w:t>
      </w:r>
      <w:r>
        <w:t xml:space="preserve">tně pokud zde pokud nemá pravomoci administrátora a ani pravomoci na vytvoření nové třídy. </w:t>
      </w:r>
      <w:r w:rsidR="00DF6322">
        <w:t>Zkontrolujeme</w:t>
      </w:r>
      <w:r w:rsidR="000B4273">
        <w:t>,</w:t>
      </w:r>
      <w:r w:rsidR="00DF6322">
        <w:t xml:space="preserve"> jestli název třídy vyhovuje, tedy jestli obsahuje jen čísla, písmena nebo tečku. </w:t>
      </w:r>
      <w:r w:rsidR="000B4273">
        <w:t xml:space="preserve">Pro toto byla vytvořena metoda overeni a pomocí callback_overeni ji zavoláme, samotná metoda nám vrátí </w:t>
      </w:r>
      <w:r w:rsidR="000B06F6">
        <w:t>true</w:t>
      </w:r>
      <w:r w:rsidR="000B4273">
        <w:t xml:space="preserve"> nebo </w:t>
      </w:r>
      <w:r w:rsidR="000B06F6">
        <w:t>false</w:t>
      </w:r>
      <w:r w:rsidR="000B4273">
        <w:t xml:space="preserve">. </w:t>
      </w:r>
      <w:r>
        <w:t>Poté zko</w:t>
      </w:r>
      <w:r w:rsidR="000B4273">
        <w:t>n</w:t>
      </w:r>
      <w:r>
        <w:t>trolujeme</w:t>
      </w:r>
      <w:r w:rsidR="000B4273">
        <w:t>,</w:t>
      </w:r>
      <w:r>
        <w:t xml:space="preserve"> jestli na dané škole již neexistuje třída </w:t>
      </w:r>
      <w:r w:rsidR="00532D50">
        <w:t>daného jména. Pokud třídu vytváří administrátor, tak se škola vezme z input dialogu. U učitele se vezme jeho škola. Poté co splní všechny podmínky, tak se vytvoří třída a nastaví flashdata a přesměruje na stránku kde by</w:t>
      </w:r>
      <w:r w:rsidR="000B06F6">
        <w:t>la třída vytvářena. U administrá</w:t>
      </w:r>
      <w:r w:rsidR="00532D50">
        <w:t>tora jinam než u učitele.</w:t>
      </w:r>
    </w:p>
    <w:p w14:paraId="232231FA" w14:textId="3CB84B3F" w:rsidR="00373B9B" w:rsidRDefault="00373B9B" w:rsidP="00373B9B">
      <w:pPr>
        <w:pStyle w:val="Heading3"/>
      </w:pPr>
      <w:bookmarkStart w:id="41" w:name="_Toc478488382"/>
      <w:r>
        <w:t>Kontroler Profil</w:t>
      </w:r>
      <w:bookmarkEnd w:id="41"/>
    </w:p>
    <w:p w14:paraId="052B93EB" w14:textId="1219657D" w:rsidR="00373B9B" w:rsidRDefault="00373B9B" w:rsidP="00373B9B">
      <w:r>
        <w:t>Slouží pro profilové funkce jako například zobrazení svých výsledků.</w:t>
      </w:r>
    </w:p>
    <w:p w14:paraId="735737EF" w14:textId="77777777" w:rsidR="003D2F07" w:rsidRDefault="003D2F07" w:rsidP="00373B9B"/>
    <w:p w14:paraId="0741C7E0" w14:textId="0E8AD084" w:rsidR="00373B9B" w:rsidRDefault="00373B9B" w:rsidP="00373B9B">
      <w:pPr>
        <w:pStyle w:val="Caption"/>
        <w:keepNext/>
        <w:jc w:val="center"/>
      </w:pPr>
      <w:r>
        <w:lastRenderedPageBreak/>
        <w:t>Obrázek 9 – Ukázka kódu kontroleru Profil</w:t>
      </w:r>
    </w:p>
    <w:p w14:paraId="37E6378D" w14:textId="31B240D8" w:rsidR="003D2F07" w:rsidRDefault="001D0FB9" w:rsidP="003D2F07">
      <w:r>
        <w:rPr>
          <w:noProof/>
        </w:rPr>
        <w:drawing>
          <wp:inline distT="0" distB="0" distL="0" distR="0" wp14:anchorId="1E6E78D6" wp14:editId="32B233C7">
            <wp:extent cx="6120765" cy="3681095"/>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3681095"/>
                    </a:xfrm>
                    <a:prstGeom prst="rect">
                      <a:avLst/>
                    </a:prstGeom>
                  </pic:spPr>
                </pic:pic>
              </a:graphicData>
            </a:graphic>
          </wp:inline>
        </w:drawing>
      </w:r>
      <w:r w:rsidR="003D2F07">
        <w:t xml:space="preserve">    </w:t>
      </w:r>
    </w:p>
    <w:p w14:paraId="5664E493" w14:textId="77777777" w:rsidR="003D2F07" w:rsidRDefault="003D2F07" w:rsidP="003D2F07">
      <w:pPr>
        <w:tabs>
          <w:tab w:val="left" w:pos="7005"/>
        </w:tabs>
        <w:jc w:val="right"/>
        <w:rPr>
          <w:b/>
        </w:rPr>
      </w:pPr>
      <w:r>
        <w:rPr>
          <w:b/>
        </w:rPr>
        <w:t>[zdroj: vlastní</w:t>
      </w:r>
      <w:r w:rsidRPr="00916D36">
        <w:rPr>
          <w:b/>
        </w:rPr>
        <w:t>]</w:t>
      </w:r>
    </w:p>
    <w:p w14:paraId="13FF3DEB" w14:textId="3AF5A488" w:rsidR="003D2F07" w:rsidRPr="003D2F07" w:rsidRDefault="003D2F07" w:rsidP="003D2F07">
      <w:r>
        <w:t xml:space="preserve">Nejdříve </w:t>
      </w:r>
      <w:r w:rsidR="008D4BF4">
        <w:t>metoda zkontroluje</w:t>
      </w:r>
      <w:r>
        <w:t>, jestli daný uživatel není učitel nebo administrátor, protože ten se do třídy připojit nemůže</w:t>
      </w:r>
      <w:r w:rsidR="008D4BF4">
        <w:t>. Poté je zjištěno</w:t>
      </w:r>
      <w:r w:rsidR="00F31E71">
        <w:t xml:space="preserve"> I</w:t>
      </w:r>
      <w:r w:rsidR="008D4BF4">
        <w:t>D přihlášeného uživatele a metoda zkontroluje</w:t>
      </w:r>
      <w:r w:rsidR="00F31E71">
        <w:t xml:space="preserve">, jestli daná třída existuje nebo jestli už nemá žádost o přijetí do třídy. Pokud obě tyto podmínky splňuje, tak se odešle žádost a přesměruje </w:t>
      </w:r>
      <w:r w:rsidR="008D4BF4">
        <w:t xml:space="preserve">uživatele </w:t>
      </w:r>
      <w:r w:rsidR="00F31E71">
        <w:t xml:space="preserve">s hláškou a úspěchu zpátky na moje třída. </w:t>
      </w:r>
    </w:p>
    <w:p w14:paraId="04EDEC00" w14:textId="77777777" w:rsidR="003D2F07" w:rsidRPr="003D2F07" w:rsidRDefault="003D2F07" w:rsidP="003D2F07"/>
    <w:p w14:paraId="5654ADE6" w14:textId="77777777" w:rsidR="00373B9B" w:rsidRPr="00373B9B" w:rsidRDefault="00373B9B" w:rsidP="00373B9B"/>
    <w:p w14:paraId="607C06CE" w14:textId="77777777" w:rsidR="00373B9B" w:rsidRDefault="00373B9B" w:rsidP="00373B9B"/>
    <w:p w14:paraId="21885C27" w14:textId="77777777" w:rsidR="00373B9B" w:rsidRPr="00373B9B" w:rsidRDefault="00373B9B" w:rsidP="00373B9B"/>
    <w:p w14:paraId="161BA21B" w14:textId="77777777" w:rsidR="005D2F63" w:rsidRDefault="005D2F63" w:rsidP="005D2F63">
      <w:pPr>
        <w:ind w:left="360"/>
      </w:pPr>
    </w:p>
    <w:p w14:paraId="74C543A8" w14:textId="21FA452F" w:rsidR="002203B5" w:rsidRDefault="002203B5" w:rsidP="002203B5">
      <w:pPr>
        <w:pStyle w:val="Heading2"/>
      </w:pPr>
      <w:bookmarkStart w:id="42" w:name="_Toc478488384"/>
      <w:r>
        <w:t>Použité obrázky</w:t>
      </w:r>
      <w:bookmarkEnd w:id="42"/>
    </w:p>
    <w:p w14:paraId="6AF05BAF" w14:textId="0B3FC534" w:rsidR="002203B5" w:rsidRDefault="002203B5" w:rsidP="002203B5">
      <w:r>
        <w:t xml:space="preserve">Pro potřeby projektu konktrétně hlavní strany byly </w:t>
      </w:r>
      <w:r w:rsidR="007269CC">
        <w:t>použity obrázky ze stránky Pixa</w:t>
      </w:r>
      <w:r>
        <w:t xml:space="preserve">bay, která poskytuje fotografie pod </w:t>
      </w:r>
      <w:r w:rsidRPr="002203B5">
        <w:t>Creative Commons</w:t>
      </w:r>
      <w:r>
        <w:t xml:space="preserve"> CC0 licencí. </w:t>
      </w:r>
    </w:p>
    <w:p w14:paraId="51CFBF7C" w14:textId="16331455" w:rsidR="002203B5" w:rsidRDefault="002203B5" w:rsidP="002203B5">
      <w:r>
        <w:t>Obrázky</w:t>
      </w:r>
      <w:r w:rsidR="007269CC">
        <w:t xml:space="preserve"> na hlavní straně</w:t>
      </w:r>
      <w:r>
        <w:t>:</w:t>
      </w:r>
    </w:p>
    <w:p w14:paraId="44313D0F" w14:textId="52196B2B" w:rsidR="002203B5" w:rsidRDefault="002028FD" w:rsidP="002203B5">
      <w:hyperlink r:id="rId25" w:history="1">
        <w:r w:rsidR="002203B5" w:rsidRPr="003015C7">
          <w:rPr>
            <w:rStyle w:val="Hyperlink"/>
          </w:rPr>
          <w:t>https://pixabay.com/cs/sv%C4%9Bt-zem%C4%9B-planeta-kontinenty-154527/</w:t>
        </w:r>
      </w:hyperlink>
    </w:p>
    <w:p w14:paraId="4147B87C" w14:textId="4EB98B7E" w:rsidR="002203B5" w:rsidRDefault="002028FD" w:rsidP="002203B5">
      <w:hyperlink r:id="rId26" w:history="1">
        <w:r w:rsidR="007269CC" w:rsidRPr="003015C7">
          <w:rPr>
            <w:rStyle w:val="Hyperlink"/>
          </w:rPr>
          <w:t>https://pixabay.com/cs/zased%C3%A1n%C3%AD-v%C4%9Bda-piktogram-%C3%BAnava-1989711/</w:t>
        </w:r>
      </w:hyperlink>
    </w:p>
    <w:p w14:paraId="77797C05" w14:textId="61439114" w:rsidR="007269CC" w:rsidRDefault="002028FD" w:rsidP="002203B5">
      <w:hyperlink r:id="rId27" w:history="1">
        <w:r w:rsidR="007269CC" w:rsidRPr="003015C7">
          <w:rPr>
            <w:rStyle w:val="Hyperlink"/>
          </w:rPr>
          <w:t>https://pixabay.com/cs/lebka-hlava-lidsk%C3%A9-lid%C3%A9-osoby-2028555/</w:t>
        </w:r>
      </w:hyperlink>
    </w:p>
    <w:p w14:paraId="2618483D" w14:textId="4C254F10" w:rsidR="007269CC" w:rsidRDefault="002028FD" w:rsidP="002203B5">
      <w:hyperlink r:id="rId28" w:history="1">
        <w:r w:rsidR="007269CC" w:rsidRPr="003015C7">
          <w:rPr>
            <w:rStyle w:val="Hyperlink"/>
          </w:rPr>
          <w:t>https://pixabay.com/cs/%C5%BEena-zem%C4%9Bkoule-ruka-silueta-1297600/</w:t>
        </w:r>
      </w:hyperlink>
    </w:p>
    <w:p w14:paraId="145CDBF7" w14:textId="74B605FD" w:rsidR="007269CC" w:rsidRDefault="002028FD" w:rsidP="002203B5">
      <w:hyperlink r:id="rId29" w:history="1">
        <w:r w:rsidR="007269CC" w:rsidRPr="003015C7">
          <w:rPr>
            <w:rStyle w:val="Hyperlink"/>
          </w:rPr>
          <w:t>https://pixabay.com/go/?t=list-shutterstock&amp;id=233039446</w:t>
        </w:r>
      </w:hyperlink>
    </w:p>
    <w:p w14:paraId="6BE5CD70" w14:textId="77777777" w:rsidR="00FF3053" w:rsidRDefault="002028FD" w:rsidP="00FF3053">
      <w:hyperlink r:id="rId30" w:history="1">
        <w:r w:rsidR="00FF3053" w:rsidRPr="003015C7">
          <w:rPr>
            <w:rStyle w:val="Hyperlink"/>
          </w:rPr>
          <w:t>https://pixabay.com/cs/%C5%A1koly-u%C4%8Ditel-matematika-307641/</w:t>
        </w:r>
      </w:hyperlink>
    </w:p>
    <w:p w14:paraId="62E26C10" w14:textId="235886AB" w:rsidR="007269CC" w:rsidRDefault="007269CC" w:rsidP="002203B5">
      <w:r>
        <w:t>Další obrázky:</w:t>
      </w:r>
    </w:p>
    <w:p w14:paraId="121CD6BF" w14:textId="47AA1487" w:rsidR="007269CC" w:rsidRDefault="002028FD" w:rsidP="002203B5">
      <w:hyperlink r:id="rId31" w:history="1">
        <w:r w:rsidR="007269CC" w:rsidRPr="003015C7">
          <w:rPr>
            <w:rStyle w:val="Hyperlink"/>
          </w:rPr>
          <w:t>https://pixabay.com/cs/avatar-%C4%8Dern%C3%A1-hlava-monochromatick%C3%A9-1299805/</w:t>
        </w:r>
      </w:hyperlink>
    </w:p>
    <w:p w14:paraId="0610A41D" w14:textId="20D1647E" w:rsidR="007269CC" w:rsidRDefault="00FF3053" w:rsidP="002203B5">
      <w:r>
        <w:t xml:space="preserve">Ikony </w:t>
      </w:r>
      <w:r w:rsidR="002350CC">
        <w:t xml:space="preserve">Administrace, </w:t>
      </w:r>
      <w:r>
        <w:t>Facebooku a Twitteru byly získaný z webu Iconfinder.</w:t>
      </w:r>
    </w:p>
    <w:p w14:paraId="6FC279BD" w14:textId="41D19A3E" w:rsidR="00FF3053" w:rsidRDefault="002028FD" w:rsidP="002203B5">
      <w:pPr>
        <w:rPr>
          <w:rStyle w:val="Hyperlink"/>
        </w:rPr>
      </w:pPr>
      <w:hyperlink r:id="rId32" w:anchor="size=128" w:history="1">
        <w:r w:rsidR="00FF3053" w:rsidRPr="003015C7">
          <w:rPr>
            <w:rStyle w:val="Hyperlink"/>
          </w:rPr>
          <w:t>https://www.iconfinder.com/icons/771366/facebook_logo_media_network_share_social_square_icon#size=128</w:t>
        </w:r>
      </w:hyperlink>
    </w:p>
    <w:p w14:paraId="211726B3" w14:textId="4ECC5CC3" w:rsidR="002350CC" w:rsidRDefault="002028FD" w:rsidP="002203B5">
      <w:pPr>
        <w:rPr>
          <w:rStyle w:val="Hyperlink"/>
        </w:rPr>
      </w:pPr>
      <w:hyperlink r:id="rId33" w:anchor="size=128" w:history="1">
        <w:r w:rsidR="002350CC" w:rsidRPr="00B8220E">
          <w:rPr>
            <w:rStyle w:val="Hyperlink"/>
          </w:rPr>
          <w:t>https://www.iconfinder.com/icons/599559/assembling_assembly_change_control_fitting_fix_install_manage_mounting_setting_tools_useability_icon#size=128</w:t>
        </w:r>
      </w:hyperlink>
    </w:p>
    <w:p w14:paraId="6509BA55" w14:textId="461D0FDA" w:rsidR="002350CC" w:rsidRDefault="002350CC" w:rsidP="002203B5">
      <w:pPr>
        <w:rPr>
          <w:rStyle w:val="Hyperlink"/>
        </w:rPr>
      </w:pPr>
      <w:r w:rsidRPr="002350CC">
        <w:rPr>
          <w:rStyle w:val="Hyperlink"/>
        </w:rPr>
        <w:t>https://www.iconfinder.com/icons/719057/bird_logo_logotype_twitter_icon#size=128</w:t>
      </w:r>
    </w:p>
    <w:p w14:paraId="1064F0A3" w14:textId="73E45FA7" w:rsidR="00AE0E7A" w:rsidRDefault="00AE0E7A" w:rsidP="002203B5">
      <w:pPr>
        <w:rPr>
          <w:rStyle w:val="Hyperlink"/>
        </w:rPr>
      </w:pPr>
    </w:p>
    <w:p w14:paraId="1B368E4B" w14:textId="4CE47C8F" w:rsidR="00AE0E7A" w:rsidRDefault="00AE0E7A" w:rsidP="00AE0E7A">
      <w:pPr>
        <w:pStyle w:val="Heading2"/>
        <w:rPr>
          <w:rStyle w:val="Hyperlink"/>
          <w:color w:val="auto"/>
          <w:u w:val="none"/>
        </w:rPr>
      </w:pPr>
      <w:bookmarkStart w:id="43" w:name="_Toc478488385"/>
      <w:r>
        <w:rPr>
          <w:rStyle w:val="Hyperlink"/>
          <w:color w:val="auto"/>
          <w:u w:val="none"/>
        </w:rPr>
        <w:t>Další použité designové prvky</w:t>
      </w:r>
      <w:bookmarkEnd w:id="43"/>
    </w:p>
    <w:p w14:paraId="748B6851" w14:textId="538307B5" w:rsidR="00AE0E7A" w:rsidRDefault="00E95BC9" w:rsidP="00AE0E7A">
      <w:r>
        <w:t>Z webu Bootsnipp (2</w:t>
      </w:r>
      <w:r w:rsidR="00AE0E7A">
        <w:t>), kde můžete najít mnoho designových prvků a dalších věci pro Bootstrap.</w:t>
      </w:r>
      <w:r w:rsidR="0007489E">
        <w:t xml:space="preserve"> Všechny jsou pod MIT licencí.</w:t>
      </w:r>
      <w:r w:rsidR="00AE0E7A">
        <w:t xml:space="preserve"> Byly použity následující prvky:</w:t>
      </w:r>
    </w:p>
    <w:p w14:paraId="3117A3BC" w14:textId="39EF29CA" w:rsidR="00AE0E7A" w:rsidRDefault="002028FD" w:rsidP="00AE0E7A">
      <w:hyperlink r:id="rId34" w:history="1">
        <w:r w:rsidR="00AE0E7A" w:rsidRPr="00543B9F">
          <w:rPr>
            <w:rStyle w:val="Hyperlink"/>
          </w:rPr>
          <w:t>http://bootsnipp.com/snippets/featured/news-carousel</w:t>
        </w:r>
      </w:hyperlink>
    </w:p>
    <w:p w14:paraId="2722EAE6" w14:textId="316215CE" w:rsidR="007E53E4" w:rsidRDefault="002028FD" w:rsidP="00AE0E7A">
      <w:pPr>
        <w:rPr>
          <w:rStyle w:val="Hyperlink"/>
        </w:rPr>
      </w:pPr>
      <w:hyperlink r:id="rId35" w:history="1">
        <w:r w:rsidR="007E53E4" w:rsidRPr="00543B9F">
          <w:rPr>
            <w:rStyle w:val="Hyperlink"/>
          </w:rPr>
          <w:t>http://bootsnipp.com/snippets/nPvnk</w:t>
        </w:r>
      </w:hyperlink>
    </w:p>
    <w:p w14:paraId="07F9DAA6" w14:textId="14F576CC" w:rsidR="00A10311" w:rsidRDefault="002028FD" w:rsidP="00AE0E7A">
      <w:pPr>
        <w:rPr>
          <w:rStyle w:val="Hyperlink"/>
        </w:rPr>
      </w:pPr>
      <w:hyperlink r:id="rId36" w:history="1">
        <w:r w:rsidR="00A10311" w:rsidRPr="001D7551">
          <w:rPr>
            <w:rStyle w:val="Hyperlink"/>
          </w:rPr>
          <w:t>http://bootsnipp.com/snippets/featured/fancy-navbar-login-sign-in-form</w:t>
        </w:r>
      </w:hyperlink>
    </w:p>
    <w:p w14:paraId="6DE4925B" w14:textId="64552B2C" w:rsidR="003157E2" w:rsidRDefault="003157E2" w:rsidP="00AE0E7A">
      <w:pPr>
        <w:rPr>
          <w:rStyle w:val="Hyperlink"/>
          <w:u w:val="none"/>
        </w:rPr>
      </w:pPr>
    </w:p>
    <w:p w14:paraId="3266352A" w14:textId="0BAA2BB0" w:rsidR="003157E2" w:rsidRPr="003157E2" w:rsidRDefault="003157E2" w:rsidP="00AE0E7A">
      <w:pPr>
        <w:rPr>
          <w:rStyle w:val="Hyperlink"/>
          <w:color w:val="auto"/>
          <w:u w:val="none"/>
        </w:rPr>
      </w:pPr>
      <w:r w:rsidRPr="003157E2">
        <w:rPr>
          <w:rStyle w:val="Hyperlink"/>
          <w:color w:val="auto"/>
          <w:u w:val="none"/>
        </w:rPr>
        <w:t>Dále ještě z webu W3school (21):</w:t>
      </w:r>
    </w:p>
    <w:p w14:paraId="27DBD031" w14:textId="6B184544" w:rsidR="003157E2" w:rsidRDefault="002028FD" w:rsidP="00AE0E7A">
      <w:hyperlink r:id="rId37" w:history="1">
        <w:r w:rsidR="003157E2" w:rsidRPr="00B8220E">
          <w:rPr>
            <w:rStyle w:val="Hyperlink"/>
          </w:rPr>
          <w:t>https://www.w3schools.com/howto/howto_js_filter_table.asp</w:t>
        </w:r>
      </w:hyperlink>
    </w:p>
    <w:p w14:paraId="5D424E40" w14:textId="77777777" w:rsidR="007E53E4" w:rsidRDefault="007E53E4" w:rsidP="00AE0E7A"/>
    <w:p w14:paraId="028EC421" w14:textId="77777777" w:rsidR="00AE0E7A" w:rsidRPr="00AE0E7A" w:rsidRDefault="00AE0E7A" w:rsidP="00AE0E7A"/>
    <w:p w14:paraId="205FD920" w14:textId="77777777" w:rsidR="000B4273" w:rsidRDefault="000B4273" w:rsidP="000B4273">
      <w:pPr>
        <w:pStyle w:val="Heading1"/>
      </w:pPr>
      <w:bookmarkStart w:id="44" w:name="_Toc415495827"/>
      <w:bookmarkStart w:id="45" w:name="_Toc478488386"/>
      <w:r>
        <w:lastRenderedPageBreak/>
        <w:t>Uživatelská DOKUMENTACE</w:t>
      </w:r>
      <w:bookmarkEnd w:id="44"/>
      <w:bookmarkEnd w:id="45"/>
    </w:p>
    <w:p w14:paraId="010732A0" w14:textId="77777777" w:rsidR="001D0FB9" w:rsidRDefault="001D0FB9" w:rsidP="001D0FB9">
      <w:pPr>
        <w:pStyle w:val="Heading3"/>
      </w:pPr>
      <w:bookmarkStart w:id="46" w:name="_Toc478488388"/>
      <w:bookmarkStart w:id="47" w:name="_Toc415495828"/>
      <w:bookmarkStart w:id="48" w:name="_Toc478488387"/>
      <w:r w:rsidRPr="003124EC">
        <w:t>Vlastní instalace</w:t>
      </w:r>
      <w:bookmarkEnd w:id="46"/>
    </w:p>
    <w:p w14:paraId="0C2DDD39" w14:textId="77777777" w:rsidR="001D0FB9" w:rsidRDefault="001D0FB9" w:rsidP="001D0FB9">
      <w:r w:rsidRPr="003124EC">
        <w:t>Pro zprovoznění projektu na serveru je nutný databázový server MySQL ve verzi 5.5.53 nebo vyšší. Webový server Apache ve verzi 2.4.7 a vyšší. PhpMyAdmin ve verzi 4.0.1 a vyšší. V souboru config.php „\application\config\config.php“ je potřeba nastavit „$config[„base_url“] na adresu serveru</w:t>
      </w:r>
      <w:r>
        <w:t xml:space="preserve"> (na konci musí být lomítko)</w:t>
      </w:r>
      <w:r w:rsidRPr="003124EC">
        <w:t>. V souboru database.php „\application\config\database.php“ nastavit řádky 78, 79, 80 a 81, zde nastavujeme (hostname, username, password, database)</w:t>
      </w:r>
      <w:r>
        <w:t xml:space="preserve">. </w:t>
      </w:r>
      <w:r w:rsidRPr="003124EC">
        <w:t>Dále je potřeba nainstalovat přiložený sql s</w:t>
      </w:r>
      <w:r>
        <w:t>kript "c9.sql" do vaší databáze. Soubor můžete nalézt v příloze.</w:t>
      </w:r>
    </w:p>
    <w:p w14:paraId="26519917" w14:textId="77777777" w:rsidR="000E62F1" w:rsidRDefault="000E62F1" w:rsidP="000E62F1">
      <w:pPr>
        <w:pStyle w:val="Heading3"/>
      </w:pPr>
      <w:bookmarkStart w:id="49" w:name="_Toc478488370"/>
      <w:r>
        <w:t>Instalace knihoven</w:t>
      </w:r>
      <w:bookmarkEnd w:id="49"/>
    </w:p>
    <w:p w14:paraId="236AC5C6" w14:textId="77777777" w:rsidR="000E62F1" w:rsidRDefault="000E62F1" w:rsidP="000E62F1">
      <w:r>
        <w:t>Nejdříve</w:t>
      </w:r>
      <w:r w:rsidRPr="00FC71CC">
        <w:t xml:space="preserve"> bylo potřeba nainstalovat</w:t>
      </w:r>
      <w:r>
        <w:t xml:space="preserve"> Ion Auth. Po stažení byly překopírovány jednotlivé soubory do složek pro ně určené. Například config/ion_auth.php do složky application/config. Poté už bylo jen nutné spustit SQL skript na nahrání tabulek, které knihovna využívá. Knihovna má český překlad až na výjimky, které byly nutné přeložit. Její nástavba Ion Auth ACL, se nainstalovala úplně stejně, administrace by byla vyřešena. Poté byl naistalován Krajee Input plugin, se kterým byly nemalé problémy, protože nechtěl spolupracovat s CI. Pro větší jednoduchost byla použita Layout knihovna (17), která je volně dostupná k použití a díky ní nemusíte psát všude navigaci a hlavičky. Pro čtení KML souborů byla ještě potřeba instalace Googlemaps knihovny. Tímto by byla instalace dokončena. </w:t>
      </w:r>
    </w:p>
    <w:p w14:paraId="7AB2C2BE" w14:textId="77777777" w:rsidR="000E62F1" w:rsidRPr="003124EC" w:rsidRDefault="000E62F1" w:rsidP="001D0FB9"/>
    <w:p w14:paraId="181968A2" w14:textId="09B066F8" w:rsidR="000B4273" w:rsidRDefault="000B4273" w:rsidP="000B4273">
      <w:pPr>
        <w:pStyle w:val="Heading2"/>
      </w:pPr>
      <w:r>
        <w:t>Základní údaje</w:t>
      </w:r>
      <w:bookmarkEnd w:id="47"/>
      <w:bookmarkEnd w:id="48"/>
    </w:p>
    <w:p w14:paraId="4F6AE87F" w14:textId="56755527" w:rsidR="00194675" w:rsidRPr="00194675" w:rsidRDefault="00194675" w:rsidP="00194675">
      <w:pPr>
        <w:pStyle w:val="Caption"/>
        <w:keepNext/>
      </w:pPr>
      <w:r>
        <w:t xml:space="preserve">Tabulka </w:t>
      </w:r>
      <w:r w:rsidR="00066214">
        <w:t>3</w:t>
      </w:r>
      <w:r>
        <w:t xml:space="preserve"> – Přístupové údaje do systému</w:t>
      </w:r>
    </w:p>
    <w:tbl>
      <w:tblPr>
        <w:tblW w:w="955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239"/>
        <w:gridCol w:w="2240"/>
        <w:gridCol w:w="2240"/>
        <w:gridCol w:w="2835"/>
      </w:tblGrid>
      <w:tr w:rsidR="000B4273" w14:paraId="3EA12988" w14:textId="77777777" w:rsidTr="00194675">
        <w:trPr>
          <w:trHeight w:val="414"/>
        </w:trPr>
        <w:tc>
          <w:tcPr>
            <w:tcW w:w="2239" w:type="dxa"/>
            <w:tcBorders>
              <w:top w:val="single" w:sz="12" w:space="0" w:color="auto"/>
              <w:bottom w:val="single" w:sz="12" w:space="0" w:color="auto"/>
            </w:tcBorders>
            <w:vAlign w:val="center"/>
          </w:tcPr>
          <w:p w14:paraId="5D5BFECA" w14:textId="77777777" w:rsidR="000B4273" w:rsidRDefault="000B4273" w:rsidP="001E4783">
            <w:pPr>
              <w:jc w:val="center"/>
              <w:rPr>
                <w:b/>
                <w:bCs/>
              </w:rPr>
            </w:pPr>
            <w:r>
              <w:rPr>
                <w:b/>
                <w:bCs/>
              </w:rPr>
              <w:t>Typ účtu</w:t>
            </w:r>
          </w:p>
        </w:tc>
        <w:tc>
          <w:tcPr>
            <w:tcW w:w="2240" w:type="dxa"/>
            <w:tcBorders>
              <w:top w:val="single" w:sz="12" w:space="0" w:color="auto"/>
              <w:bottom w:val="single" w:sz="12" w:space="0" w:color="auto"/>
            </w:tcBorders>
            <w:vAlign w:val="center"/>
          </w:tcPr>
          <w:p w14:paraId="2D4A7B54" w14:textId="77777777" w:rsidR="000B4273" w:rsidRDefault="000B4273" w:rsidP="001E4783">
            <w:pPr>
              <w:jc w:val="center"/>
              <w:rPr>
                <w:b/>
                <w:bCs/>
              </w:rPr>
            </w:pPr>
            <w:r>
              <w:rPr>
                <w:b/>
                <w:bCs/>
              </w:rPr>
              <w:t>Uživatelské jméno</w:t>
            </w:r>
          </w:p>
        </w:tc>
        <w:tc>
          <w:tcPr>
            <w:tcW w:w="2240" w:type="dxa"/>
            <w:tcBorders>
              <w:top w:val="single" w:sz="12" w:space="0" w:color="auto"/>
              <w:bottom w:val="single" w:sz="12" w:space="0" w:color="auto"/>
            </w:tcBorders>
            <w:vAlign w:val="center"/>
          </w:tcPr>
          <w:p w14:paraId="1D6A073B" w14:textId="77777777" w:rsidR="000B4273" w:rsidRDefault="000B4273" w:rsidP="001E4783">
            <w:pPr>
              <w:jc w:val="center"/>
              <w:rPr>
                <w:b/>
                <w:bCs/>
              </w:rPr>
            </w:pPr>
            <w:r>
              <w:rPr>
                <w:b/>
                <w:bCs/>
              </w:rPr>
              <w:t>Heslo</w:t>
            </w:r>
          </w:p>
        </w:tc>
        <w:tc>
          <w:tcPr>
            <w:tcW w:w="2835" w:type="dxa"/>
            <w:tcBorders>
              <w:top w:val="single" w:sz="12" w:space="0" w:color="auto"/>
              <w:bottom w:val="single" w:sz="12" w:space="0" w:color="auto"/>
            </w:tcBorders>
          </w:tcPr>
          <w:p w14:paraId="07A42161" w14:textId="77777777" w:rsidR="000B4273" w:rsidRDefault="000B4273" w:rsidP="001E4783">
            <w:pPr>
              <w:jc w:val="center"/>
              <w:rPr>
                <w:b/>
                <w:bCs/>
              </w:rPr>
            </w:pPr>
            <w:r>
              <w:rPr>
                <w:b/>
                <w:bCs/>
              </w:rPr>
              <w:t>Oprávnění</w:t>
            </w:r>
          </w:p>
        </w:tc>
      </w:tr>
      <w:tr w:rsidR="000B4273" w14:paraId="5A1A53A1" w14:textId="77777777" w:rsidTr="00194675">
        <w:trPr>
          <w:trHeight w:val="414"/>
        </w:trPr>
        <w:tc>
          <w:tcPr>
            <w:tcW w:w="2239" w:type="dxa"/>
            <w:tcBorders>
              <w:top w:val="single" w:sz="12" w:space="0" w:color="auto"/>
            </w:tcBorders>
            <w:vAlign w:val="center"/>
          </w:tcPr>
          <w:p w14:paraId="47C30F16" w14:textId="03A3708F" w:rsidR="000B4273" w:rsidRDefault="00F86960" w:rsidP="001E4783">
            <w:pPr>
              <w:jc w:val="center"/>
            </w:pPr>
            <w:r>
              <w:t>Server/SSH</w:t>
            </w:r>
          </w:p>
        </w:tc>
        <w:tc>
          <w:tcPr>
            <w:tcW w:w="2240" w:type="dxa"/>
            <w:tcBorders>
              <w:top w:val="single" w:sz="12" w:space="0" w:color="auto"/>
            </w:tcBorders>
            <w:vAlign w:val="center"/>
          </w:tcPr>
          <w:p w14:paraId="2126A02D" w14:textId="5AA0C3B3" w:rsidR="000B4273" w:rsidRDefault="00F86960" w:rsidP="001E4783">
            <w:pPr>
              <w:jc w:val="center"/>
            </w:pPr>
            <w:r>
              <w:t>administrator</w:t>
            </w:r>
          </w:p>
        </w:tc>
        <w:tc>
          <w:tcPr>
            <w:tcW w:w="2240" w:type="dxa"/>
            <w:tcBorders>
              <w:top w:val="single" w:sz="12" w:space="0" w:color="auto"/>
            </w:tcBorders>
            <w:vAlign w:val="center"/>
          </w:tcPr>
          <w:p w14:paraId="61DBA860" w14:textId="77777777" w:rsidR="000B4273" w:rsidRDefault="000B4273" w:rsidP="001E4783">
            <w:pPr>
              <w:pStyle w:val="kod"/>
              <w:jc w:val="center"/>
            </w:pPr>
            <w:r>
              <w:t>password</w:t>
            </w:r>
          </w:p>
        </w:tc>
        <w:tc>
          <w:tcPr>
            <w:tcW w:w="2835" w:type="dxa"/>
            <w:tcBorders>
              <w:top w:val="single" w:sz="12" w:space="0" w:color="auto"/>
            </w:tcBorders>
          </w:tcPr>
          <w:p w14:paraId="42D75666" w14:textId="77777777" w:rsidR="000B4273" w:rsidRDefault="000B4273" w:rsidP="001E4783">
            <w:pPr>
              <w:jc w:val="center"/>
            </w:pPr>
            <w:r>
              <w:t>Administrátor</w:t>
            </w:r>
          </w:p>
        </w:tc>
      </w:tr>
      <w:tr w:rsidR="000B4273" w14:paraId="18E19292" w14:textId="77777777" w:rsidTr="00194675">
        <w:trPr>
          <w:trHeight w:val="414"/>
        </w:trPr>
        <w:tc>
          <w:tcPr>
            <w:tcW w:w="2239" w:type="dxa"/>
            <w:vAlign w:val="center"/>
          </w:tcPr>
          <w:p w14:paraId="3F0739C1" w14:textId="77777777" w:rsidR="000B4273" w:rsidRDefault="000B4273" w:rsidP="001E4783">
            <w:pPr>
              <w:jc w:val="center"/>
            </w:pPr>
            <w:r>
              <w:t>Server/SSH</w:t>
            </w:r>
          </w:p>
        </w:tc>
        <w:tc>
          <w:tcPr>
            <w:tcW w:w="2240" w:type="dxa"/>
            <w:vAlign w:val="center"/>
          </w:tcPr>
          <w:p w14:paraId="133F7B08" w14:textId="26E30EBD" w:rsidR="000B4273" w:rsidRDefault="00F86960" w:rsidP="001E4783">
            <w:pPr>
              <w:jc w:val="center"/>
            </w:pPr>
            <w:r>
              <w:t>osoha1</w:t>
            </w:r>
          </w:p>
        </w:tc>
        <w:tc>
          <w:tcPr>
            <w:tcW w:w="2240" w:type="dxa"/>
            <w:vAlign w:val="center"/>
          </w:tcPr>
          <w:p w14:paraId="055F9430" w14:textId="0950F59F" w:rsidR="000B4273" w:rsidRDefault="00F86960" w:rsidP="001E4783">
            <w:pPr>
              <w:pStyle w:val="kod"/>
              <w:jc w:val="center"/>
            </w:pPr>
            <w:r>
              <w:t>osoha1234</w:t>
            </w:r>
          </w:p>
        </w:tc>
        <w:tc>
          <w:tcPr>
            <w:tcW w:w="2835" w:type="dxa"/>
          </w:tcPr>
          <w:p w14:paraId="3EC4A458" w14:textId="02B8E194" w:rsidR="000B4273" w:rsidRDefault="000B4273" w:rsidP="001E4783">
            <w:pPr>
              <w:jc w:val="center"/>
            </w:pPr>
            <w:r>
              <w:t>Učitel</w:t>
            </w:r>
          </w:p>
        </w:tc>
      </w:tr>
      <w:tr w:rsidR="000B4273" w14:paraId="7BE5DDBF" w14:textId="77777777" w:rsidTr="00194675">
        <w:trPr>
          <w:trHeight w:val="414"/>
        </w:trPr>
        <w:tc>
          <w:tcPr>
            <w:tcW w:w="2239" w:type="dxa"/>
            <w:vAlign w:val="center"/>
          </w:tcPr>
          <w:p w14:paraId="20C0B346" w14:textId="77777777" w:rsidR="000B4273" w:rsidRDefault="000B4273" w:rsidP="001E4783">
            <w:pPr>
              <w:jc w:val="center"/>
            </w:pPr>
            <w:r>
              <w:t>Server/SSH</w:t>
            </w:r>
          </w:p>
        </w:tc>
        <w:tc>
          <w:tcPr>
            <w:tcW w:w="2240" w:type="dxa"/>
            <w:vAlign w:val="center"/>
          </w:tcPr>
          <w:p w14:paraId="1BAA3BCE" w14:textId="49209311" w:rsidR="000B4273" w:rsidRDefault="00F86960" w:rsidP="001E4783">
            <w:pPr>
              <w:jc w:val="center"/>
            </w:pPr>
            <w:r>
              <w:t>hrdina2</w:t>
            </w:r>
          </w:p>
        </w:tc>
        <w:tc>
          <w:tcPr>
            <w:tcW w:w="2240" w:type="dxa"/>
            <w:vAlign w:val="center"/>
          </w:tcPr>
          <w:p w14:paraId="6CC50A3A" w14:textId="57AC53CB" w:rsidR="000B4273" w:rsidRDefault="00F86960" w:rsidP="001E4783">
            <w:pPr>
              <w:pStyle w:val="kod"/>
              <w:jc w:val="center"/>
            </w:pPr>
            <w:r>
              <w:t>hrdina1234</w:t>
            </w:r>
          </w:p>
        </w:tc>
        <w:tc>
          <w:tcPr>
            <w:tcW w:w="2835" w:type="dxa"/>
          </w:tcPr>
          <w:p w14:paraId="5E263C58" w14:textId="2B8965B9" w:rsidR="000B4273" w:rsidRDefault="000B4273" w:rsidP="001E4783">
            <w:pPr>
              <w:jc w:val="center"/>
            </w:pPr>
            <w:r>
              <w:t>Učitel</w:t>
            </w:r>
          </w:p>
        </w:tc>
      </w:tr>
      <w:tr w:rsidR="000B4273" w14:paraId="36309DBA" w14:textId="77777777" w:rsidTr="00194675">
        <w:trPr>
          <w:trHeight w:val="414"/>
        </w:trPr>
        <w:tc>
          <w:tcPr>
            <w:tcW w:w="2239" w:type="dxa"/>
            <w:vAlign w:val="center"/>
          </w:tcPr>
          <w:p w14:paraId="3C78EA2A" w14:textId="73292441" w:rsidR="000B4273" w:rsidRDefault="00F86960" w:rsidP="001E4783">
            <w:pPr>
              <w:jc w:val="center"/>
            </w:pPr>
            <w:r>
              <w:t>Server/SSH</w:t>
            </w:r>
          </w:p>
        </w:tc>
        <w:tc>
          <w:tcPr>
            <w:tcW w:w="2240" w:type="dxa"/>
            <w:vAlign w:val="center"/>
          </w:tcPr>
          <w:p w14:paraId="05BC17D1" w14:textId="64CEE858" w:rsidR="000B4273" w:rsidRDefault="00F86960" w:rsidP="001E4783">
            <w:pPr>
              <w:jc w:val="center"/>
            </w:pPr>
            <w:r>
              <w:t>mirek123</w:t>
            </w:r>
          </w:p>
        </w:tc>
        <w:tc>
          <w:tcPr>
            <w:tcW w:w="2240" w:type="dxa"/>
            <w:vAlign w:val="center"/>
          </w:tcPr>
          <w:p w14:paraId="1BEA5624" w14:textId="7B496FB1" w:rsidR="000B4273" w:rsidRDefault="00F86960" w:rsidP="001E4783">
            <w:pPr>
              <w:pStyle w:val="kod"/>
              <w:jc w:val="center"/>
            </w:pPr>
            <w:r>
              <w:t>12345678</w:t>
            </w:r>
          </w:p>
        </w:tc>
        <w:tc>
          <w:tcPr>
            <w:tcW w:w="2835" w:type="dxa"/>
          </w:tcPr>
          <w:p w14:paraId="07F752D0" w14:textId="5FC38654" w:rsidR="000B4273" w:rsidRDefault="00B25ECF" w:rsidP="001E4783">
            <w:pPr>
              <w:jc w:val="center"/>
            </w:pPr>
            <w:r>
              <w:t>Standard</w:t>
            </w:r>
            <w:r w:rsidR="000B4273">
              <w:t>ní uživatel</w:t>
            </w:r>
          </w:p>
        </w:tc>
      </w:tr>
    </w:tbl>
    <w:p w14:paraId="5A7B335D" w14:textId="207A4A3B" w:rsidR="009C5DCA" w:rsidRPr="00066214" w:rsidRDefault="00066214" w:rsidP="00066214">
      <w:pPr>
        <w:tabs>
          <w:tab w:val="left" w:pos="7005"/>
        </w:tabs>
        <w:jc w:val="right"/>
        <w:rPr>
          <w:b/>
        </w:rPr>
      </w:pPr>
      <w:r>
        <w:rPr>
          <w:b/>
        </w:rPr>
        <w:t>[zdroj: vlastní</w:t>
      </w:r>
      <w:r w:rsidRPr="00916D36">
        <w:rPr>
          <w:b/>
        </w:rPr>
        <w:t>]</w:t>
      </w:r>
    </w:p>
    <w:p w14:paraId="5D140E2D" w14:textId="5F382D15" w:rsidR="00486CD8" w:rsidRDefault="00064339" w:rsidP="00486CD8">
      <w:pPr>
        <w:pStyle w:val="Heading2"/>
      </w:pPr>
      <w:bookmarkStart w:id="50" w:name="_Toc478488389"/>
      <w:r>
        <w:lastRenderedPageBreak/>
        <w:t>Struktura stránek</w:t>
      </w:r>
      <w:bookmarkEnd w:id="50"/>
    </w:p>
    <w:p w14:paraId="2765AF22" w14:textId="1A3D76CB" w:rsidR="00064339" w:rsidRPr="00064339" w:rsidRDefault="00064339" w:rsidP="00064339">
      <w:r>
        <w:t>Stránky jsou rozděleny do dvou částí – hlavní menu, střed. Umožňují jednoduchou orientaci uživatele na webu.</w:t>
      </w:r>
    </w:p>
    <w:p w14:paraId="73A950A6" w14:textId="013C1CDC" w:rsidR="00486CD8" w:rsidRDefault="00373B9B" w:rsidP="00486CD8">
      <w:pPr>
        <w:pStyle w:val="Caption"/>
        <w:keepNext/>
        <w:jc w:val="center"/>
      </w:pPr>
      <w:r>
        <w:t>Obrázek 10</w:t>
      </w:r>
      <w:r w:rsidR="00486CD8">
        <w:t xml:space="preserve"> – Hlavní strana z pohledu </w:t>
      </w:r>
      <w:r w:rsidR="00A10311">
        <w:t>nepřihlášeného uživatele</w:t>
      </w:r>
    </w:p>
    <w:p w14:paraId="549FD313" w14:textId="60F86A9A" w:rsidR="00486CD8" w:rsidRPr="00486CD8" w:rsidRDefault="009C5DCA" w:rsidP="00486CD8">
      <w:r>
        <w:rPr>
          <w:noProof/>
        </w:rPr>
        <w:drawing>
          <wp:inline distT="0" distB="0" distL="0" distR="0" wp14:anchorId="351E837E" wp14:editId="4204B2D7">
            <wp:extent cx="6120765" cy="31508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765" cy="3150870"/>
                    </a:xfrm>
                    <a:prstGeom prst="rect">
                      <a:avLst/>
                    </a:prstGeom>
                  </pic:spPr>
                </pic:pic>
              </a:graphicData>
            </a:graphic>
          </wp:inline>
        </w:drawing>
      </w:r>
    </w:p>
    <w:p w14:paraId="0FFAE86A" w14:textId="77777777" w:rsidR="00486CD8" w:rsidRDefault="00486CD8" w:rsidP="00486CD8">
      <w:pPr>
        <w:tabs>
          <w:tab w:val="left" w:pos="7005"/>
        </w:tabs>
        <w:jc w:val="right"/>
        <w:rPr>
          <w:b/>
        </w:rPr>
      </w:pPr>
      <w:r>
        <w:rPr>
          <w:b/>
        </w:rPr>
        <w:t>[zdroj: vlastní</w:t>
      </w:r>
      <w:r w:rsidRPr="00916D36">
        <w:rPr>
          <w:b/>
        </w:rPr>
        <w:t>]</w:t>
      </w:r>
    </w:p>
    <w:p w14:paraId="1840E7B1" w14:textId="43031A98" w:rsidR="00E01E13" w:rsidRDefault="00064339" w:rsidP="00064339">
      <w:pPr>
        <w:pStyle w:val="Heading3"/>
      </w:pPr>
      <w:bookmarkStart w:id="51" w:name="_Toc478488390"/>
      <w:r>
        <w:t>Hlavní menu</w:t>
      </w:r>
      <w:bookmarkEnd w:id="51"/>
    </w:p>
    <w:p w14:paraId="0E7998C5" w14:textId="4B90C1E1" w:rsidR="00064339" w:rsidRDefault="00064339" w:rsidP="00064339">
      <w:r>
        <w:t xml:space="preserve">Umožňuje jednoduchý pohyb po stránkách. Položky menu jsou rozdílné pro nepřihlášeného uživatele, poté přihlášeného žáka, učitele a administrátora. </w:t>
      </w:r>
    </w:p>
    <w:p w14:paraId="0B6AB21A" w14:textId="12B1EBF2" w:rsidR="00064339" w:rsidRDefault="00064339" w:rsidP="00064339">
      <w:pPr>
        <w:pStyle w:val="Heading3"/>
      </w:pPr>
      <w:bookmarkStart w:id="52" w:name="_Toc478488391"/>
      <w:r>
        <w:t>Střed</w:t>
      </w:r>
      <w:bookmarkEnd w:id="52"/>
    </w:p>
    <w:p w14:paraId="56A4FE05" w14:textId="708058DA" w:rsidR="00064339" w:rsidRDefault="00064339" w:rsidP="00064339">
      <w:r>
        <w:t xml:space="preserve">Obsahuje hlavní obsah stránky. Na některých stránkách je rozdělen do 2 nebo 3 částí. </w:t>
      </w:r>
    </w:p>
    <w:p w14:paraId="06DD8F78" w14:textId="1A142BEE" w:rsidR="00064339" w:rsidRDefault="00A83410" w:rsidP="00064339">
      <w:pPr>
        <w:pStyle w:val="Heading2"/>
      </w:pPr>
      <w:bookmarkStart w:id="53" w:name="_Toc478488392"/>
      <w:r>
        <w:t>Položky menu</w:t>
      </w:r>
      <w:bookmarkEnd w:id="53"/>
    </w:p>
    <w:p w14:paraId="15C74E51" w14:textId="54AFE785" w:rsidR="00A83410" w:rsidRPr="00A83410" w:rsidRDefault="00A83410" w:rsidP="00A83410">
      <w:pPr>
        <w:pStyle w:val="Heading3"/>
      </w:pPr>
      <w:bookmarkStart w:id="54" w:name="_Toc478488393"/>
      <w:r>
        <w:t>Společné části</w:t>
      </w:r>
      <w:bookmarkEnd w:id="54"/>
    </w:p>
    <w:p w14:paraId="692012AE" w14:textId="23954D48" w:rsidR="00064339" w:rsidRPr="00A83410" w:rsidRDefault="00A83410" w:rsidP="00A83410">
      <w:pPr>
        <w:pStyle w:val="Heading4"/>
        <w:numPr>
          <w:ilvl w:val="0"/>
          <w:numId w:val="0"/>
        </w:numPr>
        <w:ind w:left="862" w:hanging="862"/>
        <w:rPr>
          <w:b/>
        </w:rPr>
      </w:pPr>
      <w:r w:rsidRPr="00A83410">
        <w:rPr>
          <w:b/>
        </w:rPr>
        <w:t xml:space="preserve">GEOAUH </w:t>
      </w:r>
    </w:p>
    <w:p w14:paraId="72EF25E5" w14:textId="4DBE5AE4" w:rsidR="00A83410" w:rsidRDefault="00A83410" w:rsidP="00A83410">
      <w:r>
        <w:t>Jedná se o výchozí stránku, která je uživateli zobrazena při příchodu na web. Obsahuje seznámení s webem a jednoduchou prezentaci v podobně carouselu. Ve spodní částí může uživatel vidět jednoduché statistiky počtu uživatelů, testů a map na webu.</w:t>
      </w:r>
    </w:p>
    <w:p w14:paraId="56E8ACE5" w14:textId="373DA229" w:rsidR="00882317" w:rsidRPr="00882317" w:rsidRDefault="00A83410" w:rsidP="00882317">
      <w:pPr>
        <w:pStyle w:val="Heading4"/>
        <w:numPr>
          <w:ilvl w:val="0"/>
          <w:numId w:val="0"/>
        </w:numPr>
        <w:ind w:left="862" w:hanging="862"/>
        <w:rPr>
          <w:b/>
        </w:rPr>
      </w:pPr>
      <w:r>
        <w:rPr>
          <w:b/>
        </w:rPr>
        <w:lastRenderedPageBreak/>
        <w:t>Návod</w:t>
      </w:r>
    </w:p>
    <w:p w14:paraId="31B62D65" w14:textId="39FF7809" w:rsidR="00A83410" w:rsidRDefault="00A83410" w:rsidP="00A83410">
      <w:r>
        <w:t xml:space="preserve">Na této stránce najdeme jednoduchý video návod na vytvoření vlastí Google mapy. </w:t>
      </w:r>
    </w:p>
    <w:p w14:paraId="5282D7FC" w14:textId="00A4B744" w:rsidR="00882317" w:rsidRDefault="00882317" w:rsidP="00882317">
      <w:pPr>
        <w:pStyle w:val="Heading4"/>
        <w:numPr>
          <w:ilvl w:val="0"/>
          <w:numId w:val="0"/>
        </w:numPr>
        <w:ind w:left="862" w:hanging="862"/>
        <w:rPr>
          <w:b/>
        </w:rPr>
      </w:pPr>
      <w:r w:rsidRPr="00882317">
        <w:rPr>
          <w:b/>
        </w:rPr>
        <w:t>Registrace</w:t>
      </w:r>
    </w:p>
    <w:p w14:paraId="4A176194" w14:textId="50DBC758" w:rsidR="00882317" w:rsidRPr="00882317" w:rsidRDefault="00882317" w:rsidP="00882317">
      <w:r>
        <w:t>Pro registraci je nutné vyplnit všechny všechny údaje a zvolit svou školu. Formulář je ošetřen proti odeslání bez vyplněných údajů.</w:t>
      </w:r>
    </w:p>
    <w:p w14:paraId="63832A6D" w14:textId="5312F976" w:rsidR="00A83410" w:rsidRDefault="00A83410" w:rsidP="00A83410">
      <w:pPr>
        <w:pStyle w:val="Heading4"/>
        <w:numPr>
          <w:ilvl w:val="0"/>
          <w:numId w:val="0"/>
        </w:numPr>
        <w:ind w:left="862" w:hanging="862"/>
        <w:rPr>
          <w:b/>
        </w:rPr>
      </w:pPr>
      <w:r w:rsidRPr="00A83410">
        <w:rPr>
          <w:b/>
        </w:rPr>
        <w:t>FAQ</w:t>
      </w:r>
    </w:p>
    <w:p w14:paraId="19F91649" w14:textId="553D671B" w:rsidR="00A83410" w:rsidRDefault="00A83410" w:rsidP="00A83410">
      <w:r>
        <w:t>Najdeme zde nejčastější dotazy a odpovědi na funkčnost webu.</w:t>
      </w:r>
    </w:p>
    <w:p w14:paraId="5F03F205" w14:textId="7D223CE6" w:rsidR="00A10311" w:rsidRDefault="00A10311" w:rsidP="00A10311">
      <w:pPr>
        <w:pStyle w:val="Heading4"/>
        <w:numPr>
          <w:ilvl w:val="0"/>
          <w:numId w:val="0"/>
        </w:numPr>
        <w:ind w:left="862" w:hanging="862"/>
        <w:rPr>
          <w:b/>
        </w:rPr>
      </w:pPr>
      <w:r w:rsidRPr="00A10311">
        <w:rPr>
          <w:b/>
        </w:rPr>
        <w:t>Mapy</w:t>
      </w:r>
    </w:p>
    <w:p w14:paraId="01970A00" w14:textId="726A5564" w:rsidR="003F58B7" w:rsidRDefault="00A10311" w:rsidP="00A10311">
      <w:r>
        <w:t>Na této jedné z nejdůležitějších částí webu najdeme přehled aktivních map a odkazy na ně.</w:t>
      </w:r>
      <w:r w:rsidR="00151B46">
        <w:t xml:space="preserve"> </w:t>
      </w:r>
      <w:r w:rsidR="00AB44D2">
        <w:t>Uživatel může zvolit mapy určité kategorie.</w:t>
      </w:r>
    </w:p>
    <w:p w14:paraId="25872C15" w14:textId="289CE524" w:rsidR="00A10311" w:rsidRDefault="00482240" w:rsidP="00A10311">
      <w:r>
        <w:t>Pokud je uživatel při</w:t>
      </w:r>
      <w:r w:rsidR="003F58B7">
        <w:t>hlášen jako administrátor nebo jako učitel s právem nahráním nové mapy nebo přidání kategorie tak mu zde přibude možnost Nahrát mapu/kategorie. Zde může nahrát mapu ve formátu KML a v</w:t>
      </w:r>
      <w:r w:rsidR="00A714C8">
        <w:t>ybrat jednu nebo více kategorií.</w:t>
      </w:r>
      <w:r w:rsidR="0088354D">
        <w:t xml:space="preserve"> </w:t>
      </w:r>
      <w:r w:rsidR="00AB44D2">
        <w:t xml:space="preserve">Kategorie map jde zde editovat. </w:t>
      </w:r>
      <w:r w:rsidR="0088354D">
        <w:t>Administrátor může mapy deaktivovat a poté v seznamu deaktivovaných map zase smazat. Na deaktivovanou mapu nemá nikdo přístup a nejde k ní vytvořit test.</w:t>
      </w:r>
    </w:p>
    <w:p w14:paraId="7B188060" w14:textId="1BF37C5C" w:rsidR="00151B46" w:rsidRDefault="00151B46" w:rsidP="00151B46">
      <w:pPr>
        <w:pStyle w:val="Heading4"/>
        <w:numPr>
          <w:ilvl w:val="0"/>
          <w:numId w:val="0"/>
        </w:numPr>
        <w:ind w:left="862" w:hanging="862"/>
        <w:rPr>
          <w:b/>
        </w:rPr>
      </w:pPr>
      <w:r w:rsidRPr="00151B46">
        <w:rPr>
          <w:b/>
        </w:rPr>
        <w:t>Testy</w:t>
      </w:r>
    </w:p>
    <w:p w14:paraId="000D86B4" w14:textId="77777777" w:rsidR="000B06F6" w:rsidRDefault="00151B46" w:rsidP="00151B46">
      <w:r>
        <w:t xml:space="preserve">Zde si uživatel může vybrat všechny testy nebo jen jednotlivých kategorií. </w:t>
      </w:r>
      <w:r w:rsidR="007A0B9D">
        <w:t>Každý test obsahuje odkaz na spuštění testu, jeho statistiku a v levé části vždy jeho autora.</w:t>
      </w:r>
      <w:r w:rsidR="003F58B7">
        <w:t xml:space="preserve"> Učitel si může své testy smazat nebo editovat, administrátor může tyto </w:t>
      </w:r>
      <w:r w:rsidR="000B06F6">
        <w:t xml:space="preserve">operace provádět u všech testů. </w:t>
      </w:r>
    </w:p>
    <w:p w14:paraId="1A7E9646" w14:textId="2051E010" w:rsidR="00151B46" w:rsidRDefault="0088354D" w:rsidP="00151B46">
      <w:r>
        <w:t>Přihlášené</w:t>
      </w:r>
      <w:r w:rsidR="003F58B7">
        <w:t xml:space="preserve">mu učiteli nebo administrátorovi zde přibude možnost vytvoření testů. </w:t>
      </w:r>
    </w:p>
    <w:p w14:paraId="748A7FE9" w14:textId="6382F67D" w:rsidR="007A0B9D" w:rsidRDefault="007A0B9D" w:rsidP="007A0B9D">
      <w:pPr>
        <w:pStyle w:val="Heading4"/>
        <w:numPr>
          <w:ilvl w:val="0"/>
          <w:numId w:val="0"/>
        </w:numPr>
        <w:ind w:left="862" w:hanging="862"/>
        <w:rPr>
          <w:b/>
        </w:rPr>
      </w:pPr>
      <w:r>
        <w:rPr>
          <w:b/>
        </w:rPr>
        <w:t>Školy</w:t>
      </w:r>
    </w:p>
    <w:p w14:paraId="1E093D57" w14:textId="5AE20FFC" w:rsidR="007A0B9D" w:rsidRDefault="007A0B9D" w:rsidP="007A0B9D">
      <w:r>
        <w:t>Na této stránce najdeme jednotlivé školy a po kliknutí na tlačítko statistiky se zobrazí její statistika v jednotlivých testech. Je zde také možnost zobrazení jen pro určitou třídu dané školy.</w:t>
      </w:r>
    </w:p>
    <w:p w14:paraId="050CBAF3" w14:textId="6B5FEFB0" w:rsidR="00882317" w:rsidRDefault="009C5DCA" w:rsidP="00882317">
      <w:pPr>
        <w:pStyle w:val="Heading4"/>
        <w:numPr>
          <w:ilvl w:val="0"/>
          <w:numId w:val="0"/>
        </w:numPr>
        <w:ind w:left="862" w:hanging="862"/>
        <w:rPr>
          <w:b/>
        </w:rPr>
      </w:pPr>
      <w:r>
        <w:rPr>
          <w:b/>
        </w:rPr>
        <w:t>Přihlášení</w:t>
      </w:r>
    </w:p>
    <w:p w14:paraId="1984F5CA" w14:textId="597539CC" w:rsidR="00882317" w:rsidRDefault="00882317" w:rsidP="00882317">
      <w:r>
        <w:t>Je v</w:t>
      </w:r>
      <w:r w:rsidR="00373B9B">
        <w:t>ysunovací formulář sloužící pro přihlášení</w:t>
      </w:r>
      <w:r>
        <w:t>.</w:t>
      </w:r>
    </w:p>
    <w:p w14:paraId="6A4454C7" w14:textId="6DDB400A" w:rsidR="00882317" w:rsidRDefault="00373B9B" w:rsidP="00882317">
      <w:pPr>
        <w:pStyle w:val="Caption"/>
        <w:keepNext/>
        <w:jc w:val="center"/>
      </w:pPr>
      <w:r>
        <w:lastRenderedPageBreak/>
        <w:t>Obrázek 11</w:t>
      </w:r>
      <w:r w:rsidR="00882317">
        <w:t xml:space="preserve"> – </w:t>
      </w:r>
      <w:r w:rsidR="009C5DCA">
        <w:t>Vysunovací přihlašovací formulář</w:t>
      </w:r>
    </w:p>
    <w:p w14:paraId="1CD5F73D" w14:textId="1A83666E" w:rsidR="00882317" w:rsidRDefault="009C5DCA" w:rsidP="00882317">
      <w:pPr>
        <w:jc w:val="center"/>
      </w:pPr>
      <w:r>
        <w:rPr>
          <w:noProof/>
        </w:rPr>
        <w:drawing>
          <wp:inline distT="0" distB="0" distL="0" distR="0" wp14:anchorId="3DFD5B55" wp14:editId="3BA5AFC2">
            <wp:extent cx="2295525" cy="3267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95525" cy="3267075"/>
                    </a:xfrm>
                    <a:prstGeom prst="rect">
                      <a:avLst/>
                    </a:prstGeom>
                  </pic:spPr>
                </pic:pic>
              </a:graphicData>
            </a:graphic>
          </wp:inline>
        </w:drawing>
      </w:r>
    </w:p>
    <w:p w14:paraId="3E32D138" w14:textId="77777777" w:rsidR="009C5DCA" w:rsidRDefault="009C5DCA" w:rsidP="009C5DCA">
      <w:pPr>
        <w:tabs>
          <w:tab w:val="left" w:pos="7005"/>
        </w:tabs>
        <w:jc w:val="right"/>
        <w:rPr>
          <w:b/>
        </w:rPr>
      </w:pPr>
      <w:r>
        <w:rPr>
          <w:b/>
        </w:rPr>
        <w:t>[zdroj: vlastní</w:t>
      </w:r>
      <w:r w:rsidRPr="00916D36">
        <w:rPr>
          <w:b/>
        </w:rPr>
        <w:t>]</w:t>
      </w:r>
    </w:p>
    <w:p w14:paraId="12182EC3" w14:textId="77777777" w:rsidR="009C5DCA" w:rsidRPr="00882317" w:rsidRDefault="009C5DCA" w:rsidP="00882317">
      <w:pPr>
        <w:jc w:val="center"/>
      </w:pPr>
    </w:p>
    <w:p w14:paraId="1A7B5EB3" w14:textId="3690EF6A" w:rsidR="00882317" w:rsidRDefault="009C5DCA" w:rsidP="003F58B7">
      <w:pPr>
        <w:pStyle w:val="Heading3"/>
      </w:pPr>
      <w:bookmarkStart w:id="55" w:name="_Toc478488394"/>
      <w:r>
        <w:t>Uživatelský panel</w:t>
      </w:r>
      <w:bookmarkEnd w:id="55"/>
    </w:p>
    <w:p w14:paraId="6EC27F0C" w14:textId="2D1574BA" w:rsidR="009C5DCA" w:rsidRDefault="009C5DCA" w:rsidP="009C5DCA">
      <w:r>
        <w:t>Ten je pro všechny přihlášené uživatele stejný.</w:t>
      </w:r>
    </w:p>
    <w:p w14:paraId="52B573C0" w14:textId="2B617DF9" w:rsidR="009C5DCA" w:rsidRDefault="00373B9B" w:rsidP="009C5DCA">
      <w:pPr>
        <w:pStyle w:val="Caption"/>
        <w:keepNext/>
        <w:jc w:val="center"/>
      </w:pPr>
      <w:r>
        <w:t>Obrázek 12</w:t>
      </w:r>
      <w:r w:rsidR="009C5DCA">
        <w:t xml:space="preserve"> – Uživatelský panel</w:t>
      </w:r>
    </w:p>
    <w:p w14:paraId="2B2BCEE0" w14:textId="117BB2F1" w:rsidR="009C5DCA" w:rsidRPr="009C5DCA" w:rsidRDefault="009C5DCA" w:rsidP="009C5DCA">
      <w:pPr>
        <w:jc w:val="center"/>
      </w:pPr>
      <w:r>
        <w:rPr>
          <w:noProof/>
        </w:rPr>
        <w:drawing>
          <wp:inline distT="0" distB="0" distL="0" distR="0" wp14:anchorId="518C76D4" wp14:editId="14B79476">
            <wp:extent cx="2266950" cy="1762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66950" cy="1762125"/>
                    </a:xfrm>
                    <a:prstGeom prst="rect">
                      <a:avLst/>
                    </a:prstGeom>
                  </pic:spPr>
                </pic:pic>
              </a:graphicData>
            </a:graphic>
          </wp:inline>
        </w:drawing>
      </w:r>
    </w:p>
    <w:p w14:paraId="3C64DA67" w14:textId="77777777" w:rsidR="00C52D38" w:rsidRDefault="00C52D38" w:rsidP="00C52D38">
      <w:pPr>
        <w:tabs>
          <w:tab w:val="left" w:pos="7005"/>
        </w:tabs>
        <w:jc w:val="right"/>
        <w:rPr>
          <w:b/>
        </w:rPr>
      </w:pPr>
      <w:r>
        <w:rPr>
          <w:b/>
        </w:rPr>
        <w:t>[zdroj: vlastní</w:t>
      </w:r>
      <w:r w:rsidRPr="00916D36">
        <w:rPr>
          <w:b/>
        </w:rPr>
        <w:t>]</w:t>
      </w:r>
    </w:p>
    <w:p w14:paraId="6A61F395" w14:textId="69D2826C" w:rsidR="009C5DCA" w:rsidRDefault="00450EC7" w:rsidP="009C5DCA">
      <w:pPr>
        <w:rPr>
          <w:b/>
        </w:rPr>
      </w:pPr>
      <w:r w:rsidRPr="00450EC7">
        <w:rPr>
          <w:b/>
        </w:rPr>
        <w:t>Profil</w:t>
      </w:r>
    </w:p>
    <w:p w14:paraId="32D55CCD" w14:textId="7E173189" w:rsidR="00F24DF8" w:rsidRDefault="00F24DF8" w:rsidP="009C5DCA">
      <w:r>
        <w:t>V profilu má uživatel možnost vidět své základní údaje – jméno, příjmení, uživatelské jméno, email a datum založení účtu.</w:t>
      </w:r>
    </w:p>
    <w:p w14:paraId="5AD4630F" w14:textId="20E90DE5" w:rsidR="00F24DF8" w:rsidRDefault="00F24DF8" w:rsidP="009C5DCA">
      <w:pPr>
        <w:rPr>
          <w:b/>
        </w:rPr>
      </w:pPr>
      <w:r w:rsidRPr="00F24DF8">
        <w:rPr>
          <w:b/>
        </w:rPr>
        <w:t>Moje výsledky</w:t>
      </w:r>
    </w:p>
    <w:p w14:paraId="27C6BCB2" w14:textId="5F12DCF1" w:rsidR="00F24DF8" w:rsidRDefault="00F24DF8" w:rsidP="009C5DCA">
      <w:r>
        <w:t>V případě že uživatel zkusil nějaký test, tak zde budou jeho výsledky. Pokud jich zkusil více tak je zde stránkování po sedmi.</w:t>
      </w:r>
    </w:p>
    <w:p w14:paraId="301CE1E5" w14:textId="2D4BA5D3" w:rsidR="00F24DF8" w:rsidRDefault="00F24DF8" w:rsidP="009C5DCA">
      <w:pPr>
        <w:rPr>
          <w:b/>
        </w:rPr>
      </w:pPr>
      <w:r w:rsidRPr="00F24DF8">
        <w:rPr>
          <w:b/>
        </w:rPr>
        <w:lastRenderedPageBreak/>
        <w:t>Změna hesla</w:t>
      </w:r>
    </w:p>
    <w:p w14:paraId="30CAC77F" w14:textId="77777777" w:rsidR="00F24DF8" w:rsidRPr="00F24DF8" w:rsidRDefault="00F24DF8" w:rsidP="00F24DF8">
      <w:r w:rsidRPr="00F24DF8">
        <w:t>Pokud se uživatel rozhodne ke změně hesla, musí do formuláře zadat své původní heslo,</w:t>
      </w:r>
    </w:p>
    <w:p w14:paraId="4A255290" w14:textId="2B7DD955" w:rsidR="00F24DF8" w:rsidRDefault="00F24DF8" w:rsidP="00F24DF8">
      <w:r w:rsidRPr="00F24DF8">
        <w:t xml:space="preserve">poté zadat nové heslo, </w:t>
      </w:r>
      <w:r>
        <w:t>které je ještě nutné zadat jednou.</w:t>
      </w:r>
    </w:p>
    <w:p w14:paraId="35C5A210" w14:textId="0314866C" w:rsidR="003F58B7" w:rsidRDefault="003F58B7" w:rsidP="003F58B7">
      <w:pPr>
        <w:pStyle w:val="Heading3"/>
      </w:pPr>
      <w:bookmarkStart w:id="56" w:name="_Toc478488395"/>
      <w:r>
        <w:t>Moje třídy</w:t>
      </w:r>
      <w:bookmarkEnd w:id="56"/>
    </w:p>
    <w:p w14:paraId="675355EE" w14:textId="02037482" w:rsidR="003F58B7" w:rsidRDefault="0044459A" w:rsidP="003F58B7">
      <w:r>
        <w:t>Učiteli a žákovi</w:t>
      </w:r>
      <w:r w:rsidR="003F58B7">
        <w:t xml:space="preserve"> se zo</w:t>
      </w:r>
      <w:r w:rsidR="00CF72DE">
        <w:t>brazí tato položka v menu po při</w:t>
      </w:r>
      <w:r w:rsidR="003F58B7">
        <w:t>hlášení, každého ale odkáže na rozdílnou stránku. Učitele na se</w:t>
      </w:r>
      <w:r w:rsidR="000B06F6">
        <w:t>znam svých tříd,</w:t>
      </w:r>
      <w:r>
        <w:t xml:space="preserve"> žádostí do třídy</w:t>
      </w:r>
      <w:r w:rsidR="000B06F6">
        <w:t xml:space="preserve"> a možnost založení třídy na jeho škole. Ž</w:t>
      </w:r>
      <w:r>
        <w:t>ákovi zobrazí jeho třídu, možnost opustit ji a také seznam tříd na jeho škole. Pokud žák není ve třídě tak má možnost odeslání žádosti. Je limitován jen jednou žádostí.</w:t>
      </w:r>
      <w:r w:rsidR="00BD714D">
        <w:t xml:space="preserve"> </w:t>
      </w:r>
    </w:p>
    <w:p w14:paraId="07F3CACD" w14:textId="62A5CEE0" w:rsidR="0044459A" w:rsidRDefault="0044459A" w:rsidP="0044459A">
      <w:pPr>
        <w:pStyle w:val="Heading3"/>
      </w:pPr>
      <w:bookmarkStart w:id="57" w:name="_Toc478488396"/>
      <w:r>
        <w:t>Žádosti</w:t>
      </w:r>
      <w:bookmarkEnd w:id="57"/>
      <w:r>
        <w:t xml:space="preserve"> </w:t>
      </w:r>
    </w:p>
    <w:p w14:paraId="571BDACD" w14:textId="7F81978C" w:rsidR="0044459A" w:rsidRDefault="0044459A" w:rsidP="0044459A">
      <w:r>
        <w:t>Učiteli se zobrazí v menu vedle jeho jména pro větší informova</w:t>
      </w:r>
      <w:r w:rsidR="000B06F6">
        <w:t xml:space="preserve">nost počet žádostí do jeho </w:t>
      </w:r>
      <w:r w:rsidR="00116750">
        <w:t>tříd.</w:t>
      </w:r>
    </w:p>
    <w:p w14:paraId="5B1F1C5C" w14:textId="5A54C2F0" w:rsidR="001B6870" w:rsidRDefault="001B6870" w:rsidP="001B6870">
      <w:pPr>
        <w:pStyle w:val="Heading2"/>
      </w:pPr>
      <w:bookmarkStart w:id="58" w:name="_Toc478488397"/>
      <w:r>
        <w:t>Správa třídy</w:t>
      </w:r>
      <w:bookmarkEnd w:id="58"/>
    </w:p>
    <w:p w14:paraId="00C74AE1" w14:textId="008B8B83" w:rsidR="001B6870" w:rsidRDefault="001B6870" w:rsidP="001B6870">
      <w:r>
        <w:t>Učitel se do správy jednotlivé třídy</w:t>
      </w:r>
      <w:r w:rsidR="00BD714D">
        <w:t xml:space="preserve"> dostane po kliknutí na třídu ve výpisu jeho tříd. </w:t>
      </w:r>
    </w:p>
    <w:p w14:paraId="14918058" w14:textId="77777777" w:rsidR="00BD714D" w:rsidRDefault="00BD714D" w:rsidP="001B6870"/>
    <w:p w14:paraId="2CF57055" w14:textId="77777777" w:rsidR="00BD714D" w:rsidRDefault="00BD714D" w:rsidP="001B6870"/>
    <w:p w14:paraId="5EE347D7" w14:textId="77777777" w:rsidR="00BD714D" w:rsidRDefault="00BD714D" w:rsidP="001B6870"/>
    <w:p w14:paraId="6F96DA16" w14:textId="6F610D8D" w:rsidR="00BD714D" w:rsidRDefault="00373B9B" w:rsidP="00BD714D">
      <w:pPr>
        <w:pStyle w:val="Caption"/>
        <w:keepNext/>
        <w:jc w:val="center"/>
      </w:pPr>
      <w:r>
        <w:t>Obrázek 13</w:t>
      </w:r>
      <w:r w:rsidR="00BD714D">
        <w:t xml:space="preserve"> – Správa třídy</w:t>
      </w:r>
    </w:p>
    <w:p w14:paraId="18794CFF" w14:textId="03053385" w:rsidR="00BD714D" w:rsidRPr="001B6870" w:rsidRDefault="00BD714D" w:rsidP="001B6870">
      <w:r>
        <w:rPr>
          <w:noProof/>
        </w:rPr>
        <w:drawing>
          <wp:inline distT="0" distB="0" distL="0" distR="0" wp14:anchorId="79962B69" wp14:editId="7BA3B7C6">
            <wp:extent cx="6120765" cy="2934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765" cy="2934335"/>
                    </a:xfrm>
                    <a:prstGeom prst="rect">
                      <a:avLst/>
                    </a:prstGeom>
                  </pic:spPr>
                </pic:pic>
              </a:graphicData>
            </a:graphic>
          </wp:inline>
        </w:drawing>
      </w:r>
    </w:p>
    <w:p w14:paraId="16075578" w14:textId="77777777" w:rsidR="00F24DF8" w:rsidRDefault="00F24DF8" w:rsidP="00F24DF8"/>
    <w:p w14:paraId="5DA55A16" w14:textId="5BFAC2CC" w:rsidR="00F24DF8" w:rsidRDefault="008011F4" w:rsidP="008011F4">
      <w:pPr>
        <w:tabs>
          <w:tab w:val="left" w:pos="7005"/>
        </w:tabs>
        <w:jc w:val="right"/>
        <w:rPr>
          <w:b/>
        </w:rPr>
      </w:pPr>
      <w:r>
        <w:rPr>
          <w:b/>
        </w:rPr>
        <w:t>[zdroj: vlastní</w:t>
      </w:r>
      <w:r w:rsidRPr="00916D36">
        <w:rPr>
          <w:b/>
        </w:rPr>
        <w:t>]</w:t>
      </w:r>
    </w:p>
    <w:p w14:paraId="3E0FEA39" w14:textId="156167CC" w:rsidR="008011F4" w:rsidRDefault="008011F4" w:rsidP="008011F4">
      <w:pPr>
        <w:pStyle w:val="Heading3"/>
      </w:pPr>
      <w:bookmarkStart w:id="59" w:name="_Toc478488398"/>
      <w:r>
        <w:lastRenderedPageBreak/>
        <w:t>Žáci ve třídě</w:t>
      </w:r>
      <w:bookmarkEnd w:id="59"/>
    </w:p>
    <w:p w14:paraId="54D7C830" w14:textId="1EC3B699" w:rsidR="008011F4" w:rsidRDefault="008011F4" w:rsidP="008011F4">
      <w:r>
        <w:t>Zde učitel uvidí seznam svých žáků – jejich jméno a email, má také možnost vyhodit žáka ze třídy.</w:t>
      </w:r>
    </w:p>
    <w:p w14:paraId="5540CC3F" w14:textId="6971DAD1" w:rsidR="008011F4" w:rsidRDefault="008011F4" w:rsidP="008011F4">
      <w:pPr>
        <w:pStyle w:val="Heading3"/>
      </w:pPr>
      <w:bookmarkStart w:id="60" w:name="_Toc478488399"/>
      <w:r>
        <w:t>Test</w:t>
      </w:r>
      <w:bookmarkEnd w:id="60"/>
    </w:p>
    <w:p w14:paraId="2FA958D1" w14:textId="520DF6A1" w:rsidR="00A83410" w:rsidRDefault="008011F4" w:rsidP="00A83410">
      <w:r>
        <w:t>Seznam všech testů. Možnost zobrazení výsledků jeho žáků v testech. Zobrazí se mu jak známka, tak počet procent, má také možnost vidět přehledně jak žák odpovídal na jednotlivé otázky.</w:t>
      </w:r>
    </w:p>
    <w:p w14:paraId="30AFCC7B" w14:textId="53ED747C" w:rsidR="00BD714D" w:rsidRDefault="00BD714D" w:rsidP="00A83410">
      <w:r>
        <w:t>Může také přidat své vlastní známkování k jednotlivým testům</w:t>
      </w:r>
      <w:r w:rsidR="008011F4">
        <w:t>,</w:t>
      </w:r>
      <w:r>
        <w:t xml:space="preserve"> pokud uváží za vhodné.</w:t>
      </w:r>
    </w:p>
    <w:p w14:paraId="64B7654C" w14:textId="49E3E063" w:rsidR="008011F4" w:rsidRDefault="008011F4" w:rsidP="008011F4">
      <w:pPr>
        <w:pStyle w:val="Heading3"/>
      </w:pPr>
      <w:bookmarkStart w:id="61" w:name="_Toc478488400"/>
      <w:r>
        <w:t>Nastavení počtu otázek</w:t>
      </w:r>
      <w:bookmarkEnd w:id="61"/>
    </w:p>
    <w:p w14:paraId="3528FEB8" w14:textId="5E770EFC" w:rsidR="00BD714D" w:rsidRPr="00A83410" w:rsidRDefault="008011F4" w:rsidP="00A83410">
      <w:r>
        <w:t xml:space="preserve">Učitel zde má </w:t>
      </w:r>
      <w:r w:rsidR="00BD714D">
        <w:t>možnost změnit počet otázek v jednotlivých testech, které budou mít jeho žáci. Takže pokud má test 7 otázek a učitel nastaví limit na 5, tak se mu zvolí</w:t>
      </w:r>
      <w:r w:rsidR="00690EC7">
        <w:t xml:space="preserve"> 5 náhodně poskládaných otázek.</w:t>
      </w:r>
    </w:p>
    <w:p w14:paraId="257CC2D5" w14:textId="2E51D0DD" w:rsidR="00A83410" w:rsidRDefault="008011F4" w:rsidP="008011F4">
      <w:pPr>
        <w:pStyle w:val="Heading2"/>
      </w:pPr>
      <w:bookmarkStart w:id="62" w:name="_Toc478488401"/>
      <w:r>
        <w:t>Vytvoření a editace testu</w:t>
      </w:r>
      <w:bookmarkEnd w:id="62"/>
    </w:p>
    <w:p w14:paraId="13C66B6E" w14:textId="7A79EAE8" w:rsidR="008011F4" w:rsidRDefault="008011F4" w:rsidP="008011F4">
      <w:r>
        <w:t xml:space="preserve">Tuto možnost má uživatel s právy na vytvoření a editaci testu nebo administrator. </w:t>
      </w:r>
      <w:r w:rsidR="00F75E83">
        <w:t xml:space="preserve">Před vytvořením testu je nutné vytvořit jednotlivé otázky, pokud ještě neexistují. </w:t>
      </w:r>
    </w:p>
    <w:p w14:paraId="3235AF1B" w14:textId="1E7D64A5" w:rsidR="00F75E83" w:rsidRDefault="00F75E83" w:rsidP="00F75E83">
      <w:pPr>
        <w:pStyle w:val="Heading3"/>
      </w:pPr>
      <w:bookmarkStart w:id="63" w:name="_Toc478488402"/>
      <w:r>
        <w:t>Vytvoření testu</w:t>
      </w:r>
      <w:bookmarkEnd w:id="63"/>
    </w:p>
    <w:p w14:paraId="4B8AD27E" w14:textId="3492A2FD" w:rsidR="00F75E83" w:rsidRDefault="00F75E83" w:rsidP="00F75E83">
      <w:r>
        <w:t>Testy se vytváření k jednotlivým mapám, takže otázky v testu mají stejnou kategorii jako mapa.</w:t>
      </w:r>
    </w:p>
    <w:p w14:paraId="7883852B" w14:textId="0125F826" w:rsidR="00F75E83" w:rsidRPr="00F75E83" w:rsidRDefault="00F75E83" w:rsidP="00F75E83">
      <w:pPr>
        <w:pStyle w:val="Caption"/>
        <w:keepNext/>
        <w:jc w:val="center"/>
      </w:pPr>
      <w:r>
        <w:t xml:space="preserve">Obrázek </w:t>
      </w:r>
      <w:r w:rsidR="00373B9B">
        <w:t>14</w:t>
      </w:r>
      <w:r>
        <w:t xml:space="preserve"> – Vytvoření testu </w:t>
      </w:r>
    </w:p>
    <w:p w14:paraId="4323B399" w14:textId="7A6F8C54" w:rsidR="00853D50" w:rsidRDefault="00F75E83">
      <w:r>
        <w:rPr>
          <w:noProof/>
        </w:rPr>
        <w:drawing>
          <wp:inline distT="0" distB="0" distL="0" distR="0" wp14:anchorId="37E3E316" wp14:editId="23A358FF">
            <wp:extent cx="6120765" cy="2813050"/>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765" cy="2813050"/>
                    </a:xfrm>
                    <a:prstGeom prst="rect">
                      <a:avLst/>
                    </a:prstGeom>
                  </pic:spPr>
                </pic:pic>
              </a:graphicData>
            </a:graphic>
          </wp:inline>
        </w:drawing>
      </w:r>
    </w:p>
    <w:p w14:paraId="0EA4DFBB" w14:textId="6F275854" w:rsidR="00F75E83" w:rsidRDefault="00F75E83" w:rsidP="00F75E83">
      <w:pPr>
        <w:tabs>
          <w:tab w:val="left" w:pos="7005"/>
        </w:tabs>
        <w:jc w:val="right"/>
        <w:rPr>
          <w:b/>
        </w:rPr>
      </w:pPr>
      <w:r>
        <w:rPr>
          <w:b/>
        </w:rPr>
        <w:t>[zdroj: vlastní</w:t>
      </w:r>
      <w:r w:rsidRPr="00916D36">
        <w:rPr>
          <w:b/>
        </w:rPr>
        <w:t>]</w:t>
      </w:r>
    </w:p>
    <w:p w14:paraId="53748640" w14:textId="6BF4B9F9" w:rsidR="00F75E83" w:rsidRDefault="00F75E83" w:rsidP="00F75E83">
      <w:pPr>
        <w:tabs>
          <w:tab w:val="left" w:pos="7005"/>
        </w:tabs>
      </w:pPr>
      <w:r>
        <w:t xml:space="preserve">Uživatel musí vyplnit název testu. Poté vlevo může vidět všechny otázky z kategorie. Z leva doprava si může zvolit otázky do testu. </w:t>
      </w:r>
      <w:r w:rsidR="00A714C8">
        <w:t xml:space="preserve">Tlačítko se dvěma šipkama přesune všechny otázky, </w:t>
      </w:r>
      <w:r w:rsidR="00A714C8">
        <w:lastRenderedPageBreak/>
        <w:t xml:space="preserve">s jednou šipkou přesune jednu.  </w:t>
      </w:r>
      <w:r>
        <w:t>Formulář je ošetřen, takže prázdný test vytvořit nemůže</w:t>
      </w:r>
      <w:r w:rsidR="00A714C8">
        <w:t>me</w:t>
      </w:r>
      <w:r>
        <w:t xml:space="preserve">. Nad tlačítkem vytvoření testu může vidět své jméno. </w:t>
      </w:r>
    </w:p>
    <w:p w14:paraId="1C8F9E32" w14:textId="2A7DF10F" w:rsidR="00F75E83" w:rsidRDefault="00F75E83" w:rsidP="00F75E83">
      <w:pPr>
        <w:pStyle w:val="Heading3"/>
      </w:pPr>
      <w:bookmarkStart w:id="64" w:name="_Toc478488403"/>
      <w:r>
        <w:t>Editace testu</w:t>
      </w:r>
      <w:bookmarkEnd w:id="64"/>
    </w:p>
    <w:p w14:paraId="3C9598E0" w14:textId="3CC93DE8" w:rsidR="00F75E83" w:rsidRDefault="00F75E83" w:rsidP="00F75E83">
      <w:r>
        <w:t xml:space="preserve">Editovat test </w:t>
      </w:r>
      <w:r w:rsidR="000B06F6">
        <w:t>může</w:t>
      </w:r>
      <w:r>
        <w:t xml:space="preserve"> správce nebo uživatel, který test vytvořil. </w:t>
      </w:r>
    </w:p>
    <w:p w14:paraId="7E613E82" w14:textId="3BAC2759" w:rsidR="00F75E83" w:rsidRPr="00F75E83" w:rsidRDefault="00373B9B" w:rsidP="00F75E83">
      <w:pPr>
        <w:pStyle w:val="Caption"/>
        <w:keepNext/>
        <w:jc w:val="center"/>
      </w:pPr>
      <w:r>
        <w:t>Obrázek 15</w:t>
      </w:r>
      <w:r w:rsidR="00F75E83">
        <w:t xml:space="preserve"> – Editace testu </w:t>
      </w:r>
    </w:p>
    <w:p w14:paraId="125AD803" w14:textId="0639032A" w:rsidR="00F75E83" w:rsidRDefault="00F75E83" w:rsidP="00F75E83">
      <w:r>
        <w:rPr>
          <w:noProof/>
        </w:rPr>
        <w:drawing>
          <wp:inline distT="0" distB="0" distL="0" distR="0" wp14:anchorId="3301232F" wp14:editId="506DDCC6">
            <wp:extent cx="6120765" cy="2778125"/>
            <wp:effectExtent l="0" t="0" r="0" b="317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765" cy="2778125"/>
                    </a:xfrm>
                    <a:prstGeom prst="rect">
                      <a:avLst/>
                    </a:prstGeom>
                  </pic:spPr>
                </pic:pic>
              </a:graphicData>
            </a:graphic>
          </wp:inline>
        </w:drawing>
      </w:r>
    </w:p>
    <w:p w14:paraId="0063FDF0" w14:textId="77777777" w:rsidR="00F75E83" w:rsidRDefault="00F75E83" w:rsidP="00F75E83">
      <w:pPr>
        <w:tabs>
          <w:tab w:val="left" w:pos="7005"/>
        </w:tabs>
        <w:jc w:val="right"/>
        <w:rPr>
          <w:b/>
        </w:rPr>
      </w:pPr>
      <w:r>
        <w:rPr>
          <w:b/>
        </w:rPr>
        <w:t>[zdroj: vlastní</w:t>
      </w:r>
      <w:r w:rsidRPr="00916D36">
        <w:rPr>
          <w:b/>
        </w:rPr>
        <w:t>]</w:t>
      </w:r>
    </w:p>
    <w:p w14:paraId="543B1A27" w14:textId="0B98797B" w:rsidR="00F75E83" w:rsidRDefault="00F75E83" w:rsidP="00F75E83">
      <w:r>
        <w:t xml:space="preserve">Editace probíhá podobně jako </w:t>
      </w:r>
      <w:r w:rsidR="00A714C8">
        <w:t xml:space="preserve">samotné vytvoření testu s tím rozdílem, že je již předvyplněný formulář a uživatel jen mění název a otázky v testu. </w:t>
      </w:r>
    </w:p>
    <w:p w14:paraId="73790C5E" w14:textId="6A767064" w:rsidR="00D70E49" w:rsidRDefault="00D70E49" w:rsidP="00D70E49">
      <w:pPr>
        <w:pStyle w:val="Heading3"/>
      </w:pPr>
      <w:bookmarkStart w:id="65" w:name="_Toc478488404"/>
      <w:r>
        <w:t>Editace otázek</w:t>
      </w:r>
      <w:bookmarkEnd w:id="65"/>
    </w:p>
    <w:p w14:paraId="5CC2A1D0" w14:textId="2E7CBC7D" w:rsidR="00D70E49" w:rsidRPr="00D70E49" w:rsidRDefault="00D70E49" w:rsidP="00D70E49">
      <w:r>
        <w:t xml:space="preserve">Do editace otázek se administrator dostane přes tlačítko Všechny otázky, které se nachází vedle tlačítka Vytvoření otázky. Uvidí zde všechny otázky a jejich kategorie a má možnost vyhledávat podle názvu.  Administrátor má možnost úpravy všech otázek a odpovědí na ni. Není ale již možné změnit kategorii a počet odpovědí. </w:t>
      </w:r>
    </w:p>
    <w:p w14:paraId="53137E44" w14:textId="3DBD74B7" w:rsidR="0068541D" w:rsidRDefault="0068541D" w:rsidP="0068541D">
      <w:pPr>
        <w:pStyle w:val="Heading2"/>
      </w:pPr>
      <w:bookmarkStart w:id="66" w:name="_Toc478488405"/>
      <w:r>
        <w:t>Administrace</w:t>
      </w:r>
      <w:bookmarkEnd w:id="66"/>
    </w:p>
    <w:p w14:paraId="093F0FBF" w14:textId="12EF98B5" w:rsidR="0068541D" w:rsidRDefault="0068541D" w:rsidP="0068541D">
      <w:r>
        <w:t xml:space="preserve">Do této sekce stránek mají oprávnění pouze uživatelé, kteří jsou ve skupině </w:t>
      </w:r>
      <w:r w:rsidRPr="008B3382">
        <w:rPr>
          <w:b/>
        </w:rPr>
        <w:t>Administr</w:t>
      </w:r>
      <w:r>
        <w:rPr>
          <w:b/>
        </w:rPr>
        <w:t xml:space="preserve">átor. </w:t>
      </w:r>
      <w:r>
        <w:t>Dostane se zde tlačítkem v hlavním menu. Administrátorská část umožnuje nastavení oprávnění. Vytvoření učtu žáka, učitele či administrátora. Dále vytvoření školy a třídy. Administrátor zde může také jako jediný mazat jednotlivé třídy.</w:t>
      </w:r>
    </w:p>
    <w:p w14:paraId="0CC215B9" w14:textId="77777777" w:rsidR="00F45680" w:rsidRDefault="00F45680" w:rsidP="0068541D"/>
    <w:p w14:paraId="71BFFD8A" w14:textId="0646A240" w:rsidR="0068541D" w:rsidRDefault="0068541D" w:rsidP="0068541D">
      <w:pPr>
        <w:pStyle w:val="Heading3"/>
      </w:pPr>
      <w:bookmarkStart w:id="67" w:name="_Toc478488406"/>
      <w:r>
        <w:lastRenderedPageBreak/>
        <w:t>Dashboard</w:t>
      </w:r>
      <w:bookmarkEnd w:id="67"/>
    </w:p>
    <w:p w14:paraId="5ECB3549" w14:textId="07CC6901" w:rsidR="0068541D" w:rsidRDefault="0068541D" w:rsidP="0068541D">
      <w:r>
        <w:t>Hlavní stránka administrace. Je zde jednoduchá grafika počtu uživatelů, map, a testů na serveru.</w:t>
      </w:r>
    </w:p>
    <w:p w14:paraId="47E5111F" w14:textId="7509F37F" w:rsidR="007D0CC8" w:rsidRDefault="007D0CC8" w:rsidP="007D0CC8">
      <w:pPr>
        <w:pStyle w:val="Heading3"/>
      </w:pPr>
      <w:bookmarkStart w:id="68" w:name="_Toc478488407"/>
      <w:r>
        <w:t>Práva</w:t>
      </w:r>
      <w:bookmarkEnd w:id="68"/>
      <w:r>
        <w:t xml:space="preserve"> </w:t>
      </w:r>
    </w:p>
    <w:p w14:paraId="19CF459A" w14:textId="1A51B5CE" w:rsidR="007D0CC8" w:rsidRDefault="007D0CC8" w:rsidP="007D0CC8">
      <w:r>
        <w:t>Zde administrátor může spravovat oprávnění uživatelů a uživatelských skupin.</w:t>
      </w:r>
    </w:p>
    <w:p w14:paraId="4BB85C28" w14:textId="76277C58" w:rsidR="007D0CC8" w:rsidRDefault="00194675" w:rsidP="00194675">
      <w:pPr>
        <w:pStyle w:val="Caption"/>
        <w:keepNext/>
      </w:pPr>
      <w:r>
        <w:t xml:space="preserve">Tabulka </w:t>
      </w:r>
      <w:r w:rsidR="00F45680">
        <w:t>4 –</w:t>
      </w:r>
      <w:r>
        <w:t xml:space="preserve"> </w:t>
      </w:r>
      <w:r w:rsidR="00F45680">
        <w:t>Základní oprávnění</w:t>
      </w:r>
    </w:p>
    <w:tbl>
      <w:tblPr>
        <w:tblStyle w:val="TableGrid"/>
        <w:tblW w:w="0" w:type="auto"/>
        <w:tblLook w:val="04A0" w:firstRow="1" w:lastRow="0" w:firstColumn="1" w:lastColumn="0" w:noHBand="0" w:noVBand="1"/>
      </w:tblPr>
      <w:tblGrid>
        <w:gridCol w:w="2547"/>
        <w:gridCol w:w="992"/>
        <w:gridCol w:w="992"/>
        <w:gridCol w:w="993"/>
        <w:gridCol w:w="992"/>
      </w:tblGrid>
      <w:tr w:rsidR="001E4783" w14:paraId="47E6A9A7" w14:textId="77777777" w:rsidTr="00194675">
        <w:tc>
          <w:tcPr>
            <w:tcW w:w="2547"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A75D966" w14:textId="77777777" w:rsidR="001E4783" w:rsidRDefault="001E4783" w:rsidP="001E4783">
            <w:pPr>
              <w:jc w:val="center"/>
            </w:pPr>
          </w:p>
        </w:tc>
        <w:tc>
          <w:tcPr>
            <w:tcW w:w="992" w:type="dxa"/>
            <w:tcBorders>
              <w:top w:val="single" w:sz="12" w:space="0" w:color="auto"/>
              <w:left w:val="single" w:sz="12" w:space="0" w:color="auto"/>
              <w:bottom w:val="single" w:sz="12" w:space="0" w:color="auto"/>
              <w:right w:val="single" w:sz="12" w:space="0" w:color="auto"/>
            </w:tcBorders>
          </w:tcPr>
          <w:p w14:paraId="4072073D" w14:textId="2C86A09B" w:rsidR="001E4783" w:rsidRDefault="001E4783" w:rsidP="007D0CC8">
            <w:r>
              <w:t>správce</w:t>
            </w:r>
          </w:p>
          <w:p w14:paraId="16220DC7" w14:textId="574F9539" w:rsidR="001E4783" w:rsidRDefault="001E4783" w:rsidP="007D0CC8">
            <w:r>
              <w:t>stránek</w:t>
            </w:r>
          </w:p>
        </w:tc>
        <w:tc>
          <w:tcPr>
            <w:tcW w:w="992" w:type="dxa"/>
            <w:tcBorders>
              <w:top w:val="single" w:sz="12" w:space="0" w:color="auto"/>
              <w:left w:val="single" w:sz="12" w:space="0" w:color="auto"/>
              <w:bottom w:val="single" w:sz="12" w:space="0" w:color="auto"/>
              <w:right w:val="single" w:sz="12" w:space="0" w:color="auto"/>
            </w:tcBorders>
          </w:tcPr>
          <w:p w14:paraId="33774F1B" w14:textId="4BF27FC8" w:rsidR="001E4783" w:rsidRDefault="001E4783" w:rsidP="007D0CC8">
            <w:r>
              <w:t>učitel</w:t>
            </w:r>
          </w:p>
        </w:tc>
        <w:tc>
          <w:tcPr>
            <w:tcW w:w="993" w:type="dxa"/>
            <w:tcBorders>
              <w:top w:val="single" w:sz="12" w:space="0" w:color="auto"/>
              <w:left w:val="single" w:sz="12" w:space="0" w:color="auto"/>
              <w:bottom w:val="single" w:sz="12" w:space="0" w:color="auto"/>
              <w:right w:val="single" w:sz="12" w:space="0" w:color="auto"/>
            </w:tcBorders>
          </w:tcPr>
          <w:p w14:paraId="0322810D" w14:textId="3D61F5AB" w:rsidR="001E4783" w:rsidRDefault="001E4783" w:rsidP="007D0CC8">
            <w:r>
              <w:t>žák</w:t>
            </w:r>
          </w:p>
        </w:tc>
        <w:tc>
          <w:tcPr>
            <w:tcW w:w="992" w:type="dxa"/>
            <w:tcBorders>
              <w:top w:val="single" w:sz="12" w:space="0" w:color="auto"/>
              <w:left w:val="single" w:sz="12" w:space="0" w:color="auto"/>
              <w:bottom w:val="single" w:sz="12" w:space="0" w:color="auto"/>
              <w:right w:val="single" w:sz="12" w:space="0" w:color="auto"/>
            </w:tcBorders>
          </w:tcPr>
          <w:p w14:paraId="5DBD72B6" w14:textId="4100AA9B" w:rsidR="001E4783" w:rsidRDefault="001E4783" w:rsidP="007D0CC8">
            <w:r>
              <w:t>nepřih</w:t>
            </w:r>
            <w:r w:rsidR="00194675">
              <w:t>l</w:t>
            </w:r>
            <w:r>
              <w:t>. uživatel</w:t>
            </w:r>
          </w:p>
        </w:tc>
      </w:tr>
      <w:tr w:rsidR="001E4783" w14:paraId="0D3508E1" w14:textId="77777777" w:rsidTr="00194675">
        <w:tc>
          <w:tcPr>
            <w:tcW w:w="2547" w:type="dxa"/>
            <w:tcBorders>
              <w:top w:val="single" w:sz="12" w:space="0" w:color="auto"/>
              <w:right w:val="single" w:sz="4" w:space="0" w:color="auto"/>
            </w:tcBorders>
          </w:tcPr>
          <w:p w14:paraId="77074DF9" w14:textId="192970E5" w:rsidR="001E4783" w:rsidRDefault="001E4783" w:rsidP="007D0CC8">
            <w:r>
              <w:t>Administrace</w:t>
            </w:r>
          </w:p>
        </w:tc>
        <w:tc>
          <w:tcPr>
            <w:tcW w:w="992" w:type="dxa"/>
            <w:tcBorders>
              <w:top w:val="single" w:sz="12" w:space="0" w:color="auto"/>
              <w:left w:val="single" w:sz="4" w:space="0" w:color="auto"/>
            </w:tcBorders>
          </w:tcPr>
          <w:p w14:paraId="6E472F48" w14:textId="6CB251D5" w:rsidR="001E4783" w:rsidRDefault="001E4783" w:rsidP="001E4783">
            <w:pPr>
              <w:jc w:val="center"/>
            </w:pPr>
            <w:r>
              <w:t>X</w:t>
            </w:r>
          </w:p>
        </w:tc>
        <w:tc>
          <w:tcPr>
            <w:tcW w:w="992" w:type="dxa"/>
            <w:tcBorders>
              <w:top w:val="single" w:sz="12" w:space="0" w:color="auto"/>
            </w:tcBorders>
          </w:tcPr>
          <w:p w14:paraId="3BEDD7AA" w14:textId="77777777" w:rsidR="001E4783" w:rsidRDefault="001E4783" w:rsidP="007D0CC8"/>
        </w:tc>
        <w:tc>
          <w:tcPr>
            <w:tcW w:w="993" w:type="dxa"/>
            <w:tcBorders>
              <w:top w:val="single" w:sz="12" w:space="0" w:color="auto"/>
            </w:tcBorders>
          </w:tcPr>
          <w:p w14:paraId="2E776E00" w14:textId="77777777" w:rsidR="001E4783" w:rsidRDefault="001E4783" w:rsidP="007D0CC8"/>
        </w:tc>
        <w:tc>
          <w:tcPr>
            <w:tcW w:w="992" w:type="dxa"/>
            <w:tcBorders>
              <w:top w:val="single" w:sz="12" w:space="0" w:color="auto"/>
            </w:tcBorders>
          </w:tcPr>
          <w:p w14:paraId="36C3B64A" w14:textId="77777777" w:rsidR="001E4783" w:rsidRDefault="001E4783" w:rsidP="007D0CC8"/>
        </w:tc>
      </w:tr>
      <w:tr w:rsidR="001E4783" w14:paraId="23C23C44" w14:textId="77777777" w:rsidTr="00194675">
        <w:tc>
          <w:tcPr>
            <w:tcW w:w="2547" w:type="dxa"/>
          </w:tcPr>
          <w:p w14:paraId="46A26AF7" w14:textId="0896AF3C" w:rsidR="001E4783" w:rsidRDefault="001E4783" w:rsidP="007D0CC8">
            <w:r>
              <w:t>Nahrání mapy</w:t>
            </w:r>
          </w:p>
        </w:tc>
        <w:tc>
          <w:tcPr>
            <w:tcW w:w="992" w:type="dxa"/>
          </w:tcPr>
          <w:p w14:paraId="5FEE6DA8" w14:textId="44D67BAB" w:rsidR="001E4783" w:rsidRDefault="001E4783" w:rsidP="001E4783">
            <w:pPr>
              <w:jc w:val="center"/>
            </w:pPr>
            <w:r>
              <w:t>X</w:t>
            </w:r>
          </w:p>
        </w:tc>
        <w:tc>
          <w:tcPr>
            <w:tcW w:w="992" w:type="dxa"/>
          </w:tcPr>
          <w:p w14:paraId="58F19D65" w14:textId="77777777" w:rsidR="001E4783" w:rsidRDefault="001E4783" w:rsidP="007D0CC8"/>
        </w:tc>
        <w:tc>
          <w:tcPr>
            <w:tcW w:w="993" w:type="dxa"/>
          </w:tcPr>
          <w:p w14:paraId="483023F3" w14:textId="77777777" w:rsidR="001E4783" w:rsidRDefault="001E4783" w:rsidP="007D0CC8"/>
        </w:tc>
        <w:tc>
          <w:tcPr>
            <w:tcW w:w="992" w:type="dxa"/>
          </w:tcPr>
          <w:p w14:paraId="79E00F92" w14:textId="77777777" w:rsidR="001E4783" w:rsidRDefault="001E4783" w:rsidP="007D0CC8"/>
        </w:tc>
      </w:tr>
      <w:tr w:rsidR="001E4783" w14:paraId="2F845FB0" w14:textId="77777777" w:rsidTr="00194675">
        <w:tc>
          <w:tcPr>
            <w:tcW w:w="2547" w:type="dxa"/>
          </w:tcPr>
          <w:p w14:paraId="6D8EC9A7" w14:textId="3C6A038D" w:rsidR="001E4783" w:rsidRDefault="001E4783" w:rsidP="007D0CC8">
            <w:r>
              <w:t>Nová kategorie</w:t>
            </w:r>
          </w:p>
        </w:tc>
        <w:tc>
          <w:tcPr>
            <w:tcW w:w="992" w:type="dxa"/>
          </w:tcPr>
          <w:p w14:paraId="19DAFA6A" w14:textId="40FEE772" w:rsidR="001E4783" w:rsidRDefault="001E4783" w:rsidP="001E4783">
            <w:pPr>
              <w:jc w:val="center"/>
            </w:pPr>
            <w:r>
              <w:t>X</w:t>
            </w:r>
          </w:p>
        </w:tc>
        <w:tc>
          <w:tcPr>
            <w:tcW w:w="992" w:type="dxa"/>
          </w:tcPr>
          <w:p w14:paraId="00C579F8" w14:textId="77777777" w:rsidR="001E4783" w:rsidRDefault="001E4783" w:rsidP="007D0CC8"/>
        </w:tc>
        <w:tc>
          <w:tcPr>
            <w:tcW w:w="993" w:type="dxa"/>
          </w:tcPr>
          <w:p w14:paraId="32E4E12E" w14:textId="77777777" w:rsidR="001E4783" w:rsidRDefault="001E4783" w:rsidP="007D0CC8"/>
        </w:tc>
        <w:tc>
          <w:tcPr>
            <w:tcW w:w="992" w:type="dxa"/>
          </w:tcPr>
          <w:p w14:paraId="119F837F" w14:textId="77777777" w:rsidR="001E4783" w:rsidRDefault="001E4783" w:rsidP="007D0CC8"/>
        </w:tc>
      </w:tr>
      <w:tr w:rsidR="001E4783" w14:paraId="4014A488" w14:textId="77777777" w:rsidTr="00194675">
        <w:tc>
          <w:tcPr>
            <w:tcW w:w="2547" w:type="dxa"/>
          </w:tcPr>
          <w:p w14:paraId="0457BC25" w14:textId="464EB698" w:rsidR="001E4783" w:rsidRDefault="001E4783" w:rsidP="007D0CC8">
            <w:r>
              <w:t>Vytvoření testu</w:t>
            </w:r>
          </w:p>
        </w:tc>
        <w:tc>
          <w:tcPr>
            <w:tcW w:w="992" w:type="dxa"/>
          </w:tcPr>
          <w:p w14:paraId="34D98111" w14:textId="6EE9AAAC" w:rsidR="001E4783" w:rsidRDefault="001E4783" w:rsidP="001E4783">
            <w:pPr>
              <w:jc w:val="center"/>
            </w:pPr>
            <w:r>
              <w:t>X</w:t>
            </w:r>
          </w:p>
        </w:tc>
        <w:tc>
          <w:tcPr>
            <w:tcW w:w="992" w:type="dxa"/>
          </w:tcPr>
          <w:p w14:paraId="17392C0D" w14:textId="40A74DA7" w:rsidR="001E4783" w:rsidRDefault="001E4783" w:rsidP="001E4783">
            <w:pPr>
              <w:jc w:val="center"/>
            </w:pPr>
            <w:r>
              <w:t>X</w:t>
            </w:r>
          </w:p>
        </w:tc>
        <w:tc>
          <w:tcPr>
            <w:tcW w:w="993" w:type="dxa"/>
          </w:tcPr>
          <w:p w14:paraId="075BB9C4" w14:textId="77777777" w:rsidR="001E4783" w:rsidRDefault="001E4783" w:rsidP="007D0CC8"/>
        </w:tc>
        <w:tc>
          <w:tcPr>
            <w:tcW w:w="992" w:type="dxa"/>
          </w:tcPr>
          <w:p w14:paraId="64F25786" w14:textId="77777777" w:rsidR="001E4783" w:rsidRDefault="001E4783" w:rsidP="007D0CC8"/>
        </w:tc>
      </w:tr>
      <w:tr w:rsidR="001E4783" w14:paraId="3D7B4CAA" w14:textId="77777777" w:rsidTr="00194675">
        <w:tc>
          <w:tcPr>
            <w:tcW w:w="2547" w:type="dxa"/>
          </w:tcPr>
          <w:p w14:paraId="72F8C653" w14:textId="3F11E781" w:rsidR="001E4783" w:rsidRDefault="001E4783" w:rsidP="007D0CC8">
            <w:r>
              <w:t>Nová otázka</w:t>
            </w:r>
          </w:p>
        </w:tc>
        <w:tc>
          <w:tcPr>
            <w:tcW w:w="992" w:type="dxa"/>
          </w:tcPr>
          <w:p w14:paraId="4CDD64F3" w14:textId="2AF5AC9C" w:rsidR="001E4783" w:rsidRDefault="001E4783" w:rsidP="001E4783">
            <w:pPr>
              <w:jc w:val="center"/>
            </w:pPr>
            <w:r>
              <w:t>X</w:t>
            </w:r>
          </w:p>
        </w:tc>
        <w:tc>
          <w:tcPr>
            <w:tcW w:w="992" w:type="dxa"/>
          </w:tcPr>
          <w:p w14:paraId="64768F6C" w14:textId="373039DB" w:rsidR="001E4783" w:rsidRDefault="001E4783" w:rsidP="001E4783">
            <w:pPr>
              <w:jc w:val="center"/>
            </w:pPr>
            <w:r>
              <w:t>X</w:t>
            </w:r>
          </w:p>
        </w:tc>
        <w:tc>
          <w:tcPr>
            <w:tcW w:w="993" w:type="dxa"/>
          </w:tcPr>
          <w:p w14:paraId="33691793" w14:textId="77777777" w:rsidR="001E4783" w:rsidRDefault="001E4783" w:rsidP="007D0CC8"/>
        </w:tc>
        <w:tc>
          <w:tcPr>
            <w:tcW w:w="992" w:type="dxa"/>
          </w:tcPr>
          <w:p w14:paraId="61BA271C" w14:textId="77777777" w:rsidR="001E4783" w:rsidRDefault="001E4783" w:rsidP="007D0CC8"/>
        </w:tc>
      </w:tr>
      <w:tr w:rsidR="001E4783" w14:paraId="3489CFAE" w14:textId="77777777" w:rsidTr="00194675">
        <w:tc>
          <w:tcPr>
            <w:tcW w:w="2547" w:type="dxa"/>
          </w:tcPr>
          <w:p w14:paraId="3E38FA63" w14:textId="3D250523" w:rsidR="001E4783" w:rsidRDefault="001E4783" w:rsidP="007D0CC8">
            <w:r>
              <w:t>Vytvoření třídy</w:t>
            </w:r>
          </w:p>
        </w:tc>
        <w:tc>
          <w:tcPr>
            <w:tcW w:w="992" w:type="dxa"/>
          </w:tcPr>
          <w:p w14:paraId="2AEA7FA2" w14:textId="46AB4E87" w:rsidR="001E4783" w:rsidRDefault="001E4783" w:rsidP="001E4783">
            <w:pPr>
              <w:jc w:val="center"/>
            </w:pPr>
            <w:r>
              <w:t>X</w:t>
            </w:r>
          </w:p>
        </w:tc>
        <w:tc>
          <w:tcPr>
            <w:tcW w:w="992" w:type="dxa"/>
          </w:tcPr>
          <w:p w14:paraId="012F3143" w14:textId="00386A5A" w:rsidR="001E4783" w:rsidRDefault="001E4783" w:rsidP="001E4783">
            <w:pPr>
              <w:jc w:val="center"/>
            </w:pPr>
            <w:r>
              <w:t>X</w:t>
            </w:r>
          </w:p>
        </w:tc>
        <w:tc>
          <w:tcPr>
            <w:tcW w:w="993" w:type="dxa"/>
          </w:tcPr>
          <w:p w14:paraId="0A818ECA" w14:textId="77777777" w:rsidR="001E4783" w:rsidRDefault="001E4783" w:rsidP="007D0CC8"/>
        </w:tc>
        <w:tc>
          <w:tcPr>
            <w:tcW w:w="992" w:type="dxa"/>
          </w:tcPr>
          <w:p w14:paraId="274F9EBF" w14:textId="77777777" w:rsidR="001E4783" w:rsidRDefault="001E4783" w:rsidP="007D0CC8"/>
        </w:tc>
      </w:tr>
      <w:tr w:rsidR="001E4783" w14:paraId="4077C4ED" w14:textId="77777777" w:rsidTr="00194675">
        <w:tc>
          <w:tcPr>
            <w:tcW w:w="2547" w:type="dxa"/>
          </w:tcPr>
          <w:p w14:paraId="25F11094" w14:textId="0B3F1703" w:rsidR="001E4783" w:rsidRDefault="001E4783" w:rsidP="007D0CC8">
            <w:r>
              <w:t>Nová škola</w:t>
            </w:r>
          </w:p>
        </w:tc>
        <w:tc>
          <w:tcPr>
            <w:tcW w:w="992" w:type="dxa"/>
          </w:tcPr>
          <w:p w14:paraId="2C15CF1A" w14:textId="6FB9EC54" w:rsidR="001E4783" w:rsidRDefault="001E4783" w:rsidP="001E4783">
            <w:pPr>
              <w:jc w:val="center"/>
            </w:pPr>
            <w:r>
              <w:t>X</w:t>
            </w:r>
          </w:p>
        </w:tc>
        <w:tc>
          <w:tcPr>
            <w:tcW w:w="992" w:type="dxa"/>
          </w:tcPr>
          <w:p w14:paraId="5BB6E5A8" w14:textId="77777777" w:rsidR="001E4783" w:rsidRDefault="001E4783" w:rsidP="007D0CC8"/>
        </w:tc>
        <w:tc>
          <w:tcPr>
            <w:tcW w:w="993" w:type="dxa"/>
          </w:tcPr>
          <w:p w14:paraId="129551FC" w14:textId="77777777" w:rsidR="001E4783" w:rsidRDefault="001E4783" w:rsidP="007D0CC8"/>
        </w:tc>
        <w:tc>
          <w:tcPr>
            <w:tcW w:w="992" w:type="dxa"/>
          </w:tcPr>
          <w:p w14:paraId="0576FA94" w14:textId="77777777" w:rsidR="001E4783" w:rsidRDefault="001E4783" w:rsidP="007D0CC8"/>
        </w:tc>
      </w:tr>
      <w:tr w:rsidR="00194675" w14:paraId="6332E14D" w14:textId="77777777" w:rsidTr="00194675">
        <w:tc>
          <w:tcPr>
            <w:tcW w:w="2547" w:type="dxa"/>
          </w:tcPr>
          <w:p w14:paraId="0361A529" w14:textId="757429A7" w:rsidR="00194675" w:rsidRDefault="00194675" w:rsidP="007D0CC8">
            <w:r>
              <w:t>Spustit test</w:t>
            </w:r>
          </w:p>
        </w:tc>
        <w:tc>
          <w:tcPr>
            <w:tcW w:w="992" w:type="dxa"/>
          </w:tcPr>
          <w:p w14:paraId="5409BAC2" w14:textId="50050A21" w:rsidR="00194675" w:rsidRDefault="00194675" w:rsidP="00194675">
            <w:pPr>
              <w:jc w:val="center"/>
            </w:pPr>
            <w:r>
              <w:t>X</w:t>
            </w:r>
          </w:p>
        </w:tc>
        <w:tc>
          <w:tcPr>
            <w:tcW w:w="992" w:type="dxa"/>
          </w:tcPr>
          <w:p w14:paraId="144E8C68" w14:textId="1E50ACAE" w:rsidR="00194675" w:rsidRDefault="00194675" w:rsidP="00194675">
            <w:pPr>
              <w:jc w:val="center"/>
            </w:pPr>
            <w:r>
              <w:t>X</w:t>
            </w:r>
          </w:p>
        </w:tc>
        <w:tc>
          <w:tcPr>
            <w:tcW w:w="993" w:type="dxa"/>
          </w:tcPr>
          <w:p w14:paraId="246D22C9" w14:textId="52B8B2DF" w:rsidR="00194675" w:rsidRDefault="00194675" w:rsidP="00194675">
            <w:pPr>
              <w:jc w:val="center"/>
            </w:pPr>
            <w:r>
              <w:t>X</w:t>
            </w:r>
          </w:p>
        </w:tc>
        <w:tc>
          <w:tcPr>
            <w:tcW w:w="992" w:type="dxa"/>
          </w:tcPr>
          <w:p w14:paraId="09DC4AEB" w14:textId="61EF37E1" w:rsidR="00194675" w:rsidRDefault="00194675" w:rsidP="00194675">
            <w:pPr>
              <w:jc w:val="center"/>
            </w:pPr>
            <w:r>
              <w:t>X</w:t>
            </w:r>
          </w:p>
        </w:tc>
      </w:tr>
      <w:tr w:rsidR="00194675" w14:paraId="75EE257C" w14:textId="77777777" w:rsidTr="00194675">
        <w:tc>
          <w:tcPr>
            <w:tcW w:w="2547" w:type="dxa"/>
          </w:tcPr>
          <w:p w14:paraId="59260CE3" w14:textId="6140D217" w:rsidR="00194675" w:rsidRDefault="00194675" w:rsidP="007D0CC8">
            <w:r>
              <w:t>Zobrazit statistiky</w:t>
            </w:r>
          </w:p>
        </w:tc>
        <w:tc>
          <w:tcPr>
            <w:tcW w:w="992" w:type="dxa"/>
          </w:tcPr>
          <w:p w14:paraId="23C9343D" w14:textId="3A1E5AC4" w:rsidR="00194675" w:rsidRDefault="00194675" w:rsidP="00194675">
            <w:pPr>
              <w:jc w:val="center"/>
            </w:pPr>
            <w:r>
              <w:t>X</w:t>
            </w:r>
          </w:p>
        </w:tc>
        <w:tc>
          <w:tcPr>
            <w:tcW w:w="992" w:type="dxa"/>
          </w:tcPr>
          <w:p w14:paraId="78E5BE7B" w14:textId="38E38DA4" w:rsidR="00194675" w:rsidRDefault="00194675" w:rsidP="00194675">
            <w:pPr>
              <w:jc w:val="center"/>
            </w:pPr>
            <w:r>
              <w:t>X</w:t>
            </w:r>
          </w:p>
        </w:tc>
        <w:tc>
          <w:tcPr>
            <w:tcW w:w="993" w:type="dxa"/>
          </w:tcPr>
          <w:p w14:paraId="20C968F9" w14:textId="460C1574" w:rsidR="00194675" w:rsidRDefault="00194675" w:rsidP="00194675">
            <w:pPr>
              <w:jc w:val="center"/>
            </w:pPr>
            <w:r>
              <w:t>X</w:t>
            </w:r>
          </w:p>
        </w:tc>
        <w:tc>
          <w:tcPr>
            <w:tcW w:w="992" w:type="dxa"/>
          </w:tcPr>
          <w:p w14:paraId="69CCEEB3" w14:textId="2987FF09" w:rsidR="00194675" w:rsidRDefault="00194675" w:rsidP="00194675">
            <w:pPr>
              <w:jc w:val="center"/>
            </w:pPr>
            <w:r>
              <w:t>X</w:t>
            </w:r>
          </w:p>
        </w:tc>
      </w:tr>
    </w:tbl>
    <w:p w14:paraId="22BAADC5" w14:textId="77777777" w:rsidR="0088354D" w:rsidRDefault="0088354D" w:rsidP="0088354D">
      <w:pPr>
        <w:tabs>
          <w:tab w:val="left" w:pos="7005"/>
        </w:tabs>
        <w:jc w:val="right"/>
        <w:rPr>
          <w:b/>
        </w:rPr>
      </w:pPr>
      <w:r>
        <w:rPr>
          <w:b/>
        </w:rPr>
        <w:t>[zdroj: vlastní</w:t>
      </w:r>
      <w:r w:rsidRPr="00916D36">
        <w:rPr>
          <w:b/>
        </w:rPr>
        <w:t>]</w:t>
      </w:r>
    </w:p>
    <w:p w14:paraId="2EECA126" w14:textId="77777777" w:rsidR="001E4783" w:rsidRPr="007D0CC8" w:rsidRDefault="001E4783" w:rsidP="007D0CC8"/>
    <w:p w14:paraId="35B32261" w14:textId="6BA75B0B" w:rsidR="0068541D" w:rsidRDefault="00194675" w:rsidP="0068541D">
      <w:pPr>
        <w:rPr>
          <w:b/>
        </w:rPr>
      </w:pPr>
      <w:r w:rsidRPr="00194675">
        <w:rPr>
          <w:b/>
        </w:rPr>
        <w:t>Správa oprávnění</w:t>
      </w:r>
    </w:p>
    <w:p w14:paraId="0CEA5428" w14:textId="0B51037F" w:rsidR="00F45680" w:rsidRDefault="00194675" w:rsidP="0068541D">
      <w:r>
        <w:t>Zde může admin</w:t>
      </w:r>
      <w:r w:rsidR="00F45680">
        <w:t xml:space="preserve">istrátor přidat, upravovat a smazat oprávnění. Úprava a smazaní oprávnění se nedoporučuje vzhledem ke stabilitě aplikace. </w:t>
      </w:r>
    </w:p>
    <w:p w14:paraId="5FA84890" w14:textId="77777777" w:rsidR="00F45680" w:rsidRDefault="00F45680" w:rsidP="0068541D"/>
    <w:p w14:paraId="371B05E7" w14:textId="77777777" w:rsidR="00F45680" w:rsidRDefault="00F45680" w:rsidP="0068541D">
      <w:pPr>
        <w:rPr>
          <w:b/>
        </w:rPr>
      </w:pPr>
      <w:r w:rsidRPr="00F45680">
        <w:rPr>
          <w:b/>
        </w:rPr>
        <w:t>Spravovat skupiny</w:t>
      </w:r>
    </w:p>
    <w:p w14:paraId="0B7AB8B1" w14:textId="7EA77975" w:rsidR="0068541D" w:rsidRDefault="00F45680" w:rsidP="0068541D">
      <w:r>
        <w:t>Zde se nachází tabulka uživatelských skupin a administrátor má mož</w:t>
      </w:r>
      <w:r w:rsidR="00F61981">
        <w:t xml:space="preserve">nost úpravy jejich práv. I poté, </w:t>
      </w:r>
      <w:r w:rsidR="008567F1">
        <w:t>co budou žákům</w:t>
      </w:r>
      <w:r>
        <w:t xml:space="preserve"> přiděleny některé funkc</w:t>
      </w:r>
      <w:r w:rsidR="00F61981">
        <w:t>e jako například Nahrání mapy, je nebudou</w:t>
      </w:r>
      <w:r>
        <w:t xml:space="preserve"> moci vykonávat, protože to odporuje </w:t>
      </w:r>
      <w:r w:rsidR="008567F1">
        <w:t>zadání maturitního</w:t>
      </w:r>
      <w:r>
        <w:t xml:space="preserve"> projektu. </w:t>
      </w:r>
      <w:r w:rsidR="00F61981">
        <w:t>Takže má význam jenom pro skupinu administrator a učitel.</w:t>
      </w:r>
    </w:p>
    <w:p w14:paraId="7739D624" w14:textId="2980FB8F" w:rsidR="00F45680" w:rsidRDefault="00F45680" w:rsidP="0068541D">
      <w:pPr>
        <w:rPr>
          <w:b/>
        </w:rPr>
      </w:pPr>
      <w:r>
        <w:rPr>
          <w:b/>
        </w:rPr>
        <w:t xml:space="preserve">Spravovat </w:t>
      </w:r>
      <w:r w:rsidR="00F61981">
        <w:rPr>
          <w:b/>
        </w:rPr>
        <w:t>uživatele</w:t>
      </w:r>
    </w:p>
    <w:p w14:paraId="543F64F4" w14:textId="3C45DAB2" w:rsidR="00F61981" w:rsidRDefault="00F61981" w:rsidP="0068541D">
      <w:r>
        <w:t>Zobrazení skupin uživatele a jeho práv</w:t>
      </w:r>
      <w:r w:rsidR="00264E3F">
        <w:t>. Dále možnost úpravy jeho práv.</w:t>
      </w:r>
    </w:p>
    <w:p w14:paraId="5EE3C550" w14:textId="67D4EF34" w:rsidR="00264E3F" w:rsidRDefault="00264E3F" w:rsidP="00264E3F">
      <w:pPr>
        <w:pStyle w:val="Heading3"/>
      </w:pPr>
      <w:bookmarkStart w:id="69" w:name="_Toc478488408"/>
      <w:r>
        <w:lastRenderedPageBreak/>
        <w:t>Uživatelé</w:t>
      </w:r>
      <w:bookmarkEnd w:id="69"/>
    </w:p>
    <w:p w14:paraId="6EE97ACD" w14:textId="63342324" w:rsidR="00264E3F" w:rsidRDefault="00264E3F" w:rsidP="00264E3F">
      <w:r>
        <w:t xml:space="preserve">V této sekci administrace uvidí přehlednou tabulku všech uživatelů – jméno, příjmení, email, skupinu a jestli je učet aktivní. Je zde dále možnost vytvoření účtu a skupiny a editace jednotlivých uživatelů. Při vytvoření uživatele se nastaví uživateli skupina Žák. Pokud chcete z uživatele udělat učitele, můžete mu v editaci přiřadit skupinu Učitel. </w:t>
      </w:r>
    </w:p>
    <w:p w14:paraId="62350B6B" w14:textId="286B8869" w:rsidR="00264E3F" w:rsidRDefault="00264E3F" w:rsidP="00264E3F">
      <w:pPr>
        <w:pStyle w:val="Heading3"/>
      </w:pPr>
      <w:bookmarkStart w:id="70" w:name="_Toc478488409"/>
      <w:r>
        <w:t>Školy</w:t>
      </w:r>
      <w:bookmarkEnd w:id="70"/>
    </w:p>
    <w:p w14:paraId="405CEEC6" w14:textId="26C5D8DA" w:rsidR="00264E3F" w:rsidRDefault="00264E3F" w:rsidP="00264E3F">
      <w:r>
        <w:t xml:space="preserve">Zde se nachází seznam škol a informace o nich. Je zde možnost vytvoření nové školy. Jméno školy </w:t>
      </w:r>
      <w:r w:rsidR="00830AAA">
        <w:t>nesmí již</w:t>
      </w:r>
      <w:r w:rsidR="006861E2">
        <w:t xml:space="preserve"> existovat. Je zde možné změnit název školy. </w:t>
      </w:r>
      <w:r>
        <w:t>V informacích o jednotlivých školách se nachází seznam tříd s jejich učiteli. Je zde možnost vytvoření třídy, smazání a editace. Název třídy musí být na škole jedinečný a může obsahovat jen písmena, číslice a tečku.</w:t>
      </w:r>
      <w:r w:rsidR="00857C40">
        <w:t xml:space="preserve"> Pro vytvoření třídy je potřeba, aby se na škole nacházel alespoň jeden učitel.</w:t>
      </w:r>
      <w:r>
        <w:t xml:space="preserve"> </w:t>
      </w:r>
    </w:p>
    <w:p w14:paraId="1B107E41" w14:textId="77777777" w:rsidR="002028FD" w:rsidRDefault="002028FD" w:rsidP="002028FD">
      <w:pPr>
        <w:pStyle w:val="Heading2"/>
      </w:pPr>
      <w:bookmarkStart w:id="71" w:name="_Toc478488383"/>
      <w:r>
        <w:t>Vlastní konfigurace</w:t>
      </w:r>
      <w:bookmarkEnd w:id="71"/>
    </w:p>
    <w:p w14:paraId="62C837FD" w14:textId="77777777" w:rsidR="002028FD" w:rsidRDefault="002028FD" w:rsidP="002028FD">
      <w:r>
        <w:t xml:space="preserve">Framework podporuje vytvoření vlastního konfiguračního souboru, který si můžete v autoloadu načíst. Konkrétně si zde můžete nastavit například defaultní profilový obrázek uživatelů, nadpis hlavní strany a jednotlivých částí carouselu na hlavní straně, ale také velkou většinu chybových hlášek. Názvy jednotlivých částí konfigurace jsou napsány velmi intuitivně. Příklad pojmenování $config['hlavnistrana_nadpis'] = "GEOAUH"; </w:t>
      </w:r>
    </w:p>
    <w:p w14:paraId="3618BD7A" w14:textId="77777777" w:rsidR="002028FD" w:rsidRDefault="002028FD" w:rsidP="002028FD">
      <w:pPr>
        <w:pStyle w:val="Heading3"/>
      </w:pPr>
      <w:r>
        <w:t>Konfigurace carouselu a nadpisu</w:t>
      </w:r>
    </w:p>
    <w:p w14:paraId="6E29BF9E" w14:textId="6BF2322A" w:rsidR="002028FD" w:rsidRDefault="002028FD" w:rsidP="002028FD">
      <w:r>
        <w:t xml:space="preserve">V souboru </w:t>
      </w:r>
      <w:r w:rsidRPr="005D2F63">
        <w:rPr>
          <w:i/>
        </w:rPr>
        <w:t>mojekonfi</w:t>
      </w:r>
      <w:r>
        <w:rPr>
          <w:i/>
        </w:rPr>
        <w:t>gu</w:t>
      </w:r>
      <w:r w:rsidRPr="005D2F63">
        <w:rPr>
          <w:i/>
        </w:rPr>
        <w:t>race.php</w:t>
      </w:r>
      <w:r>
        <w:rPr>
          <w:i/>
        </w:rPr>
        <w:t xml:space="preserve"> </w:t>
      </w:r>
      <w:r w:rsidR="00690EC7">
        <w:t>je možné nastavit nadpis a prvky carouselu atp.</w:t>
      </w:r>
    </w:p>
    <w:p w14:paraId="1886BC15" w14:textId="77777777" w:rsidR="00690EC7" w:rsidRDefault="00690EC7" w:rsidP="002028FD">
      <w:bookmarkStart w:id="72" w:name="_GoBack"/>
      <w:bookmarkEnd w:id="72"/>
    </w:p>
    <w:p w14:paraId="52A9097B" w14:textId="77777777" w:rsidR="002028FD" w:rsidRDefault="002028FD" w:rsidP="002028FD">
      <w:pPr>
        <w:pStyle w:val="Caption"/>
        <w:keepNext/>
        <w:jc w:val="center"/>
      </w:pPr>
      <w:r>
        <w:lastRenderedPageBreak/>
        <w:t>Obrázek 10 – Konfigurace úvodní strany</w:t>
      </w:r>
    </w:p>
    <w:p w14:paraId="39DDA1E7" w14:textId="77777777" w:rsidR="002028FD" w:rsidRPr="005D2F63" w:rsidRDefault="002028FD" w:rsidP="00690EC7">
      <w:pPr>
        <w:jc w:val="center"/>
      </w:pPr>
      <w:r>
        <w:rPr>
          <w:noProof/>
        </w:rPr>
        <w:drawing>
          <wp:inline distT="0" distB="0" distL="0" distR="0" wp14:anchorId="319E38AB" wp14:editId="1DF0B63D">
            <wp:extent cx="6115050" cy="2790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5050" cy="2790825"/>
                    </a:xfrm>
                    <a:prstGeom prst="rect">
                      <a:avLst/>
                    </a:prstGeom>
                    <a:noFill/>
                    <a:ln>
                      <a:noFill/>
                    </a:ln>
                  </pic:spPr>
                </pic:pic>
              </a:graphicData>
            </a:graphic>
          </wp:inline>
        </w:drawing>
      </w:r>
    </w:p>
    <w:p w14:paraId="0698FC2E" w14:textId="77777777" w:rsidR="002028FD" w:rsidRDefault="002028FD" w:rsidP="002028FD">
      <w:pPr>
        <w:tabs>
          <w:tab w:val="left" w:pos="7005"/>
        </w:tabs>
        <w:jc w:val="right"/>
        <w:rPr>
          <w:b/>
        </w:rPr>
      </w:pPr>
      <w:r>
        <w:rPr>
          <w:b/>
        </w:rPr>
        <w:t>[zdroj: vlastní</w:t>
      </w:r>
      <w:r w:rsidRPr="00916D36">
        <w:rPr>
          <w:b/>
        </w:rPr>
        <w:t>]</w:t>
      </w:r>
    </w:p>
    <w:p w14:paraId="360F1B59" w14:textId="77777777" w:rsidR="002028FD" w:rsidRDefault="002028FD" w:rsidP="002028FD">
      <w:pPr>
        <w:pStyle w:val="ListParagraph"/>
        <w:numPr>
          <w:ilvl w:val="0"/>
          <w:numId w:val="22"/>
        </w:numPr>
      </w:pPr>
      <w:r>
        <w:t>$config['hlavnistrana_nadpis'] = "GEOAUH";  - nastavení nadpisu hlavní strany</w:t>
      </w:r>
    </w:p>
    <w:p w14:paraId="7C98E65E" w14:textId="77777777" w:rsidR="002028FD" w:rsidRPr="00024B65" w:rsidRDefault="002028FD" w:rsidP="002028FD">
      <w:pPr>
        <w:ind w:left="360"/>
        <w:rPr>
          <w:b/>
        </w:rPr>
      </w:pPr>
      <w:r w:rsidRPr="00024B65">
        <w:rPr>
          <w:b/>
        </w:rPr>
        <w:t>Nastavení nadpisů carouselu</w:t>
      </w:r>
    </w:p>
    <w:p w14:paraId="10CA9777" w14:textId="77777777" w:rsidR="002028FD" w:rsidRDefault="002028FD" w:rsidP="002028FD">
      <w:pPr>
        <w:pStyle w:val="ListParagraph"/>
        <w:numPr>
          <w:ilvl w:val="0"/>
          <w:numId w:val="22"/>
        </w:numPr>
      </w:pPr>
      <w:r>
        <w:t xml:space="preserve">$config['hlavnistrana_carousel_nadpis1'] = "Úvod do světa GEOAUH"; </w:t>
      </w:r>
    </w:p>
    <w:p w14:paraId="472178B0" w14:textId="77777777" w:rsidR="002028FD" w:rsidRDefault="002028FD" w:rsidP="002028FD">
      <w:pPr>
        <w:pStyle w:val="ListParagraph"/>
        <w:numPr>
          <w:ilvl w:val="0"/>
          <w:numId w:val="22"/>
        </w:numPr>
      </w:pPr>
      <w:r>
        <w:t>$config['hlavnistrana_carousel_nadpis2'] = "Obchodní akademie Uherské Hradiště";</w:t>
      </w:r>
    </w:p>
    <w:p w14:paraId="6A1FC436" w14:textId="77777777" w:rsidR="002028FD" w:rsidRDefault="002028FD" w:rsidP="002028FD">
      <w:pPr>
        <w:pStyle w:val="ListParagraph"/>
        <w:numPr>
          <w:ilvl w:val="0"/>
          <w:numId w:val="22"/>
        </w:numPr>
      </w:pPr>
      <w:r>
        <w:t>$config['hlavnistrana_carousel_nadpis3'] = "Testy";</w:t>
      </w:r>
    </w:p>
    <w:p w14:paraId="5FB7485F" w14:textId="77777777" w:rsidR="002028FD" w:rsidRDefault="002028FD" w:rsidP="002028FD">
      <w:pPr>
        <w:pStyle w:val="ListParagraph"/>
        <w:numPr>
          <w:ilvl w:val="0"/>
          <w:numId w:val="22"/>
        </w:numPr>
      </w:pPr>
      <w:r>
        <w:t>$config['hlavnistrana_carousel_nadpis4'] = "Otázky a odpovědi";</w:t>
      </w:r>
    </w:p>
    <w:p w14:paraId="15604EEA" w14:textId="77777777" w:rsidR="002028FD" w:rsidRDefault="002028FD" w:rsidP="002028FD">
      <w:pPr>
        <w:pStyle w:val="ListParagraph"/>
        <w:numPr>
          <w:ilvl w:val="0"/>
          <w:numId w:val="22"/>
        </w:numPr>
      </w:pPr>
      <w:r>
        <w:t>$config['hlavnistrana_carousel_nadpis5'] = "Vytvoření vlastní mapy";</w:t>
      </w:r>
    </w:p>
    <w:p w14:paraId="2AC017CA" w14:textId="77777777" w:rsidR="002028FD" w:rsidRPr="00024B65" w:rsidRDefault="002028FD" w:rsidP="002028FD">
      <w:pPr>
        <w:ind w:left="360"/>
        <w:rPr>
          <w:b/>
        </w:rPr>
      </w:pPr>
      <w:r w:rsidRPr="00024B65">
        <w:rPr>
          <w:b/>
        </w:rPr>
        <w:t>Ostatní prvky carouselu</w:t>
      </w:r>
    </w:p>
    <w:p w14:paraId="265D5D60" w14:textId="77777777" w:rsidR="002028FD" w:rsidRDefault="002028FD" w:rsidP="002028FD">
      <w:pPr>
        <w:pStyle w:val="ListParagraph"/>
        <w:numPr>
          <w:ilvl w:val="0"/>
          <w:numId w:val="22"/>
        </w:numPr>
      </w:pPr>
      <w:r w:rsidRPr="00024B65">
        <w:t>$config['hlavnistrana_carousel_img1'] = "/obrazky/hlavnistrana.png";</w:t>
      </w:r>
      <w:r>
        <w:t xml:space="preserve"> - 1 z 5 obrázků které můžete nastavit jednotlivým snímkům carouselu</w:t>
      </w:r>
    </w:p>
    <w:p w14:paraId="66D4002B" w14:textId="77777777" w:rsidR="002028FD" w:rsidRDefault="002028FD" w:rsidP="002028FD">
      <w:pPr>
        <w:pStyle w:val="ListParagraph"/>
        <w:numPr>
          <w:ilvl w:val="0"/>
          <w:numId w:val="22"/>
        </w:numPr>
      </w:pPr>
      <w:r w:rsidRPr="00024B65">
        <w:t>$config['hlavnistrana_carousel_odkaz1'] = '/main';</w:t>
      </w:r>
      <w:r>
        <w:t xml:space="preserve"> odkaz na stránku, název odkazu je stejný jako nadpis daného snímku</w:t>
      </w:r>
    </w:p>
    <w:p w14:paraId="6E1758B8" w14:textId="77777777" w:rsidR="002028FD" w:rsidRDefault="002028FD" w:rsidP="002028FD">
      <w:pPr>
        <w:pStyle w:val="ListParagraph"/>
        <w:numPr>
          <w:ilvl w:val="0"/>
          <w:numId w:val="22"/>
        </w:numPr>
      </w:pPr>
      <w:r w:rsidRPr="00024B65">
        <w:t>$config['hlavnistrana_carousel_text1'] = "Jako jedna z mála českých stránek, která využívá upravené Google Mapy pro výuku.";</w:t>
      </w:r>
      <w:r>
        <w:t xml:space="preserve"> - nastavení hlavního textu daného snímku</w:t>
      </w:r>
    </w:p>
    <w:p w14:paraId="10B388A7" w14:textId="77777777" w:rsidR="002028FD" w:rsidRDefault="002028FD" w:rsidP="002028FD"/>
    <w:p w14:paraId="528E213E" w14:textId="77777777" w:rsidR="002028FD" w:rsidRDefault="002028FD" w:rsidP="002028FD">
      <w:pPr>
        <w:ind w:left="360"/>
      </w:pPr>
      <w:r>
        <w:t>Obrázky, snímky a texty carouselu jsou číslovány od 1 do 5.</w:t>
      </w:r>
    </w:p>
    <w:p w14:paraId="2F5110B5" w14:textId="53060183" w:rsidR="008D4BF4" w:rsidRDefault="008D4BF4" w:rsidP="008D4BF4">
      <w:pPr>
        <w:pStyle w:val="Heading3"/>
      </w:pPr>
      <w:r>
        <w:t>Další nastavení</w:t>
      </w:r>
    </w:p>
    <w:p w14:paraId="26422805" w14:textId="14E75E67" w:rsidR="008D4BF4" w:rsidRDefault="008D4BF4" w:rsidP="008D4BF4">
      <w:r>
        <w:t>V konfiguračním souborou je také možnost nastavit ikony webu, defautlní profilový obrázek uživatelů a chybové hlášky.</w:t>
      </w:r>
    </w:p>
    <w:p w14:paraId="5CFADBC1" w14:textId="71787CFF" w:rsidR="008D4BF4" w:rsidRDefault="008D4BF4" w:rsidP="008D4BF4">
      <w:r>
        <w:t>$config['default_fotografie'] = "/obrazky/avatar.png";</w:t>
      </w:r>
      <w:r>
        <w:t xml:space="preserve">  - defaultní profilový obrázek</w:t>
      </w:r>
    </w:p>
    <w:p w14:paraId="1ECD749D" w14:textId="0B1D5CD4" w:rsidR="008D4BF4" w:rsidRDefault="008D4BF4" w:rsidP="008D4BF4">
      <w:r>
        <w:lastRenderedPageBreak/>
        <w:t>$config['default_icon'] = "/obrazky/logostranky.png";</w:t>
      </w:r>
      <w:r>
        <w:t xml:space="preserve">  -  hlavní ikona webu</w:t>
      </w:r>
    </w:p>
    <w:p w14:paraId="0D57778F" w14:textId="1FA8E098" w:rsidR="008D4BF4" w:rsidRDefault="008D4BF4" w:rsidP="008D4BF4">
      <w:r>
        <w:t>$config['default_administrace_icon'] = "/obrazky/admin.png";</w:t>
      </w:r>
      <w:r>
        <w:t xml:space="preserve"> - ikona administrace</w:t>
      </w:r>
    </w:p>
    <w:p w14:paraId="007EE877" w14:textId="65D0C84F" w:rsidR="008D4BF4" w:rsidRDefault="008D4BF4" w:rsidP="008D4BF4">
      <w:pPr>
        <w:rPr>
          <w:b/>
        </w:rPr>
      </w:pPr>
      <w:r w:rsidRPr="008D4BF4">
        <w:rPr>
          <w:b/>
        </w:rPr>
        <w:t>Příklad chybových hlášek:</w:t>
      </w:r>
    </w:p>
    <w:p w14:paraId="335750FD" w14:textId="77777777" w:rsidR="008D4BF4" w:rsidRPr="008D4BF4" w:rsidRDefault="008D4BF4" w:rsidP="008D4BF4">
      <w:r w:rsidRPr="008D4BF4">
        <w:t>$config['error_edit_success'] = "Editace proběhla úspěšně!";</w:t>
      </w:r>
    </w:p>
    <w:p w14:paraId="15A15E46" w14:textId="37CAD76C" w:rsidR="008D4BF4" w:rsidRPr="008D4BF4" w:rsidRDefault="008D4BF4" w:rsidP="008D4BF4">
      <w:r w:rsidRPr="008D4BF4">
        <w:t>$config['error_edit_failure'] = "Editace se nezdařila!";</w:t>
      </w:r>
    </w:p>
    <w:p w14:paraId="5286DE71" w14:textId="77777777" w:rsidR="002028FD" w:rsidRDefault="002028FD" w:rsidP="00264E3F"/>
    <w:p w14:paraId="3E28DECB" w14:textId="77777777" w:rsidR="002028FD" w:rsidRDefault="002028FD" w:rsidP="00264E3F"/>
    <w:p w14:paraId="3D0E398B" w14:textId="77777777" w:rsidR="002028FD" w:rsidRPr="00264E3F" w:rsidRDefault="002028FD" w:rsidP="00264E3F"/>
    <w:p w14:paraId="60FA6940" w14:textId="77777777" w:rsidR="00F61981" w:rsidRPr="00F61981" w:rsidRDefault="00F61981" w:rsidP="0068541D"/>
    <w:p w14:paraId="7FC26264" w14:textId="77777777" w:rsidR="00E01E13" w:rsidRDefault="00E01E13"/>
    <w:p w14:paraId="1608F61A" w14:textId="77777777" w:rsidR="00FA3ABF" w:rsidRDefault="00FA3ABF" w:rsidP="003606D9">
      <w:pPr>
        <w:pStyle w:val="NadpisHlavniNecisl"/>
      </w:pPr>
      <w:bookmarkStart w:id="73" w:name="_Toc37577734"/>
      <w:bookmarkStart w:id="74" w:name="_Toc225217933"/>
      <w:bookmarkStart w:id="75" w:name="_Toc478488410"/>
      <w:r>
        <w:lastRenderedPageBreak/>
        <w:t>Závěr</w:t>
      </w:r>
      <w:bookmarkEnd w:id="73"/>
      <w:bookmarkEnd w:id="74"/>
      <w:bookmarkEnd w:id="75"/>
    </w:p>
    <w:p w14:paraId="41BBFE4F" w14:textId="460820D7" w:rsidR="00FA3ABF" w:rsidRDefault="00830AAA">
      <w:r>
        <w:t xml:space="preserve">Všechny body </w:t>
      </w:r>
      <w:r w:rsidR="00167C2E">
        <w:t>zadání</w:t>
      </w:r>
      <w:r>
        <w:t xml:space="preserve"> byly splněny a nenastaly ani žádné větší komplikace. Projekt byl dokončen s předstihem a naučil jsem se mnoho nových PHP funkcí a věcí v CodeIgniteru. </w:t>
      </w:r>
    </w:p>
    <w:p w14:paraId="2548FF83" w14:textId="6B3E26C3" w:rsidR="00830AAA" w:rsidRDefault="00830AAA">
      <w:r>
        <w:t xml:space="preserve">Při tvorbě webu jsem využil svých dřívějších znalostí a za pomocí dokumentace se naučil nové věci. </w:t>
      </w:r>
    </w:p>
    <w:p w14:paraId="4A6202C5" w14:textId="42C2AA18" w:rsidR="00830AAA" w:rsidRDefault="00830AAA">
      <w:r>
        <w:t xml:space="preserve">Podařilo se mi vytvořit věci mimo zadání jako například nastavení vlastního známkování. </w:t>
      </w:r>
      <w:r w:rsidR="00763A6E">
        <w:t xml:space="preserve">CodeIgniter v budoucnosti jistě ještě využiji. </w:t>
      </w:r>
    </w:p>
    <w:p w14:paraId="64DB2306" w14:textId="066285E4" w:rsidR="00FA3ABF" w:rsidRDefault="00C94BCA" w:rsidP="003606D9">
      <w:pPr>
        <w:pStyle w:val="NadpisHlavniNecisl"/>
      </w:pPr>
      <w:bookmarkStart w:id="76" w:name="_Toc37577735"/>
      <w:bookmarkStart w:id="77" w:name="_Toc225217934"/>
      <w:bookmarkStart w:id="78" w:name="_Toc478488411"/>
      <w:r>
        <w:lastRenderedPageBreak/>
        <w:t>S</w:t>
      </w:r>
      <w:r w:rsidR="00FA3ABF">
        <w:t>eznam použité literatury</w:t>
      </w:r>
      <w:bookmarkEnd w:id="76"/>
      <w:bookmarkEnd w:id="77"/>
      <w:bookmarkEnd w:id="78"/>
    </w:p>
    <w:p w14:paraId="7350FD08" w14:textId="38DFAF4A" w:rsidR="00F23A0D" w:rsidRPr="00F23A0D" w:rsidRDefault="00F23A0D" w:rsidP="00F23A0D">
      <w:pPr>
        <w:spacing w:line="240" w:lineRule="auto"/>
        <w:rPr>
          <w:rFonts w:ascii="Arial" w:hAnsi="Arial" w:cs="Arial"/>
          <w:iCs/>
          <w:color w:val="000000"/>
          <w:szCs w:val="24"/>
        </w:rPr>
      </w:pPr>
      <w:r w:rsidRPr="00F23A0D">
        <w:rPr>
          <w:rFonts w:ascii="Open Sans" w:hAnsi="Open Sans"/>
          <w:color w:val="000000"/>
          <w:szCs w:val="24"/>
        </w:rPr>
        <w:t xml:space="preserve">(1) </w:t>
      </w:r>
      <w:r w:rsidRPr="00F23A0D">
        <w:rPr>
          <w:rFonts w:ascii="Arial" w:hAnsi="Arial" w:cs="Arial"/>
          <w:iCs/>
          <w:color w:val="000000"/>
          <w:szCs w:val="24"/>
        </w:rPr>
        <w:t>Ark Admin Panel: CodeIgniter Admin Panel [online]. 2014 [cit. 2017-03-12]. Dostupné z: http://devzone.co.in/codeigniter-free-admin-panel-twitter-bootstrap-3-version2/</w:t>
      </w:r>
      <w:r w:rsidR="003E78D2" w:rsidRPr="00F23A0D">
        <w:rPr>
          <w:rFonts w:ascii="Open Sans" w:hAnsi="Open Sans"/>
          <w:iCs/>
          <w:color w:val="000000"/>
          <w:szCs w:val="24"/>
        </w:rPr>
        <w:t xml:space="preserve"> </w:t>
      </w:r>
    </w:p>
    <w:p w14:paraId="1718297E" w14:textId="00E4E5A8" w:rsidR="00365080" w:rsidRPr="00F23A0D" w:rsidRDefault="00365080" w:rsidP="00005469">
      <w:pPr>
        <w:shd w:val="clear" w:color="auto" w:fill="FFFFFF"/>
        <w:spacing w:line="300" w:lineRule="atLeast"/>
        <w:rPr>
          <w:rFonts w:ascii="Open Sans" w:hAnsi="Open Sans"/>
          <w:color w:val="000000"/>
          <w:szCs w:val="24"/>
        </w:rPr>
      </w:pPr>
    </w:p>
    <w:p w14:paraId="5D956F4E" w14:textId="276D76C8" w:rsidR="00F23A0D" w:rsidRPr="00F23A0D" w:rsidRDefault="00F23A0D" w:rsidP="00F23A0D">
      <w:pPr>
        <w:spacing w:line="240" w:lineRule="auto"/>
        <w:rPr>
          <w:rFonts w:ascii="Arial" w:hAnsi="Arial" w:cs="Arial"/>
          <w:iCs/>
          <w:color w:val="000000"/>
          <w:szCs w:val="24"/>
        </w:rPr>
      </w:pPr>
      <w:r w:rsidRPr="00F23A0D">
        <w:rPr>
          <w:rFonts w:ascii="Open Sans" w:hAnsi="Open Sans"/>
          <w:color w:val="000000"/>
          <w:szCs w:val="24"/>
        </w:rPr>
        <w:t>(2</w:t>
      </w:r>
      <w:r w:rsidR="005D7DAE" w:rsidRPr="00F23A0D">
        <w:rPr>
          <w:rFonts w:ascii="Open Sans" w:hAnsi="Open Sans"/>
          <w:color w:val="000000"/>
          <w:szCs w:val="24"/>
        </w:rPr>
        <w:t xml:space="preserve">) </w:t>
      </w:r>
      <w:r w:rsidRPr="00F23A0D">
        <w:rPr>
          <w:rFonts w:ascii="Arial" w:hAnsi="Arial" w:cs="Arial"/>
          <w:iCs/>
          <w:color w:val="000000"/>
          <w:szCs w:val="24"/>
        </w:rPr>
        <w:t>Bootsnipp [online]. 2017 [cit. 2017-03-22]. Dostupné z: http://bootsnipp.com/</w:t>
      </w:r>
    </w:p>
    <w:p w14:paraId="13829ED1" w14:textId="2AECA6BC" w:rsidR="005D7DAE" w:rsidRPr="00F23A0D" w:rsidRDefault="005D7DAE" w:rsidP="005D7DAE">
      <w:pPr>
        <w:shd w:val="clear" w:color="auto" w:fill="FFFFFF"/>
        <w:spacing w:line="300" w:lineRule="atLeast"/>
        <w:rPr>
          <w:rFonts w:ascii="Open Sans" w:hAnsi="Open Sans"/>
          <w:color w:val="000000"/>
          <w:szCs w:val="24"/>
        </w:rPr>
      </w:pPr>
    </w:p>
    <w:p w14:paraId="53C535DD" w14:textId="117690F5" w:rsidR="00F23A0D" w:rsidRPr="00F23A0D" w:rsidRDefault="00F23A0D" w:rsidP="005D7DAE">
      <w:pPr>
        <w:shd w:val="clear" w:color="auto" w:fill="FFFFFF"/>
        <w:spacing w:line="300" w:lineRule="atLeast"/>
        <w:rPr>
          <w:rFonts w:ascii="Open Sans" w:hAnsi="Open Sans"/>
          <w:iCs/>
          <w:color w:val="000000"/>
          <w:szCs w:val="24"/>
        </w:rPr>
      </w:pPr>
      <w:r w:rsidRPr="00F23A0D">
        <w:rPr>
          <w:rFonts w:ascii="Open Sans" w:hAnsi="Open Sans"/>
          <w:color w:val="000000"/>
          <w:szCs w:val="24"/>
        </w:rPr>
        <w:t xml:space="preserve">(3) </w:t>
      </w:r>
      <w:r w:rsidRPr="00F23A0D">
        <w:rPr>
          <w:rFonts w:ascii="Open Sans" w:hAnsi="Open Sans"/>
          <w:iCs/>
          <w:color w:val="000000"/>
          <w:szCs w:val="24"/>
        </w:rPr>
        <w:t>Bootstrap Multiselect: jQuery plugin [online]. [cit. 2017-03-20]. Dostupné z: https://github.com/davidstutz/bootstrap-multiselect</w:t>
      </w:r>
    </w:p>
    <w:p w14:paraId="3706A66D" w14:textId="77777777" w:rsidR="00F23A0D" w:rsidRPr="00F23A0D" w:rsidRDefault="00F23A0D" w:rsidP="005D7DAE">
      <w:pPr>
        <w:shd w:val="clear" w:color="auto" w:fill="FFFFFF"/>
        <w:spacing w:line="300" w:lineRule="atLeast"/>
        <w:rPr>
          <w:rFonts w:ascii="Open Sans" w:hAnsi="Open Sans"/>
          <w:color w:val="000000"/>
          <w:szCs w:val="24"/>
        </w:rPr>
      </w:pPr>
    </w:p>
    <w:p w14:paraId="15232013" w14:textId="7722AE07" w:rsidR="005D7DAE" w:rsidRPr="00F23A0D" w:rsidRDefault="005D7DAE" w:rsidP="005D7DAE">
      <w:pPr>
        <w:shd w:val="clear" w:color="auto" w:fill="FFFFFF"/>
        <w:spacing w:line="300" w:lineRule="atLeast"/>
        <w:rPr>
          <w:rFonts w:ascii="Open Sans" w:hAnsi="Open Sans"/>
          <w:iCs/>
          <w:color w:val="000000"/>
          <w:szCs w:val="24"/>
        </w:rPr>
      </w:pPr>
      <w:r w:rsidRPr="00F23A0D">
        <w:rPr>
          <w:rFonts w:ascii="Open Sans" w:hAnsi="Open Sans"/>
          <w:color w:val="000000"/>
          <w:szCs w:val="24"/>
        </w:rPr>
        <w:t xml:space="preserve">(4) </w:t>
      </w:r>
      <w:r w:rsidR="00F23A0D" w:rsidRPr="00F23A0D">
        <w:rPr>
          <w:rFonts w:ascii="Open Sans" w:hAnsi="Open Sans"/>
          <w:iCs/>
          <w:color w:val="000000"/>
          <w:szCs w:val="24"/>
        </w:rPr>
        <w:t>BOOTSWATCH. Free themes for Bootstrap [online]. 2017 [cit. 2017-03-12]. Dostupné z: https://bootswatch.com/journal/</w:t>
      </w:r>
    </w:p>
    <w:p w14:paraId="709E2D2E" w14:textId="77777777" w:rsidR="00F23A0D" w:rsidRPr="00F23A0D" w:rsidRDefault="00F23A0D" w:rsidP="005D7DAE">
      <w:pPr>
        <w:shd w:val="clear" w:color="auto" w:fill="FFFFFF"/>
        <w:spacing w:line="300" w:lineRule="atLeast"/>
        <w:rPr>
          <w:rFonts w:ascii="Open Sans" w:hAnsi="Open Sans"/>
          <w:color w:val="000000"/>
          <w:szCs w:val="24"/>
        </w:rPr>
      </w:pPr>
    </w:p>
    <w:p w14:paraId="1B6B2654" w14:textId="315717AC" w:rsidR="005D7DAE" w:rsidRPr="00F23A0D" w:rsidRDefault="005D7DAE" w:rsidP="005D7DAE">
      <w:pPr>
        <w:shd w:val="clear" w:color="auto" w:fill="FFFFFF"/>
        <w:spacing w:line="300" w:lineRule="atLeast"/>
        <w:rPr>
          <w:rFonts w:ascii="Open Sans" w:hAnsi="Open Sans"/>
          <w:color w:val="000000"/>
          <w:szCs w:val="24"/>
        </w:rPr>
      </w:pPr>
      <w:r w:rsidRPr="00F23A0D">
        <w:rPr>
          <w:rFonts w:ascii="Open Sans" w:hAnsi="Open Sans"/>
          <w:color w:val="000000"/>
          <w:szCs w:val="24"/>
        </w:rPr>
        <w:t xml:space="preserve">(5) </w:t>
      </w:r>
      <w:r w:rsidR="00F23A0D" w:rsidRPr="00F23A0D">
        <w:rPr>
          <w:rFonts w:ascii="Open Sans" w:hAnsi="Open Sans"/>
          <w:color w:val="000000"/>
          <w:szCs w:val="24"/>
        </w:rPr>
        <w:t>BREZOVSKÝ, Michal. [online]. 2012 [cit. 2017-03-12]. Dostupné z: http://www.posterus.sk/?p=12453</w:t>
      </w:r>
    </w:p>
    <w:p w14:paraId="47C533D3" w14:textId="77777777" w:rsidR="005D7DAE" w:rsidRPr="00F23A0D" w:rsidRDefault="005D7DAE" w:rsidP="00005469">
      <w:pPr>
        <w:shd w:val="clear" w:color="auto" w:fill="FFFFFF"/>
        <w:spacing w:line="300" w:lineRule="atLeast"/>
        <w:rPr>
          <w:rFonts w:ascii="Open Sans" w:hAnsi="Open Sans"/>
          <w:color w:val="000000"/>
          <w:szCs w:val="24"/>
        </w:rPr>
      </w:pPr>
    </w:p>
    <w:p w14:paraId="1F54560C" w14:textId="64C51CAE" w:rsidR="00365080" w:rsidRPr="00F23A0D" w:rsidRDefault="00804486" w:rsidP="00365080">
      <w:pPr>
        <w:spacing w:line="240" w:lineRule="auto"/>
        <w:rPr>
          <w:rFonts w:ascii="Arial" w:hAnsi="Arial" w:cs="Arial"/>
          <w:color w:val="000000"/>
          <w:szCs w:val="24"/>
        </w:rPr>
      </w:pPr>
      <w:r w:rsidRPr="00F23A0D">
        <w:rPr>
          <w:szCs w:val="24"/>
        </w:rPr>
        <w:t>(6</w:t>
      </w:r>
      <w:r w:rsidR="00365080" w:rsidRPr="00F23A0D">
        <w:rPr>
          <w:szCs w:val="24"/>
        </w:rPr>
        <w:t xml:space="preserve">) </w:t>
      </w:r>
      <w:r w:rsidR="00F23A0D" w:rsidRPr="00F23A0D">
        <w:rPr>
          <w:rFonts w:ascii="Open Sans" w:hAnsi="Open Sans" w:cs="Open Sans"/>
          <w:color w:val="000000"/>
          <w:szCs w:val="24"/>
        </w:rPr>
        <w:t>Cloud9 IDE. In: </w:t>
      </w:r>
      <w:r w:rsidR="00F23A0D" w:rsidRPr="00F23A0D">
        <w:rPr>
          <w:rFonts w:ascii="Open Sans" w:hAnsi="Open Sans" w:cs="Open Sans"/>
          <w:iCs/>
          <w:color w:val="000000"/>
          <w:szCs w:val="24"/>
        </w:rPr>
        <w:t>Wikipedia: the free encyclopedia</w:t>
      </w:r>
      <w:r w:rsidR="00F23A0D" w:rsidRPr="00F23A0D">
        <w:rPr>
          <w:rFonts w:ascii="Open Sans" w:hAnsi="Open Sans" w:cs="Open Sans"/>
          <w:color w:val="000000"/>
          <w:szCs w:val="24"/>
        </w:rPr>
        <w:t> [online]. San Francisco (CA): Wikimedia Foundation, 2001- [cit. 2017-03-22]. Dostupné z: https://en.wikipedia.org/wiki/Cloud9_IDE</w:t>
      </w:r>
    </w:p>
    <w:p w14:paraId="13ACA5D9" w14:textId="77777777" w:rsidR="00E35729" w:rsidRDefault="00E35729" w:rsidP="00365080">
      <w:pPr>
        <w:spacing w:line="240" w:lineRule="auto"/>
        <w:rPr>
          <w:szCs w:val="24"/>
        </w:rPr>
      </w:pPr>
    </w:p>
    <w:p w14:paraId="6956E9A7" w14:textId="01FFE915" w:rsidR="00E35729" w:rsidRPr="00E35729" w:rsidRDefault="00E35729" w:rsidP="00E35729">
      <w:pPr>
        <w:shd w:val="clear" w:color="auto" w:fill="FFFFFF"/>
        <w:spacing w:line="300" w:lineRule="atLeast"/>
        <w:rPr>
          <w:rFonts w:ascii="Open Sans" w:hAnsi="Open Sans"/>
          <w:color w:val="000000"/>
          <w:szCs w:val="24"/>
        </w:rPr>
      </w:pPr>
      <w:r>
        <w:rPr>
          <w:szCs w:val="24"/>
        </w:rPr>
        <w:t xml:space="preserve">(7) </w:t>
      </w:r>
      <w:r w:rsidR="00F23A0D" w:rsidRPr="00F23A0D">
        <w:rPr>
          <w:rFonts w:ascii="Open Sans" w:hAnsi="Open Sans"/>
          <w:iCs/>
          <w:color w:val="000000"/>
          <w:szCs w:val="24"/>
        </w:rPr>
        <w:t>Cloud9 [online]. Cloud9 IDE [cit. 2017-03-22]. Dostupné z: https://c9.io/</w:t>
      </w:r>
    </w:p>
    <w:p w14:paraId="278BAC64" w14:textId="77777777" w:rsidR="00E35729" w:rsidRDefault="00E35729" w:rsidP="00365080">
      <w:pPr>
        <w:spacing w:line="240" w:lineRule="auto"/>
        <w:rPr>
          <w:szCs w:val="24"/>
        </w:rPr>
      </w:pPr>
    </w:p>
    <w:p w14:paraId="6DBA5148" w14:textId="7C17AA50" w:rsidR="00E35729" w:rsidRPr="002F7E25" w:rsidRDefault="00E35729" w:rsidP="00365080">
      <w:pPr>
        <w:spacing w:line="240" w:lineRule="auto"/>
        <w:rPr>
          <w:szCs w:val="24"/>
        </w:rPr>
      </w:pPr>
      <w:r>
        <w:rPr>
          <w:szCs w:val="24"/>
        </w:rPr>
        <w:t>(8</w:t>
      </w:r>
      <w:r w:rsidRPr="00E35729">
        <w:rPr>
          <w:szCs w:val="24"/>
        </w:rPr>
        <w:t xml:space="preserve">) </w:t>
      </w:r>
      <w:r w:rsidR="00F23A0D" w:rsidRPr="00F23A0D">
        <w:rPr>
          <w:rFonts w:ascii="Open Sans" w:hAnsi="Open Sans" w:cs="Open Sans"/>
          <w:szCs w:val="24"/>
        </w:rPr>
        <w:t>CodeIgniter Google Maps V3 API Library [online]. 2014 [cit. 2017-03-24]. Dostupné z: https://github.com/BIOSTALL/CodeIgniter-Google-Maps-V3-API-Library</w:t>
      </w:r>
    </w:p>
    <w:p w14:paraId="34C48ACE" w14:textId="77777777" w:rsidR="00365080" w:rsidRDefault="00365080" w:rsidP="00005469">
      <w:pPr>
        <w:shd w:val="clear" w:color="auto" w:fill="FFFFFF"/>
        <w:spacing w:line="300" w:lineRule="atLeast"/>
        <w:rPr>
          <w:rFonts w:ascii="Open Sans" w:hAnsi="Open Sans"/>
          <w:color w:val="000000"/>
          <w:szCs w:val="24"/>
        </w:rPr>
      </w:pPr>
    </w:p>
    <w:p w14:paraId="0A5F465C" w14:textId="6638BB84" w:rsidR="00E35729" w:rsidRPr="00532D50" w:rsidRDefault="00E35729" w:rsidP="00E35729">
      <w:pPr>
        <w:spacing w:line="240" w:lineRule="auto"/>
        <w:rPr>
          <w:rFonts w:ascii="Open Sans" w:hAnsi="Open Sans" w:cs="Open Sans"/>
        </w:rPr>
      </w:pPr>
      <w:r w:rsidRPr="00532D50">
        <w:rPr>
          <w:rFonts w:ascii="Open Sans" w:hAnsi="Open Sans" w:cs="Open Sans"/>
        </w:rPr>
        <w:t xml:space="preserve">(9) </w:t>
      </w:r>
      <w:r w:rsidR="00F23A0D" w:rsidRPr="00F23A0D">
        <w:rPr>
          <w:rFonts w:ascii="Open Sans" w:hAnsi="Open Sans" w:cs="Open Sans"/>
        </w:rPr>
        <w:t>DUDÍK, Jan, ed. CodeIgniter. In: Wikipedia: the free encyclopedia [online]. San Francisco (CA): Wikimedia Foundation, 2001 [cit. 2017-03-12]. Dostupné z: https://cs.wikipedia.org/wiki/CodeIgniter</w:t>
      </w:r>
    </w:p>
    <w:p w14:paraId="5762A6AC" w14:textId="77777777" w:rsidR="00E35729" w:rsidRPr="00532D50" w:rsidRDefault="00E35729" w:rsidP="00005469">
      <w:pPr>
        <w:shd w:val="clear" w:color="auto" w:fill="FFFFFF"/>
        <w:spacing w:line="300" w:lineRule="atLeast"/>
        <w:rPr>
          <w:rFonts w:ascii="Open Sans" w:hAnsi="Open Sans" w:cs="Open Sans"/>
          <w:color w:val="000000"/>
          <w:szCs w:val="24"/>
        </w:rPr>
      </w:pPr>
    </w:p>
    <w:p w14:paraId="50F840D5" w14:textId="29C0F176" w:rsidR="003E78D2" w:rsidRDefault="00E35729" w:rsidP="00F23A0D">
      <w:pPr>
        <w:spacing w:line="240" w:lineRule="auto"/>
        <w:rPr>
          <w:color w:val="000000"/>
          <w:szCs w:val="24"/>
        </w:rPr>
      </w:pPr>
      <w:r w:rsidRPr="00532D50">
        <w:rPr>
          <w:rFonts w:ascii="Open Sans" w:hAnsi="Open Sans" w:cs="Open Sans"/>
          <w:szCs w:val="24"/>
        </w:rPr>
        <w:t xml:space="preserve">(10) </w:t>
      </w:r>
      <w:r w:rsidR="00F23A0D" w:rsidRPr="00F23A0D">
        <w:rPr>
          <w:rFonts w:ascii="Open Sans" w:hAnsi="Open Sans" w:cs="Open Sans"/>
          <w:color w:val="000000"/>
          <w:szCs w:val="24"/>
        </w:rPr>
        <w:t>EDMUNDS, Ben. Ion Auth [online]. 2010 [cit. 2017-03-12]. Dostupné z: http://benedmunds.com/ion_auth/</w:t>
      </w:r>
    </w:p>
    <w:p w14:paraId="4804D24F" w14:textId="77777777" w:rsidR="00F23A0D" w:rsidRPr="00F23A0D" w:rsidRDefault="00F23A0D" w:rsidP="00F23A0D">
      <w:pPr>
        <w:spacing w:line="240" w:lineRule="auto"/>
        <w:rPr>
          <w:color w:val="000000"/>
          <w:szCs w:val="24"/>
        </w:rPr>
      </w:pPr>
    </w:p>
    <w:p w14:paraId="1D3FE129" w14:textId="0F061F0F" w:rsidR="003E78D2" w:rsidRPr="00F23A0D" w:rsidRDefault="00FC71CC" w:rsidP="00F23A0D">
      <w:pPr>
        <w:rPr>
          <w:rFonts w:ascii="Open Sans" w:hAnsi="Open Sans" w:cs="Open Sans"/>
          <w:szCs w:val="24"/>
        </w:rPr>
      </w:pPr>
      <w:r w:rsidRPr="00532D50">
        <w:rPr>
          <w:rFonts w:ascii="Open Sans" w:hAnsi="Open Sans" w:cs="Open Sans"/>
          <w:szCs w:val="24"/>
        </w:rPr>
        <w:t xml:space="preserve">(11) </w:t>
      </w:r>
      <w:r w:rsidR="00F23A0D" w:rsidRPr="00F23A0D">
        <w:rPr>
          <w:rFonts w:ascii="Open Sans" w:hAnsi="Open Sans" w:cs="Open Sans"/>
          <w:szCs w:val="24"/>
        </w:rPr>
        <w:t>ELLISLAB. PHP Framework CodeIgniter [online]. 2015 [cit. 2017-3-12]. Dostupné z: http://www.codeigniter.com/</w:t>
      </w:r>
    </w:p>
    <w:p w14:paraId="4EF9CA99" w14:textId="7F1BFFDC" w:rsidR="003E78D2" w:rsidRPr="00532D50" w:rsidRDefault="002E63DD" w:rsidP="00E35729">
      <w:pPr>
        <w:rPr>
          <w:rFonts w:ascii="Open Sans" w:hAnsi="Open Sans" w:cs="Open Sans"/>
          <w:szCs w:val="24"/>
        </w:rPr>
      </w:pPr>
      <w:r w:rsidRPr="00532D50">
        <w:rPr>
          <w:rFonts w:ascii="Open Sans" w:hAnsi="Open Sans" w:cs="Open Sans"/>
          <w:szCs w:val="24"/>
        </w:rPr>
        <w:t xml:space="preserve">(12) </w:t>
      </w:r>
      <w:r w:rsidR="00F23A0D" w:rsidRPr="00F23A0D">
        <w:rPr>
          <w:rFonts w:ascii="Open Sans" w:hAnsi="Open Sans" w:cs="Open Sans"/>
          <w:szCs w:val="24"/>
        </w:rPr>
        <w:t>Font Awesome: The iconic font and CSS toolkit [online]. 2017 [cit. 2017-03-24]. Dostupné z: http://fontawesome.io/</w:t>
      </w:r>
    </w:p>
    <w:p w14:paraId="24603BB3" w14:textId="5CA4238F" w:rsidR="009E1F29" w:rsidRDefault="009E1F29" w:rsidP="009E1F29">
      <w:pPr>
        <w:shd w:val="clear" w:color="auto" w:fill="FFFFFF"/>
        <w:spacing w:line="300" w:lineRule="atLeast"/>
        <w:rPr>
          <w:rFonts w:ascii="Open Sans" w:hAnsi="Open Sans" w:cs="Open Sans"/>
          <w:color w:val="000000"/>
          <w:szCs w:val="24"/>
        </w:rPr>
      </w:pPr>
      <w:r>
        <w:rPr>
          <w:rFonts w:ascii="Open Sans" w:hAnsi="Open Sans"/>
          <w:color w:val="000000"/>
          <w:szCs w:val="24"/>
        </w:rPr>
        <w:t xml:space="preserve">(13) </w:t>
      </w:r>
      <w:r w:rsidR="00F23A0D" w:rsidRPr="00F23A0D">
        <w:rPr>
          <w:rFonts w:ascii="Open Sans" w:hAnsi="Open Sans" w:cs="Open Sans"/>
          <w:iCs/>
          <w:color w:val="000000"/>
          <w:szCs w:val="24"/>
        </w:rPr>
        <w:t>Ion Auth ACL [online]. 2014 [cit. 2017-03-24]. Dostupné z: https://github.com/steve-goodwin/ion_auth_acl</w:t>
      </w:r>
    </w:p>
    <w:p w14:paraId="143EB5B3" w14:textId="77777777" w:rsidR="00532D50" w:rsidRDefault="00532D50" w:rsidP="009E1F29">
      <w:pPr>
        <w:shd w:val="clear" w:color="auto" w:fill="FFFFFF"/>
        <w:spacing w:line="300" w:lineRule="atLeast"/>
        <w:rPr>
          <w:rFonts w:ascii="Open Sans" w:hAnsi="Open Sans" w:cs="Open Sans"/>
          <w:color w:val="000000"/>
          <w:szCs w:val="24"/>
        </w:rPr>
      </w:pPr>
    </w:p>
    <w:p w14:paraId="169CB0FE" w14:textId="190EC297" w:rsidR="00532D50" w:rsidRDefault="00532D50" w:rsidP="00532D50">
      <w:pPr>
        <w:shd w:val="clear" w:color="auto" w:fill="FFFFFF"/>
        <w:spacing w:line="300" w:lineRule="atLeast"/>
        <w:rPr>
          <w:rFonts w:ascii="Open Sans" w:hAnsi="Open Sans" w:cs="Open Sans"/>
          <w:color w:val="000000"/>
          <w:szCs w:val="24"/>
        </w:rPr>
      </w:pPr>
      <w:r>
        <w:rPr>
          <w:rFonts w:ascii="Open Sans" w:hAnsi="Open Sans" w:cs="Open Sans"/>
          <w:color w:val="000000"/>
          <w:szCs w:val="24"/>
        </w:rPr>
        <w:t xml:space="preserve">(14) </w:t>
      </w:r>
      <w:r w:rsidR="00F23A0D" w:rsidRPr="00F23A0D">
        <w:rPr>
          <w:rFonts w:ascii="Open Sans" w:hAnsi="Open Sans" w:cs="Open Sans"/>
          <w:iCs/>
          <w:color w:val="000000"/>
          <w:szCs w:val="24"/>
        </w:rPr>
        <w:t>JSMIN: The JavaScript Minifier [online]. 2008 [cit. 2017-03-12]. Dostupné z: http://www.crockford.com/javascript/jsmin.html</w:t>
      </w:r>
    </w:p>
    <w:p w14:paraId="702B8070" w14:textId="77777777" w:rsidR="000D2884" w:rsidRDefault="000D2884" w:rsidP="00532D50">
      <w:pPr>
        <w:shd w:val="clear" w:color="auto" w:fill="FFFFFF"/>
        <w:spacing w:line="300" w:lineRule="atLeast"/>
        <w:rPr>
          <w:rFonts w:ascii="Open Sans" w:hAnsi="Open Sans" w:cs="Open Sans"/>
          <w:color w:val="000000"/>
          <w:szCs w:val="24"/>
        </w:rPr>
      </w:pPr>
    </w:p>
    <w:p w14:paraId="52F68207" w14:textId="7347A095" w:rsidR="000D2884" w:rsidRDefault="000D2884" w:rsidP="000D2884">
      <w:pPr>
        <w:shd w:val="clear" w:color="auto" w:fill="FFFFFF"/>
        <w:spacing w:line="300" w:lineRule="atLeast"/>
        <w:rPr>
          <w:rFonts w:ascii="Open Sans" w:hAnsi="Open Sans" w:cs="Open Sans"/>
          <w:color w:val="000000"/>
          <w:szCs w:val="24"/>
        </w:rPr>
      </w:pPr>
      <w:r>
        <w:rPr>
          <w:rFonts w:ascii="Open Sans" w:hAnsi="Open Sans" w:cs="Open Sans"/>
          <w:color w:val="000000"/>
          <w:szCs w:val="24"/>
        </w:rPr>
        <w:t xml:space="preserve">(15) </w:t>
      </w:r>
      <w:r w:rsidR="00F23A0D" w:rsidRPr="00F23A0D">
        <w:rPr>
          <w:rFonts w:ascii="Open Sans" w:hAnsi="Open Sans" w:cs="Open Sans"/>
          <w:iCs/>
          <w:color w:val="000000"/>
          <w:szCs w:val="24"/>
        </w:rPr>
        <w:t>KRAJEE: Bootstrap File Input [online]. 2017 [cit. 2017-03-12]. Dostupné z: http://plugins.krajee.com/file-input</w:t>
      </w:r>
    </w:p>
    <w:p w14:paraId="358290CF" w14:textId="77777777" w:rsidR="00BE66BE" w:rsidRDefault="00BE66BE" w:rsidP="000D2884">
      <w:pPr>
        <w:shd w:val="clear" w:color="auto" w:fill="FFFFFF"/>
        <w:spacing w:line="300" w:lineRule="atLeast"/>
        <w:rPr>
          <w:rFonts w:ascii="Open Sans" w:hAnsi="Open Sans" w:cs="Open Sans"/>
          <w:color w:val="000000"/>
          <w:szCs w:val="24"/>
        </w:rPr>
      </w:pPr>
    </w:p>
    <w:p w14:paraId="3E7D10A0" w14:textId="59CD7DF9" w:rsidR="00BE66BE" w:rsidRDefault="00BE66BE" w:rsidP="00BE66BE">
      <w:pPr>
        <w:shd w:val="clear" w:color="auto" w:fill="FFFFFF"/>
        <w:spacing w:line="300" w:lineRule="atLeast"/>
        <w:rPr>
          <w:rFonts w:ascii="Open Sans" w:hAnsi="Open Sans" w:cs="Open Sans"/>
          <w:color w:val="000000"/>
          <w:szCs w:val="24"/>
        </w:rPr>
      </w:pPr>
      <w:r>
        <w:rPr>
          <w:rFonts w:ascii="Open Sans" w:hAnsi="Open Sans" w:cs="Open Sans"/>
          <w:color w:val="000000"/>
          <w:szCs w:val="24"/>
        </w:rPr>
        <w:lastRenderedPageBreak/>
        <w:t xml:space="preserve">(16) </w:t>
      </w:r>
      <w:r w:rsidR="00F23A0D" w:rsidRPr="00F23A0D">
        <w:rPr>
          <w:rFonts w:ascii="Open Sans" w:hAnsi="Open Sans" w:cs="Open Sans"/>
          <w:color w:val="000000"/>
          <w:szCs w:val="24"/>
        </w:rPr>
        <w:t>Multiselect: jQuery plugin [online]. [cit. 2017-03-20]. Dostupné z: http://crlcu.github.io/multiselect/#</w:t>
      </w:r>
    </w:p>
    <w:p w14:paraId="605D8D54" w14:textId="08F67E57" w:rsidR="00AE0E7A" w:rsidRDefault="00AE0E7A" w:rsidP="00BE66BE">
      <w:pPr>
        <w:shd w:val="clear" w:color="auto" w:fill="FFFFFF"/>
        <w:spacing w:line="300" w:lineRule="atLeast"/>
        <w:rPr>
          <w:rFonts w:ascii="Open Sans" w:hAnsi="Open Sans" w:cs="Open Sans"/>
          <w:color w:val="000000"/>
          <w:szCs w:val="24"/>
        </w:rPr>
      </w:pPr>
    </w:p>
    <w:p w14:paraId="05C3E923" w14:textId="6FEA6190" w:rsidR="00AE0E7A" w:rsidRDefault="00AE0E7A" w:rsidP="00AE0E7A">
      <w:pPr>
        <w:shd w:val="clear" w:color="auto" w:fill="FFFFFF"/>
        <w:spacing w:line="300" w:lineRule="atLeast"/>
        <w:rPr>
          <w:rFonts w:ascii="Open Sans" w:hAnsi="Open Sans" w:cs="Open Sans"/>
          <w:color w:val="000000"/>
          <w:szCs w:val="24"/>
        </w:rPr>
      </w:pPr>
      <w:r>
        <w:rPr>
          <w:rFonts w:ascii="Open Sans" w:hAnsi="Open Sans" w:cs="Open Sans"/>
          <w:color w:val="000000"/>
          <w:szCs w:val="24"/>
        </w:rPr>
        <w:t xml:space="preserve">(17) </w:t>
      </w:r>
      <w:r w:rsidR="00F23A0D" w:rsidRPr="00F23A0D">
        <w:rPr>
          <w:rFonts w:ascii="Open Sans" w:hAnsi="Open Sans" w:cs="Open Sans"/>
          <w:iCs/>
          <w:color w:val="000000"/>
          <w:szCs w:val="24"/>
        </w:rPr>
        <w:t>Myridia [online]. 2013 [cit. 2017-03-19]. Dostupné z: https://myridia.com/dev_posts/view/497</w:t>
      </w:r>
    </w:p>
    <w:p w14:paraId="3317A854" w14:textId="5346B6B9" w:rsidR="00520F11" w:rsidRDefault="00520F11" w:rsidP="00AE0E7A">
      <w:pPr>
        <w:shd w:val="clear" w:color="auto" w:fill="FFFFFF"/>
        <w:spacing w:line="300" w:lineRule="atLeast"/>
        <w:rPr>
          <w:rFonts w:ascii="Open Sans" w:hAnsi="Open Sans" w:cs="Open Sans"/>
          <w:color w:val="000000"/>
          <w:szCs w:val="24"/>
        </w:rPr>
      </w:pPr>
    </w:p>
    <w:p w14:paraId="58AABFEC" w14:textId="01CDA076" w:rsidR="00520F11" w:rsidRPr="00031E84" w:rsidRDefault="00520F11" w:rsidP="00520F11">
      <w:pPr>
        <w:shd w:val="clear" w:color="auto" w:fill="FFFFFF"/>
        <w:spacing w:line="300" w:lineRule="atLeast"/>
        <w:rPr>
          <w:rFonts w:ascii="Open Sans" w:hAnsi="Open Sans" w:cs="Open Sans"/>
          <w:color w:val="000000"/>
          <w:szCs w:val="24"/>
        </w:rPr>
      </w:pPr>
      <w:r>
        <w:rPr>
          <w:rFonts w:ascii="Open Sans" w:hAnsi="Open Sans" w:cs="Open Sans"/>
          <w:color w:val="000000"/>
          <w:szCs w:val="24"/>
        </w:rPr>
        <w:t xml:space="preserve">(18) </w:t>
      </w:r>
      <w:r w:rsidR="00F23A0D" w:rsidRPr="00031E84">
        <w:rPr>
          <w:rFonts w:ascii="Open Sans" w:hAnsi="Open Sans" w:cs="Open Sans"/>
          <w:iCs/>
          <w:color w:val="000000"/>
          <w:szCs w:val="24"/>
        </w:rPr>
        <w:t>PHP.NET. PHP: Hypertextový preprocesor [online]. 2017 [cit. 2017-03-12]. Dostupné z: http://php.net/</w:t>
      </w:r>
    </w:p>
    <w:p w14:paraId="5CA35564" w14:textId="1661AF51" w:rsidR="00C94BCA" w:rsidRDefault="00C94BCA" w:rsidP="00520F11">
      <w:pPr>
        <w:shd w:val="clear" w:color="auto" w:fill="FFFFFF"/>
        <w:spacing w:line="300" w:lineRule="atLeast"/>
        <w:rPr>
          <w:rFonts w:ascii="Open Sans" w:hAnsi="Open Sans" w:cs="Open Sans"/>
          <w:color w:val="000000"/>
          <w:szCs w:val="24"/>
        </w:rPr>
      </w:pPr>
    </w:p>
    <w:p w14:paraId="11A1A50D" w14:textId="6CDB56D9" w:rsidR="00C94BCA" w:rsidRDefault="00C94BCA" w:rsidP="00C94BCA">
      <w:pPr>
        <w:shd w:val="clear" w:color="auto" w:fill="FFFFFF"/>
        <w:spacing w:line="300" w:lineRule="atLeast"/>
        <w:rPr>
          <w:rFonts w:ascii="Open Sans" w:hAnsi="Open Sans" w:cs="Open Sans"/>
          <w:color w:val="000000"/>
          <w:szCs w:val="24"/>
        </w:rPr>
      </w:pPr>
      <w:r>
        <w:rPr>
          <w:rFonts w:ascii="Open Sans" w:hAnsi="Open Sans" w:cs="Open Sans"/>
          <w:color w:val="000000"/>
          <w:szCs w:val="24"/>
        </w:rPr>
        <w:t xml:space="preserve">(19) </w:t>
      </w:r>
      <w:r w:rsidR="00031E84" w:rsidRPr="00031E84">
        <w:rPr>
          <w:rFonts w:ascii="Open Sans" w:hAnsi="Open Sans" w:cs="Open Sans"/>
          <w:iCs/>
          <w:color w:val="000000"/>
          <w:szCs w:val="24"/>
        </w:rPr>
        <w:t>Share helper [online]. 2012 [cit. 2017-03-22]. Dostupné z: https://github.com/bcit-ci/CodeIgniter/wiki/Share-helper</w:t>
      </w:r>
    </w:p>
    <w:p w14:paraId="144B4495" w14:textId="0E6B5F44" w:rsidR="00C94BCA" w:rsidRDefault="00C94BCA" w:rsidP="00C94BCA">
      <w:pPr>
        <w:shd w:val="clear" w:color="auto" w:fill="FFFFFF"/>
        <w:spacing w:line="300" w:lineRule="atLeast"/>
        <w:rPr>
          <w:rFonts w:ascii="Open Sans" w:hAnsi="Open Sans" w:cs="Open Sans"/>
          <w:color w:val="000000"/>
          <w:szCs w:val="24"/>
        </w:rPr>
      </w:pPr>
    </w:p>
    <w:p w14:paraId="4832714B" w14:textId="38C95214" w:rsidR="00C94BCA" w:rsidRDefault="00C94BCA" w:rsidP="00031E84">
      <w:pPr>
        <w:shd w:val="clear" w:color="auto" w:fill="FFFFFF"/>
        <w:spacing w:line="300" w:lineRule="atLeast"/>
        <w:rPr>
          <w:rFonts w:ascii="Open Sans" w:hAnsi="Open Sans" w:cs="Open Sans"/>
          <w:iCs/>
          <w:color w:val="000000"/>
          <w:szCs w:val="24"/>
        </w:rPr>
      </w:pPr>
      <w:r>
        <w:rPr>
          <w:rFonts w:ascii="Open Sans" w:hAnsi="Open Sans" w:cs="Open Sans"/>
          <w:color w:val="000000"/>
          <w:szCs w:val="24"/>
        </w:rPr>
        <w:t xml:space="preserve">(20) </w:t>
      </w:r>
      <w:r w:rsidR="00031E84" w:rsidRPr="00031E84">
        <w:rPr>
          <w:rFonts w:ascii="Open Sans" w:hAnsi="Open Sans" w:cs="Open Sans"/>
          <w:iCs/>
          <w:color w:val="000000"/>
          <w:szCs w:val="24"/>
        </w:rPr>
        <w:t xml:space="preserve">TWITTER. CSS Framework Bootstrap [online]. 2017 [cit. 2017-03-12]. Dostupné z: </w:t>
      </w:r>
      <w:r w:rsidR="007C42FD" w:rsidRPr="007C42FD">
        <w:rPr>
          <w:rFonts w:ascii="Open Sans" w:hAnsi="Open Sans" w:cs="Open Sans"/>
          <w:color w:val="000000"/>
          <w:szCs w:val="24"/>
        </w:rPr>
        <w:t>http://getbootstrap.com/</w:t>
      </w:r>
    </w:p>
    <w:p w14:paraId="267C68F2" w14:textId="4204145C" w:rsidR="007C42FD" w:rsidRDefault="007C42FD" w:rsidP="00031E84">
      <w:pPr>
        <w:shd w:val="clear" w:color="auto" w:fill="FFFFFF"/>
        <w:spacing w:line="300" w:lineRule="atLeast"/>
        <w:rPr>
          <w:rFonts w:ascii="Open Sans" w:hAnsi="Open Sans" w:cs="Open Sans"/>
          <w:iCs/>
          <w:color w:val="000000"/>
          <w:szCs w:val="24"/>
        </w:rPr>
      </w:pPr>
    </w:p>
    <w:p w14:paraId="318DEBD5" w14:textId="0F7C5992" w:rsidR="007C42FD" w:rsidRPr="00031E84" w:rsidRDefault="007C42FD" w:rsidP="00031E84">
      <w:pPr>
        <w:shd w:val="clear" w:color="auto" w:fill="FFFFFF"/>
        <w:spacing w:line="300" w:lineRule="atLeast"/>
        <w:rPr>
          <w:rFonts w:ascii="Open Sans" w:hAnsi="Open Sans" w:cs="Open Sans"/>
          <w:i/>
          <w:iCs/>
          <w:color w:val="000000"/>
          <w:szCs w:val="24"/>
        </w:rPr>
      </w:pPr>
      <w:r>
        <w:rPr>
          <w:rFonts w:ascii="Open Sans" w:hAnsi="Open Sans" w:cs="Open Sans"/>
          <w:iCs/>
          <w:color w:val="000000"/>
          <w:szCs w:val="24"/>
        </w:rPr>
        <w:t xml:space="preserve">(21) </w:t>
      </w:r>
      <w:r w:rsidRPr="007C42FD">
        <w:rPr>
          <w:rFonts w:ascii="Open Sans" w:hAnsi="Open Sans" w:cs="Open Sans"/>
          <w:iCs/>
          <w:color w:val="000000"/>
          <w:szCs w:val="24"/>
        </w:rPr>
        <w:t>WORKBENCH: Mysql [online]. 2017 [cit. 2017-03-28]. Dostupné z: https://www.mysql.com/products/workbench/</w:t>
      </w:r>
    </w:p>
    <w:p w14:paraId="3C8F6F26" w14:textId="42526545" w:rsidR="00C94BCA" w:rsidRPr="00520F11" w:rsidRDefault="00C94BCA" w:rsidP="00520F11">
      <w:pPr>
        <w:shd w:val="clear" w:color="auto" w:fill="FFFFFF"/>
        <w:spacing w:line="300" w:lineRule="atLeast"/>
        <w:rPr>
          <w:rFonts w:ascii="Open Sans" w:hAnsi="Open Sans" w:cs="Open Sans"/>
          <w:color w:val="000000"/>
          <w:szCs w:val="24"/>
        </w:rPr>
      </w:pPr>
    </w:p>
    <w:p w14:paraId="5ADCB2EB" w14:textId="627DA52A" w:rsidR="00520F11" w:rsidRPr="00AE0E7A" w:rsidRDefault="00520F11" w:rsidP="00AE0E7A">
      <w:pPr>
        <w:shd w:val="clear" w:color="auto" w:fill="FFFFFF"/>
        <w:spacing w:line="300" w:lineRule="atLeast"/>
        <w:rPr>
          <w:rFonts w:ascii="Open Sans" w:hAnsi="Open Sans" w:cs="Open Sans"/>
          <w:color w:val="000000"/>
          <w:szCs w:val="24"/>
        </w:rPr>
      </w:pPr>
    </w:p>
    <w:p w14:paraId="73599210" w14:textId="4B81D772" w:rsidR="00AE0E7A" w:rsidRDefault="00AE0E7A" w:rsidP="00BE66BE">
      <w:pPr>
        <w:shd w:val="clear" w:color="auto" w:fill="FFFFFF"/>
        <w:spacing w:line="300" w:lineRule="atLeast"/>
        <w:rPr>
          <w:rFonts w:ascii="Open Sans" w:hAnsi="Open Sans" w:cs="Open Sans"/>
          <w:color w:val="000000"/>
          <w:szCs w:val="24"/>
        </w:rPr>
      </w:pPr>
    </w:p>
    <w:p w14:paraId="15EDF853" w14:textId="77777777" w:rsidR="00AE0E7A" w:rsidRPr="00BE66BE" w:rsidRDefault="00AE0E7A" w:rsidP="00BE66BE">
      <w:pPr>
        <w:shd w:val="clear" w:color="auto" w:fill="FFFFFF"/>
        <w:spacing w:line="300" w:lineRule="atLeast"/>
        <w:rPr>
          <w:rFonts w:ascii="Open Sans" w:hAnsi="Open Sans" w:cs="Open Sans"/>
          <w:color w:val="000000"/>
          <w:szCs w:val="24"/>
        </w:rPr>
      </w:pPr>
    </w:p>
    <w:p w14:paraId="24894FF0" w14:textId="42CC5FC3" w:rsidR="00BE66BE" w:rsidRPr="000D2884" w:rsidRDefault="00BE66BE" w:rsidP="000D2884">
      <w:pPr>
        <w:shd w:val="clear" w:color="auto" w:fill="FFFFFF"/>
        <w:spacing w:line="300" w:lineRule="atLeast"/>
        <w:rPr>
          <w:rFonts w:ascii="Open Sans" w:hAnsi="Open Sans" w:cs="Open Sans"/>
          <w:color w:val="000000"/>
          <w:szCs w:val="24"/>
        </w:rPr>
      </w:pPr>
    </w:p>
    <w:p w14:paraId="2FACBDF3" w14:textId="10FFEE05" w:rsidR="000D2884" w:rsidRPr="00532D50" w:rsidRDefault="000D2884" w:rsidP="00532D50">
      <w:pPr>
        <w:shd w:val="clear" w:color="auto" w:fill="FFFFFF"/>
        <w:spacing w:line="300" w:lineRule="atLeast"/>
        <w:rPr>
          <w:rFonts w:ascii="Open Sans" w:hAnsi="Open Sans" w:cs="Open Sans"/>
          <w:color w:val="000000"/>
          <w:szCs w:val="24"/>
        </w:rPr>
      </w:pPr>
    </w:p>
    <w:p w14:paraId="328C2A9D" w14:textId="38ED080A" w:rsidR="00532D50" w:rsidRPr="009E1F29" w:rsidRDefault="00532D50" w:rsidP="009E1F29">
      <w:pPr>
        <w:shd w:val="clear" w:color="auto" w:fill="FFFFFF"/>
        <w:spacing w:line="300" w:lineRule="atLeast"/>
        <w:rPr>
          <w:rFonts w:ascii="Open Sans" w:hAnsi="Open Sans" w:cs="Open Sans"/>
          <w:color w:val="000000"/>
          <w:szCs w:val="24"/>
        </w:rPr>
      </w:pPr>
    </w:p>
    <w:p w14:paraId="181AA75D" w14:textId="5194D946" w:rsidR="00365080" w:rsidRDefault="00365080" w:rsidP="00005469">
      <w:pPr>
        <w:shd w:val="clear" w:color="auto" w:fill="FFFFFF"/>
        <w:spacing w:line="300" w:lineRule="atLeast"/>
        <w:rPr>
          <w:rFonts w:ascii="Open Sans" w:hAnsi="Open Sans"/>
          <w:color w:val="000000"/>
          <w:szCs w:val="24"/>
        </w:rPr>
      </w:pPr>
    </w:p>
    <w:p w14:paraId="7839A758" w14:textId="77777777" w:rsidR="00147238" w:rsidRPr="00005469" w:rsidRDefault="00147238" w:rsidP="00005469">
      <w:pPr>
        <w:shd w:val="clear" w:color="auto" w:fill="FFFFFF"/>
        <w:spacing w:line="300" w:lineRule="atLeast"/>
        <w:rPr>
          <w:rFonts w:ascii="Open Sans" w:hAnsi="Open Sans"/>
          <w:color w:val="000000"/>
          <w:szCs w:val="24"/>
        </w:rPr>
      </w:pPr>
    </w:p>
    <w:p w14:paraId="5A0572AF" w14:textId="77777777" w:rsidR="00FA3ABF" w:rsidRDefault="00FA3ABF"/>
    <w:p w14:paraId="14CF9A0E" w14:textId="77777777" w:rsidR="00FA3ABF" w:rsidRDefault="00FA3ABF" w:rsidP="003606D9">
      <w:pPr>
        <w:pStyle w:val="NadpisHlavniNecisl"/>
      </w:pPr>
      <w:bookmarkStart w:id="79" w:name="_Toc37577736"/>
      <w:bookmarkStart w:id="80" w:name="_Toc225217935"/>
      <w:bookmarkStart w:id="81" w:name="_Toc478488412"/>
      <w:r>
        <w:lastRenderedPageBreak/>
        <w:t>Seznam použitých symbolů a zkratek</w:t>
      </w:r>
      <w:bookmarkEnd w:id="79"/>
      <w:bookmarkEnd w:id="80"/>
      <w:bookmarkEnd w:id="81"/>
    </w:p>
    <w:p w14:paraId="4B3A19B9" w14:textId="77777777" w:rsidR="000B06F6" w:rsidRDefault="000B06F6" w:rsidP="000B06F6">
      <w:pPr>
        <w:ind w:left="2124" w:hanging="2124"/>
      </w:pPr>
      <w:r>
        <w:t>CodeIgniter</w:t>
      </w:r>
      <w:r>
        <w:tab/>
        <w:t>PHP Framework, který nám usnadňuje práci tím, že obsahuje předdefinované třídy</w:t>
      </w:r>
    </w:p>
    <w:p w14:paraId="54067F3D" w14:textId="77777777" w:rsidR="000B06F6" w:rsidRDefault="000B06F6" w:rsidP="000B06F6">
      <w:pPr>
        <w:ind w:left="2124" w:hanging="2124"/>
      </w:pPr>
      <w:r>
        <w:t>MVC</w:t>
      </w:r>
      <w:r>
        <w:tab/>
        <w:t>Třívrstvý návrhový vzor, M – Model, V – View, C – Controller</w:t>
      </w:r>
    </w:p>
    <w:p w14:paraId="184C342F" w14:textId="6024E8C9" w:rsidR="000B06F6" w:rsidRDefault="000B06F6" w:rsidP="000B06F6">
      <w:r>
        <w:t>PHP</w:t>
      </w:r>
      <w:r>
        <w:tab/>
      </w:r>
      <w:r>
        <w:tab/>
      </w:r>
      <w:r>
        <w:tab/>
        <w:t>hypertextový preprocesor</w:t>
      </w:r>
    </w:p>
    <w:p w14:paraId="030341FD" w14:textId="3D6BDE55" w:rsidR="00E604D3" w:rsidRDefault="00E604D3" w:rsidP="00E604D3">
      <w:pPr>
        <w:ind w:left="2124" w:hanging="2124"/>
      </w:pPr>
      <w:r>
        <w:t>MJQA</w:t>
      </w:r>
      <w:r>
        <w:tab/>
        <w:t>Miroslav Janska Questions&amp;Answers – název vytvořené knihovny pro          projekt</w:t>
      </w:r>
    </w:p>
    <w:p w14:paraId="6E3D25CA" w14:textId="43E79B20" w:rsidR="00E604D3" w:rsidRDefault="00E604D3" w:rsidP="00E604D3">
      <w:pPr>
        <w:ind w:left="2124" w:hanging="2124"/>
      </w:pPr>
      <w:r>
        <w:t xml:space="preserve">Carousel </w:t>
      </w:r>
      <w:r>
        <w:tab/>
        <w:t>je varianta prezentace, kdy se obrázky posouvají do stran</w:t>
      </w:r>
    </w:p>
    <w:p w14:paraId="2736F105" w14:textId="77777777" w:rsidR="00E604D3" w:rsidRDefault="00E604D3" w:rsidP="00E604D3">
      <w:pPr>
        <w:ind w:left="2124" w:hanging="2124"/>
      </w:pPr>
    </w:p>
    <w:p w14:paraId="3A17EAFD" w14:textId="77777777" w:rsidR="00FA3ABF" w:rsidRDefault="00FA3ABF"/>
    <w:p w14:paraId="37ADD5B3" w14:textId="77777777" w:rsidR="00FA3ABF" w:rsidRDefault="00FA3ABF" w:rsidP="003606D9">
      <w:pPr>
        <w:pStyle w:val="NadpisHlavniNecisl"/>
      </w:pPr>
      <w:bookmarkStart w:id="82" w:name="_Toc37577737"/>
      <w:bookmarkStart w:id="83" w:name="_Toc225217936"/>
      <w:bookmarkStart w:id="84" w:name="_Toc478488413"/>
      <w:r>
        <w:lastRenderedPageBreak/>
        <w:t>Seznam obrázků</w:t>
      </w:r>
      <w:bookmarkEnd w:id="82"/>
      <w:bookmarkEnd w:id="83"/>
      <w:bookmarkEnd w:id="84"/>
    </w:p>
    <w:p w14:paraId="73A34A03" w14:textId="6292D44A" w:rsidR="00373B9B" w:rsidRDefault="00373B9B" w:rsidP="00373B9B">
      <w:pPr>
        <w:pStyle w:val="TableofFigures"/>
      </w:pPr>
      <w:r>
        <w:t xml:space="preserve">Obr. 1 </w:t>
      </w:r>
      <w:r w:rsidRPr="00306D4E">
        <w:t>Adresářová struktura CodeIgniteru po instalaci</w:t>
      </w:r>
      <w:r w:rsidR="007926EA">
        <w:tab/>
        <w:t>10</w:t>
      </w:r>
    </w:p>
    <w:p w14:paraId="5A5B506C" w14:textId="77777777" w:rsidR="00373B9B" w:rsidRDefault="00373B9B" w:rsidP="00373B9B">
      <w:pPr>
        <w:pStyle w:val="TableofFigures"/>
      </w:pPr>
      <w:r>
        <w:rPr>
          <w:sz w:val="32"/>
        </w:rPr>
        <w:fldChar w:fldCharType="begin"/>
      </w:r>
      <w:r>
        <w:rPr>
          <w:sz w:val="32"/>
        </w:rPr>
        <w:instrText xml:space="preserve"> TOC \c "Obr." </w:instrText>
      </w:r>
      <w:r>
        <w:rPr>
          <w:sz w:val="32"/>
        </w:rPr>
        <w:fldChar w:fldCharType="separate"/>
      </w:r>
      <w:r>
        <w:t>Obr. 2 Volání testu MJQA</w:t>
      </w:r>
      <w:r>
        <w:tab/>
        <w:t>13</w:t>
      </w:r>
    </w:p>
    <w:p w14:paraId="7C291878" w14:textId="77777777" w:rsidR="00373B9B" w:rsidRDefault="00373B9B" w:rsidP="00373B9B">
      <w:pPr>
        <w:pStyle w:val="TableofFigures"/>
      </w:pPr>
      <w:r>
        <w:t>Obr. 3 Vyhodnocení testu MJQA</w:t>
      </w:r>
      <w:r>
        <w:tab/>
        <w:t>14</w:t>
      </w:r>
    </w:p>
    <w:p w14:paraId="4F9CC09C" w14:textId="77777777" w:rsidR="00373B9B" w:rsidRDefault="00373B9B" w:rsidP="00373B9B">
      <w:pPr>
        <w:pStyle w:val="TableofFigures"/>
      </w:pPr>
      <w:r>
        <w:t xml:space="preserve">Obr. 4 </w:t>
      </w:r>
      <w:r w:rsidRPr="0036091D">
        <w:t>Výsledek testu podle ID MJQA</w:t>
      </w:r>
      <w:r>
        <w:tab/>
        <w:t>15</w:t>
      </w:r>
    </w:p>
    <w:p w14:paraId="4B95F4D1" w14:textId="77777777" w:rsidR="00373B9B" w:rsidRDefault="00373B9B" w:rsidP="00373B9B">
      <w:pPr>
        <w:pStyle w:val="TableofFigures"/>
      </w:pPr>
      <w:r>
        <w:t xml:space="preserve">Obr. 5 </w:t>
      </w:r>
      <w:r w:rsidRPr="0036091D">
        <w:t>Ukázka kódu kontroleru Main</w:t>
      </w:r>
      <w:r>
        <w:tab/>
        <w:t>17</w:t>
      </w:r>
    </w:p>
    <w:p w14:paraId="52DDCF17" w14:textId="77777777" w:rsidR="00373B9B" w:rsidRDefault="00373B9B" w:rsidP="00373B9B">
      <w:pPr>
        <w:pStyle w:val="TableofFigures"/>
      </w:pPr>
      <w:r>
        <w:t xml:space="preserve">Obr. 6 </w:t>
      </w:r>
      <w:r w:rsidRPr="001F7B33">
        <w:t xml:space="preserve">Ukázka kódu </w:t>
      </w:r>
      <w:r>
        <w:t>kontroleru</w:t>
      </w:r>
      <w:r w:rsidRPr="001F7B33">
        <w:t xml:space="preserve"> </w:t>
      </w:r>
      <w:r>
        <w:t>Map</w:t>
      </w:r>
      <w:r>
        <w:tab/>
        <w:t>17</w:t>
      </w:r>
    </w:p>
    <w:p w14:paraId="225E850B" w14:textId="77777777" w:rsidR="00373B9B" w:rsidRDefault="00373B9B" w:rsidP="00373B9B">
      <w:pPr>
        <w:pStyle w:val="TableofFigures"/>
      </w:pPr>
      <w:r>
        <w:t xml:space="preserve">Obr. 7 </w:t>
      </w:r>
      <w:r w:rsidRPr="001F7B33">
        <w:t xml:space="preserve">Ukázka kódu </w:t>
      </w:r>
      <w:r>
        <w:t>kontroleru</w:t>
      </w:r>
      <w:r w:rsidRPr="001F7B33">
        <w:t xml:space="preserve"> </w:t>
      </w:r>
      <w:r>
        <w:t>Sdileni</w:t>
      </w:r>
      <w:r>
        <w:tab/>
        <w:t>18</w:t>
      </w:r>
    </w:p>
    <w:p w14:paraId="1F22A8C0" w14:textId="77777777" w:rsidR="00373B9B" w:rsidRDefault="00373B9B" w:rsidP="00373B9B">
      <w:pPr>
        <w:pStyle w:val="TableofFigures"/>
      </w:pPr>
      <w:r>
        <w:t xml:space="preserve">Obr. 8 </w:t>
      </w:r>
      <w:r w:rsidRPr="001F7B33">
        <w:t xml:space="preserve">Ukázka kódu </w:t>
      </w:r>
      <w:r>
        <w:t>kontroleru</w:t>
      </w:r>
      <w:r w:rsidRPr="001F7B33">
        <w:t xml:space="preserve"> </w:t>
      </w:r>
      <w:r>
        <w:t>MainU</w:t>
      </w:r>
      <w:r>
        <w:tab/>
        <w:t>19</w:t>
      </w:r>
    </w:p>
    <w:p w14:paraId="0FB0989B" w14:textId="77777777" w:rsidR="00373B9B" w:rsidRPr="00373B9B" w:rsidRDefault="00373B9B" w:rsidP="00373B9B">
      <w:pPr>
        <w:pStyle w:val="TableofFigures"/>
      </w:pPr>
      <w:r>
        <w:t>Obr. 9</w:t>
      </w:r>
      <w:r w:rsidRPr="00373B9B">
        <w:t xml:space="preserve"> </w:t>
      </w:r>
      <w:r w:rsidRPr="001F7B33">
        <w:t xml:space="preserve">Ukázka kódu </w:t>
      </w:r>
      <w:r>
        <w:t>kontroleru</w:t>
      </w:r>
      <w:r w:rsidRPr="001F7B33">
        <w:t xml:space="preserve"> </w:t>
      </w:r>
      <w:r>
        <w:t>Profil</w:t>
      </w:r>
      <w:r>
        <w:tab/>
        <w:t>26</w:t>
      </w:r>
    </w:p>
    <w:p w14:paraId="04DB3765" w14:textId="7F7341C4" w:rsidR="00373B9B" w:rsidRDefault="00373B9B" w:rsidP="00373B9B">
      <w:pPr>
        <w:pStyle w:val="TableofFigures"/>
      </w:pPr>
      <w:r>
        <w:t>Obr. 10 Hlavní strana z poh</w:t>
      </w:r>
      <w:r w:rsidR="003D2F07">
        <w:t>ledu nepřihlášeného uživatele</w:t>
      </w:r>
      <w:r w:rsidR="003D2F07">
        <w:tab/>
        <w:t>23</w:t>
      </w:r>
    </w:p>
    <w:p w14:paraId="68E8E34C" w14:textId="017641E6" w:rsidR="00373B9B" w:rsidRDefault="00373B9B" w:rsidP="00373B9B">
      <w:pPr>
        <w:pStyle w:val="TableofFigures"/>
      </w:pPr>
      <w:r>
        <w:t>Obr. 11 Vys</w:t>
      </w:r>
      <w:r w:rsidR="003D2F07">
        <w:t>unovací přihlašovací formulář</w:t>
      </w:r>
      <w:r w:rsidR="003D2F07">
        <w:tab/>
        <w:t>25</w:t>
      </w:r>
    </w:p>
    <w:p w14:paraId="1DE3788A" w14:textId="05344A70" w:rsidR="003D2F07" w:rsidRPr="003D2F07" w:rsidRDefault="003D2F07" w:rsidP="003D2F07">
      <w:pPr>
        <w:pStyle w:val="TableofFigures"/>
      </w:pPr>
      <w:r>
        <w:t>Obr. 12 Uživatelský panel</w:t>
      </w:r>
      <w:r>
        <w:tab/>
        <w:t>25</w:t>
      </w:r>
    </w:p>
    <w:p w14:paraId="4964D0FF" w14:textId="32E2A501" w:rsidR="00373B9B" w:rsidRDefault="003D2F07" w:rsidP="00373B9B">
      <w:pPr>
        <w:pStyle w:val="TableofFigures"/>
      </w:pPr>
      <w:r>
        <w:t>Obr. 13</w:t>
      </w:r>
      <w:r w:rsidR="00373B9B">
        <w:t xml:space="preserve"> </w:t>
      </w:r>
      <w:r w:rsidR="00373B9B" w:rsidRPr="00E95BC9">
        <w:t>Správa třídy</w:t>
      </w:r>
      <w:r>
        <w:tab/>
        <w:t>26</w:t>
      </w:r>
    </w:p>
    <w:p w14:paraId="3BB2A02D" w14:textId="14AD253B" w:rsidR="00373B9B" w:rsidRDefault="003D2F07" w:rsidP="00373B9B">
      <w:pPr>
        <w:pStyle w:val="TableofFigures"/>
      </w:pPr>
      <w:r>
        <w:t>Obr. 14</w:t>
      </w:r>
      <w:r w:rsidR="00373B9B">
        <w:t xml:space="preserve"> </w:t>
      </w:r>
      <w:r w:rsidR="00373B9B" w:rsidRPr="00E95BC9">
        <w:t>Vytvoření testu</w:t>
      </w:r>
      <w:r w:rsidR="00373B9B" w:rsidRPr="00E95BC9">
        <w:tab/>
      </w:r>
      <w:r>
        <w:t>27</w:t>
      </w:r>
    </w:p>
    <w:p w14:paraId="4EB7BA82" w14:textId="76F763C8" w:rsidR="00373B9B" w:rsidRDefault="003D2F07" w:rsidP="00373B9B">
      <w:pPr>
        <w:pStyle w:val="TableofFigures"/>
      </w:pPr>
      <w:r>
        <w:t>Obr. 15 Editace testu</w:t>
      </w:r>
      <w:r>
        <w:tab/>
        <w:t>28</w:t>
      </w:r>
    </w:p>
    <w:p w14:paraId="797AF719" w14:textId="77777777" w:rsidR="00373B9B" w:rsidRPr="00E95BC9" w:rsidRDefault="00373B9B" w:rsidP="00373B9B"/>
    <w:p w14:paraId="7D666D2B" w14:textId="77777777" w:rsidR="00373B9B" w:rsidRPr="00E95BC9" w:rsidRDefault="00373B9B" w:rsidP="00373B9B"/>
    <w:p w14:paraId="5D770AD2" w14:textId="77777777" w:rsidR="00373B9B" w:rsidRPr="0036091D" w:rsidRDefault="00373B9B" w:rsidP="00373B9B"/>
    <w:p w14:paraId="3AE71266" w14:textId="77777777" w:rsidR="00373B9B" w:rsidRPr="0036091D" w:rsidRDefault="00373B9B" w:rsidP="00373B9B"/>
    <w:p w14:paraId="4DB9B369" w14:textId="77777777" w:rsidR="00373B9B" w:rsidRDefault="00373B9B" w:rsidP="00373B9B"/>
    <w:p w14:paraId="6824B39C" w14:textId="77777777" w:rsidR="00373B9B" w:rsidRPr="0036091D" w:rsidRDefault="00373B9B" w:rsidP="00373B9B"/>
    <w:p w14:paraId="7AA6F3BA" w14:textId="630B5A29" w:rsidR="00FA3ABF" w:rsidRDefault="00373B9B" w:rsidP="00373B9B">
      <w:r>
        <w:fldChar w:fldCharType="end"/>
      </w:r>
    </w:p>
    <w:p w14:paraId="4BFD641E" w14:textId="77777777" w:rsidR="00FA3ABF" w:rsidRDefault="00FA3ABF" w:rsidP="003606D9">
      <w:pPr>
        <w:pStyle w:val="NadpisHlavniNecisl"/>
      </w:pPr>
      <w:bookmarkStart w:id="85" w:name="_Toc37577738"/>
      <w:bookmarkStart w:id="86" w:name="_Toc225217937"/>
      <w:bookmarkStart w:id="87" w:name="_Toc478488414"/>
      <w:r>
        <w:lastRenderedPageBreak/>
        <w:t>Seznam tabulek</w:t>
      </w:r>
      <w:bookmarkEnd w:id="85"/>
      <w:bookmarkEnd w:id="86"/>
      <w:bookmarkEnd w:id="87"/>
    </w:p>
    <w:p w14:paraId="30E73436" w14:textId="715A2001" w:rsidR="00FA3ABF" w:rsidRDefault="00FA3ABF">
      <w:pPr>
        <w:pStyle w:val="TableofFigures"/>
        <w:tabs>
          <w:tab w:val="right" w:leader="dot" w:pos="9062"/>
        </w:tabs>
      </w:pPr>
      <w:r>
        <w:rPr>
          <w:b/>
          <w:sz w:val="32"/>
        </w:rPr>
        <w:fldChar w:fldCharType="begin"/>
      </w:r>
      <w:r>
        <w:rPr>
          <w:b/>
          <w:sz w:val="32"/>
        </w:rPr>
        <w:instrText xml:space="preserve"> TOC \c "Tab." </w:instrText>
      </w:r>
      <w:r>
        <w:rPr>
          <w:b/>
          <w:sz w:val="32"/>
        </w:rPr>
        <w:fldChar w:fldCharType="separate"/>
      </w:r>
      <w:r>
        <w:t xml:space="preserve">Tab. 1 </w:t>
      </w:r>
      <w:r w:rsidR="001D5F6A" w:rsidRPr="001D5F6A">
        <w:t>Licence knihoven použité pro administraci</w:t>
      </w:r>
      <w:r>
        <w:tab/>
      </w:r>
      <w:r w:rsidR="001D5F6A">
        <w:t>10</w:t>
      </w:r>
    </w:p>
    <w:p w14:paraId="2B4D13F5" w14:textId="465A7A8B" w:rsidR="00E95BC9" w:rsidRDefault="00E95BC9" w:rsidP="00E95BC9">
      <w:pPr>
        <w:pStyle w:val="TableofFigures"/>
        <w:tabs>
          <w:tab w:val="right" w:leader="dot" w:pos="9062"/>
        </w:tabs>
      </w:pPr>
      <w:r>
        <w:rPr>
          <w:b/>
          <w:sz w:val="32"/>
        </w:rPr>
        <w:fldChar w:fldCharType="begin"/>
      </w:r>
      <w:r>
        <w:rPr>
          <w:b/>
          <w:sz w:val="32"/>
        </w:rPr>
        <w:instrText xml:space="preserve"> TOC \c "Tab." </w:instrText>
      </w:r>
      <w:r>
        <w:rPr>
          <w:b/>
          <w:sz w:val="32"/>
        </w:rPr>
        <w:fldChar w:fldCharType="separate"/>
      </w:r>
      <w:r>
        <w:t xml:space="preserve">Tab. 2 </w:t>
      </w:r>
      <w:r w:rsidRPr="0099519E">
        <w:t>Licence ostatních součástí</w:t>
      </w:r>
      <w:r>
        <w:t xml:space="preserve"> projektu</w:t>
      </w:r>
      <w:r>
        <w:tab/>
        <w:t>11</w:t>
      </w:r>
    </w:p>
    <w:p w14:paraId="7EAD4994" w14:textId="38F9390B" w:rsidR="00E95BC9" w:rsidRDefault="00E95BC9" w:rsidP="00E95BC9">
      <w:pPr>
        <w:pStyle w:val="TableofFigures"/>
        <w:tabs>
          <w:tab w:val="right" w:leader="dot" w:pos="9062"/>
        </w:tabs>
      </w:pPr>
      <w:r>
        <w:fldChar w:fldCharType="end"/>
      </w:r>
      <w:r>
        <w:rPr>
          <w:b/>
          <w:sz w:val="32"/>
        </w:rPr>
        <w:fldChar w:fldCharType="begin"/>
      </w:r>
      <w:r>
        <w:rPr>
          <w:b/>
          <w:sz w:val="32"/>
        </w:rPr>
        <w:instrText xml:space="preserve"> TOC \c "Tab." </w:instrText>
      </w:r>
      <w:r>
        <w:rPr>
          <w:b/>
          <w:sz w:val="32"/>
        </w:rPr>
        <w:fldChar w:fldCharType="separate"/>
      </w:r>
      <w:r>
        <w:t xml:space="preserve">Tab. </w:t>
      </w:r>
      <w:r w:rsidR="001D0FB9">
        <w:t>3 Přístupové údaje do systému</w:t>
      </w:r>
      <w:r w:rsidR="001D0FB9">
        <w:tab/>
        <w:t>22</w:t>
      </w:r>
    </w:p>
    <w:p w14:paraId="384575EF" w14:textId="56085EB1" w:rsidR="00E95BC9" w:rsidRDefault="00E95BC9" w:rsidP="00E95BC9">
      <w:pPr>
        <w:pStyle w:val="TableofFigures"/>
        <w:tabs>
          <w:tab w:val="right" w:leader="dot" w:pos="9062"/>
        </w:tabs>
      </w:pPr>
      <w:r>
        <w:fldChar w:fldCharType="end"/>
      </w:r>
      <w:r>
        <w:rPr>
          <w:b/>
          <w:sz w:val="32"/>
        </w:rPr>
        <w:fldChar w:fldCharType="begin"/>
      </w:r>
      <w:r>
        <w:rPr>
          <w:b/>
          <w:sz w:val="32"/>
        </w:rPr>
        <w:instrText xml:space="preserve"> TOC \c "Tab." </w:instrText>
      </w:r>
      <w:r>
        <w:rPr>
          <w:b/>
          <w:sz w:val="32"/>
        </w:rPr>
        <w:fldChar w:fldCharType="separate"/>
      </w:r>
      <w:r w:rsidR="001D0FB9">
        <w:t>Tab. 4 Základní oprávnění</w:t>
      </w:r>
      <w:r w:rsidR="001D0FB9">
        <w:tab/>
        <w:t>29</w:t>
      </w:r>
    </w:p>
    <w:p w14:paraId="5898617D" w14:textId="77FE9C57" w:rsidR="00FA3ABF" w:rsidRDefault="00E95BC9">
      <w:r>
        <w:fldChar w:fldCharType="end"/>
      </w:r>
      <w:r w:rsidR="00FA3ABF">
        <w:fldChar w:fldCharType="end"/>
      </w:r>
    </w:p>
    <w:p w14:paraId="6FE7F5EF" w14:textId="77777777" w:rsidR="00FA3ABF" w:rsidRDefault="00FA3ABF">
      <w:bookmarkStart w:id="88" w:name="_Toc420374803"/>
    </w:p>
    <w:p w14:paraId="52BCAC5C" w14:textId="77777777" w:rsidR="00FA3ABF" w:rsidRDefault="00FA3ABF"/>
    <w:p w14:paraId="24FB1313" w14:textId="77777777" w:rsidR="00FA3ABF" w:rsidRDefault="00FA3ABF" w:rsidP="003606D9">
      <w:pPr>
        <w:pStyle w:val="NadpisHlavniNecisl"/>
      </w:pPr>
      <w:bookmarkStart w:id="89" w:name="_Toc37577739"/>
      <w:bookmarkStart w:id="90" w:name="_Toc225217938"/>
      <w:bookmarkStart w:id="91" w:name="_Toc478488415"/>
      <w:bookmarkEnd w:id="88"/>
      <w:r>
        <w:lastRenderedPageBreak/>
        <w:t>seznam Příloh</w:t>
      </w:r>
      <w:bookmarkEnd w:id="89"/>
      <w:bookmarkEnd w:id="90"/>
      <w:bookmarkEnd w:id="91"/>
    </w:p>
    <w:p w14:paraId="37FEEF73" w14:textId="47E3B831" w:rsidR="00FA3ABF" w:rsidRDefault="00E604D3">
      <w:r>
        <w:t xml:space="preserve">Příloha 1. ER model databáze. </w:t>
      </w:r>
    </w:p>
    <w:p w14:paraId="60F8F5E8" w14:textId="77777777" w:rsidR="00FA3ABF" w:rsidRDefault="00FA3ABF"/>
    <w:p w14:paraId="4064C684" w14:textId="77777777" w:rsidR="00FA3ABF" w:rsidRDefault="00FA3ABF"/>
    <w:sectPr w:rsidR="00FA3ABF" w:rsidSect="002C2907">
      <w:headerReference w:type="default" r:id="rId45"/>
      <w:pgSz w:w="11907" w:h="16840" w:code="9"/>
      <w:pgMar w:top="1701" w:right="1134" w:bottom="1134" w:left="1134" w:header="851" w:footer="709"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1" w:author="zdrh" w:date="2017-03-26T09:04:00Z" w:initials="z">
    <w:p w14:paraId="566BDC55" w14:textId="77777777" w:rsidR="00E50CAF" w:rsidRDefault="00E50CAF" w:rsidP="00E50CAF">
      <w:pPr>
        <w:pStyle w:val="CommentText"/>
      </w:pPr>
      <w:r>
        <w:rPr>
          <w:rStyle w:val="CommentReference"/>
        </w:rPr>
        <w:annotationRef/>
      </w:r>
      <w:r>
        <w:t>Nepodtrhovat, radši udělat podkapitolu 2.1.1. Tabulky spojené s ligami, podobně další</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6BDC5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30E638" w14:textId="77777777" w:rsidR="00005224" w:rsidRDefault="00005224">
      <w:r>
        <w:separator/>
      </w:r>
    </w:p>
  </w:endnote>
  <w:endnote w:type="continuationSeparator" w:id="0">
    <w:p w14:paraId="0D6765CC" w14:textId="77777777" w:rsidR="00005224" w:rsidRDefault="000052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0002AFF" w:usb1="C000247B" w:usb2="00000009" w:usb3="00000000" w:csb0="000001FF" w:csb1="00000000"/>
  </w:font>
  <w:font w:name="游ゴシック Light">
    <w:panose1 w:val="00000000000000000000"/>
    <w:charset w:val="80"/>
    <w:family w:val="roman"/>
    <w:notTrueType/>
    <w:pitch w:val="default"/>
  </w:font>
  <w:font w:name="Calibri">
    <w:panose1 w:val="020F0502020204030204"/>
    <w:charset w:val="EE"/>
    <w:family w:val="swiss"/>
    <w:pitch w:val="variable"/>
    <w:sig w:usb0="E0002AFF" w:usb1="C000247B" w:usb2="00000009" w:usb3="00000000" w:csb0="000001FF" w:csb1="00000000"/>
  </w:font>
  <w:font w:name="游明朝">
    <w:panose1 w:val="00000000000000000000"/>
    <w:charset w:val="80"/>
    <w:family w:val="roman"/>
    <w:notTrueType/>
    <w:pitch w:val="default"/>
  </w:font>
  <w:font w:name="Helvetica">
    <w:panose1 w:val="020B0604020202020204"/>
    <w:charset w:val="EE"/>
    <w:family w:val="swiss"/>
    <w:pitch w:val="variable"/>
    <w:sig w:usb0="E0002EFF" w:usb1="C0007843" w:usb2="00000009" w:usb3="00000000" w:csb0="000001FF" w:csb1="00000000"/>
  </w:font>
  <w:font w:name="Open Sans">
    <w:altName w:val="Arial"/>
    <w:charset w:val="EE"/>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C35DC" w14:textId="77777777" w:rsidR="002028FD" w:rsidRDefault="002028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DE7AF9D" w14:textId="77777777" w:rsidR="002028FD" w:rsidRDefault="002028F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DEF31" w14:textId="77777777" w:rsidR="002028FD" w:rsidRDefault="002028FD">
    <w:pPr>
      <w:pStyle w:val="Footer"/>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EDC2E5" w14:textId="77777777" w:rsidR="00005224" w:rsidRDefault="00005224">
      <w:r>
        <w:separator/>
      </w:r>
    </w:p>
  </w:footnote>
  <w:footnote w:type="continuationSeparator" w:id="0">
    <w:p w14:paraId="7855454C" w14:textId="77777777" w:rsidR="00005224" w:rsidRDefault="000052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E463A" w14:textId="77777777" w:rsidR="002028FD" w:rsidRDefault="002028FD">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6457CC9" w14:textId="77777777" w:rsidR="002028FD" w:rsidRDefault="002028FD">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3C8D6" w14:textId="6C11131D" w:rsidR="002028FD" w:rsidRDefault="002028FD" w:rsidP="004200FD">
    <w:pPr>
      <w:pStyle w:val="Header"/>
      <w:tabs>
        <w:tab w:val="clear" w:pos="4536"/>
        <w:tab w:val="clear" w:pos="9072"/>
        <w:tab w:val="right" w:pos="8789"/>
      </w:tabs>
      <w:ind w:right="-57"/>
      <w:jc w:val="both"/>
      <w:rPr>
        <w:i/>
      </w:rPr>
    </w:pPr>
    <w:r>
      <w:tab/>
    </w:r>
    <w:r>
      <w:fldChar w:fldCharType="begin"/>
    </w:r>
    <w:r>
      <w:instrText xml:space="preserve"> PAGE </w:instrText>
    </w:r>
    <w:r>
      <w:fldChar w:fldCharType="separate"/>
    </w:r>
    <w:r w:rsidR="008760CA">
      <w:rPr>
        <w:noProof/>
      </w:rPr>
      <w:t>24</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D27428BE"/>
    <w:lvl w:ilvl="0">
      <w:start w:val="1"/>
      <w:numFmt w:val="decimal"/>
      <w:lvlText w:val="%1."/>
      <w:lvlJc w:val="left"/>
      <w:pPr>
        <w:tabs>
          <w:tab w:val="num" w:pos="1492"/>
        </w:tabs>
        <w:ind w:left="1492" w:hanging="360"/>
      </w:pPr>
    </w:lvl>
  </w:abstractNum>
  <w:abstractNum w:abstractNumId="1">
    <w:nsid w:val="FFFFFF7D"/>
    <w:multiLevelType w:val="singleLevel"/>
    <w:tmpl w:val="B074F782"/>
    <w:lvl w:ilvl="0">
      <w:start w:val="1"/>
      <w:numFmt w:val="decimal"/>
      <w:lvlText w:val="%1."/>
      <w:lvlJc w:val="left"/>
      <w:pPr>
        <w:tabs>
          <w:tab w:val="num" w:pos="1209"/>
        </w:tabs>
        <w:ind w:left="1209" w:hanging="360"/>
      </w:pPr>
    </w:lvl>
  </w:abstractNum>
  <w:abstractNum w:abstractNumId="2">
    <w:nsid w:val="FFFFFF7E"/>
    <w:multiLevelType w:val="singleLevel"/>
    <w:tmpl w:val="7116B90C"/>
    <w:lvl w:ilvl="0">
      <w:start w:val="1"/>
      <w:numFmt w:val="decimal"/>
      <w:lvlText w:val="%1."/>
      <w:lvlJc w:val="left"/>
      <w:pPr>
        <w:tabs>
          <w:tab w:val="num" w:pos="926"/>
        </w:tabs>
        <w:ind w:left="926" w:hanging="360"/>
      </w:pPr>
    </w:lvl>
  </w:abstractNum>
  <w:abstractNum w:abstractNumId="3">
    <w:nsid w:val="FFFFFF7F"/>
    <w:multiLevelType w:val="singleLevel"/>
    <w:tmpl w:val="1328686C"/>
    <w:lvl w:ilvl="0">
      <w:start w:val="1"/>
      <w:numFmt w:val="decimal"/>
      <w:lvlText w:val="%1."/>
      <w:lvlJc w:val="left"/>
      <w:pPr>
        <w:tabs>
          <w:tab w:val="num" w:pos="643"/>
        </w:tabs>
        <w:ind w:left="643" w:hanging="360"/>
      </w:pPr>
    </w:lvl>
  </w:abstractNum>
  <w:abstractNum w:abstractNumId="4">
    <w:nsid w:val="FFFFFF80"/>
    <w:multiLevelType w:val="singleLevel"/>
    <w:tmpl w:val="F1C252D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27403B3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5728067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FDE73B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5E294F0"/>
    <w:lvl w:ilvl="0">
      <w:start w:val="1"/>
      <w:numFmt w:val="decimal"/>
      <w:lvlText w:val="%1."/>
      <w:lvlJc w:val="left"/>
      <w:pPr>
        <w:tabs>
          <w:tab w:val="num" w:pos="360"/>
        </w:tabs>
        <w:ind w:left="360" w:hanging="360"/>
      </w:pPr>
    </w:lvl>
  </w:abstractNum>
  <w:abstractNum w:abstractNumId="9">
    <w:nsid w:val="FFFFFF89"/>
    <w:multiLevelType w:val="singleLevel"/>
    <w:tmpl w:val="AC3E5E3C"/>
    <w:lvl w:ilvl="0">
      <w:start w:val="1"/>
      <w:numFmt w:val="bullet"/>
      <w:lvlText w:val=""/>
      <w:lvlJc w:val="left"/>
      <w:pPr>
        <w:tabs>
          <w:tab w:val="num" w:pos="360"/>
        </w:tabs>
        <w:ind w:left="360" w:hanging="360"/>
      </w:pPr>
      <w:rPr>
        <w:rFonts w:ascii="Symbol" w:hAnsi="Symbol" w:hint="default"/>
      </w:rPr>
    </w:lvl>
  </w:abstractNum>
  <w:abstractNum w:abstractNumId="10">
    <w:nsid w:val="FFFFFFFE"/>
    <w:multiLevelType w:val="singleLevel"/>
    <w:tmpl w:val="FFFFFFFF"/>
    <w:lvl w:ilvl="0">
      <w:numFmt w:val="decimal"/>
      <w:lvlText w:val="*"/>
      <w:lvlJc w:val="left"/>
    </w:lvl>
  </w:abstractNum>
  <w:abstractNum w:abstractNumId="11">
    <w:nsid w:val="04B12EBE"/>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7103397"/>
    <w:multiLevelType w:val="singleLevel"/>
    <w:tmpl w:val="A54AB2B8"/>
    <w:lvl w:ilvl="0">
      <w:start w:val="1"/>
      <w:numFmt w:val="decimal"/>
      <w:lvlText w:val="P %1 : "/>
      <w:lvlJc w:val="left"/>
      <w:pPr>
        <w:tabs>
          <w:tab w:val="num" w:pos="720"/>
        </w:tabs>
        <w:ind w:left="720" w:hanging="720"/>
      </w:pPr>
      <w:rPr>
        <w:rFonts w:ascii="Times New Roman" w:hAnsi="Times New Roman" w:hint="default"/>
        <w:b w:val="0"/>
        <w:i w:val="0"/>
        <w:sz w:val="24"/>
      </w:rPr>
    </w:lvl>
  </w:abstractNum>
  <w:abstractNum w:abstractNumId="13">
    <w:nsid w:val="0FC24351"/>
    <w:multiLevelType w:val="hybridMultilevel"/>
    <w:tmpl w:val="CFFC6BC6"/>
    <w:lvl w:ilvl="0" w:tplc="EC56463A">
      <w:start w:val="1"/>
      <w:numFmt w:val="decimal"/>
      <w:pStyle w:val="Literatura"/>
      <w:lvlText w:val="(%1)"/>
      <w:lvlJc w:val="left"/>
      <w:pPr>
        <w:tabs>
          <w:tab w:val="num" w:pos="720"/>
        </w:tabs>
        <w:ind w:left="720" w:hanging="72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4">
    <w:nsid w:val="1AE32487"/>
    <w:multiLevelType w:val="hybridMultilevel"/>
    <w:tmpl w:val="87DA39C2"/>
    <w:lvl w:ilvl="0" w:tplc="A0F669F6">
      <w:start w:val="7"/>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320D6336"/>
    <w:multiLevelType w:val="hybridMultilevel"/>
    <w:tmpl w:val="9D32F432"/>
    <w:lvl w:ilvl="0" w:tplc="C5F02F36">
      <w:start w:val="1"/>
      <w:numFmt w:val="decimal"/>
      <w:lvlText w:val="(%1)"/>
      <w:lvlJc w:val="left"/>
      <w:pPr>
        <w:ind w:left="720" w:hanging="360"/>
      </w:pPr>
      <w:rPr>
        <w:rFonts w:ascii="Times New Roman" w:hAnsi="Times New Roman" w:cs="Times New Roman" w:hint="default"/>
        <w:i w:val="0"/>
        <w:color w:val="auto"/>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nsid w:val="381D7351"/>
    <w:multiLevelType w:val="singleLevel"/>
    <w:tmpl w:val="8F924AEA"/>
    <w:lvl w:ilvl="0">
      <w:start w:val="1"/>
      <w:numFmt w:val="decimal"/>
      <w:lvlText w:val="[%1]"/>
      <w:lvlJc w:val="left"/>
      <w:pPr>
        <w:tabs>
          <w:tab w:val="num" w:pos="360"/>
        </w:tabs>
        <w:ind w:left="283" w:hanging="283"/>
      </w:pPr>
      <w:rPr>
        <w:sz w:val="22"/>
      </w:rPr>
    </w:lvl>
  </w:abstractNum>
  <w:abstractNum w:abstractNumId="17">
    <w:nsid w:val="3FCA7B57"/>
    <w:multiLevelType w:val="hybridMultilevel"/>
    <w:tmpl w:val="BE565EB4"/>
    <w:lvl w:ilvl="0" w:tplc="969EA2E6">
      <w:start w:val="1"/>
      <w:numFmt w:val="decimal"/>
      <w:lvlText w:val="(%1)"/>
      <w:lvlJc w:val="left"/>
      <w:pPr>
        <w:ind w:left="720" w:hanging="360"/>
      </w:pPr>
      <w:rPr>
        <w:rFonts w:ascii="Arial" w:hAnsi="Arial" w:cs="Arial" w:hint="default"/>
        <w:i/>
        <w:color w:val="00000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nsid w:val="4E5D7BD8"/>
    <w:multiLevelType w:val="multilevel"/>
    <w:tmpl w:val="6946FBE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nsid w:val="5A3F6F39"/>
    <w:multiLevelType w:val="hybridMultilevel"/>
    <w:tmpl w:val="FB963AD2"/>
    <w:lvl w:ilvl="0" w:tplc="2AB00BE0">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6B045815"/>
    <w:multiLevelType w:val="hybridMultilevel"/>
    <w:tmpl w:val="E8A470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75FB7A7B"/>
    <w:multiLevelType w:val="hybridMultilevel"/>
    <w:tmpl w:val="919A3F3C"/>
    <w:lvl w:ilvl="0" w:tplc="A796B634">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nsid w:val="7FB33A2D"/>
    <w:multiLevelType w:val="hybridMultilevel"/>
    <w:tmpl w:val="3A727488"/>
    <w:lvl w:ilvl="0" w:tplc="315ABC02">
      <w:start w:val="1"/>
      <w:numFmt w:val="decimal"/>
      <w:lvlText w:val="%1."/>
      <w:lvlJc w:val="left"/>
      <w:pPr>
        <w:tabs>
          <w:tab w:val="num" w:pos="720"/>
        </w:tabs>
        <w:ind w:left="720" w:hanging="360"/>
      </w:pPr>
    </w:lvl>
    <w:lvl w:ilvl="1" w:tplc="24787AA8" w:tentative="1">
      <w:start w:val="1"/>
      <w:numFmt w:val="lowerLetter"/>
      <w:lvlText w:val="%2."/>
      <w:lvlJc w:val="left"/>
      <w:pPr>
        <w:tabs>
          <w:tab w:val="num" w:pos="1440"/>
        </w:tabs>
        <w:ind w:left="1440" w:hanging="360"/>
      </w:pPr>
    </w:lvl>
    <w:lvl w:ilvl="2" w:tplc="FCEA4452" w:tentative="1">
      <w:start w:val="1"/>
      <w:numFmt w:val="lowerRoman"/>
      <w:lvlText w:val="%3."/>
      <w:lvlJc w:val="right"/>
      <w:pPr>
        <w:tabs>
          <w:tab w:val="num" w:pos="2160"/>
        </w:tabs>
        <w:ind w:left="2160" w:hanging="180"/>
      </w:pPr>
    </w:lvl>
    <w:lvl w:ilvl="3" w:tplc="937C70A2" w:tentative="1">
      <w:start w:val="1"/>
      <w:numFmt w:val="decimal"/>
      <w:lvlText w:val="%4."/>
      <w:lvlJc w:val="left"/>
      <w:pPr>
        <w:tabs>
          <w:tab w:val="num" w:pos="2880"/>
        </w:tabs>
        <w:ind w:left="2880" w:hanging="360"/>
      </w:pPr>
    </w:lvl>
    <w:lvl w:ilvl="4" w:tplc="875C52E8" w:tentative="1">
      <w:start w:val="1"/>
      <w:numFmt w:val="lowerLetter"/>
      <w:lvlText w:val="%5."/>
      <w:lvlJc w:val="left"/>
      <w:pPr>
        <w:tabs>
          <w:tab w:val="num" w:pos="3600"/>
        </w:tabs>
        <w:ind w:left="3600" w:hanging="360"/>
      </w:pPr>
    </w:lvl>
    <w:lvl w:ilvl="5" w:tplc="FF32CF90" w:tentative="1">
      <w:start w:val="1"/>
      <w:numFmt w:val="lowerRoman"/>
      <w:lvlText w:val="%6."/>
      <w:lvlJc w:val="right"/>
      <w:pPr>
        <w:tabs>
          <w:tab w:val="num" w:pos="4320"/>
        </w:tabs>
        <w:ind w:left="4320" w:hanging="180"/>
      </w:pPr>
    </w:lvl>
    <w:lvl w:ilvl="6" w:tplc="660C4AA0" w:tentative="1">
      <w:start w:val="1"/>
      <w:numFmt w:val="decimal"/>
      <w:lvlText w:val="%7."/>
      <w:lvlJc w:val="left"/>
      <w:pPr>
        <w:tabs>
          <w:tab w:val="num" w:pos="5040"/>
        </w:tabs>
        <w:ind w:left="5040" w:hanging="360"/>
      </w:pPr>
    </w:lvl>
    <w:lvl w:ilvl="7" w:tplc="3C5AB8B8" w:tentative="1">
      <w:start w:val="1"/>
      <w:numFmt w:val="lowerLetter"/>
      <w:lvlText w:val="%8."/>
      <w:lvlJc w:val="left"/>
      <w:pPr>
        <w:tabs>
          <w:tab w:val="num" w:pos="5760"/>
        </w:tabs>
        <w:ind w:left="5760" w:hanging="360"/>
      </w:pPr>
    </w:lvl>
    <w:lvl w:ilvl="8" w:tplc="ED207A38" w:tentative="1">
      <w:start w:val="1"/>
      <w:numFmt w:val="lowerRoman"/>
      <w:lvlText w:val="%9."/>
      <w:lvlJc w:val="right"/>
      <w:pPr>
        <w:tabs>
          <w:tab w:val="num" w:pos="6480"/>
        </w:tabs>
        <w:ind w:left="6480" w:hanging="180"/>
      </w:pPr>
    </w:lvl>
  </w:abstractNum>
  <w:num w:numId="1">
    <w:abstractNumId w:val="10"/>
    <w:lvlOverride w:ilvl="0">
      <w:lvl w:ilvl="0">
        <w:start w:val="1"/>
        <w:numFmt w:val="bullet"/>
        <w:lvlText w:val=""/>
        <w:legacy w:legacy="1" w:legacySpace="0" w:legacyIndent="283"/>
        <w:lvlJc w:val="left"/>
        <w:pPr>
          <w:ind w:left="283" w:hanging="283"/>
        </w:pPr>
        <w:rPr>
          <w:rFonts w:ascii="Wingdings" w:hAnsi="Wingdings" w:hint="default"/>
          <w:b/>
          <w:i/>
          <w:sz w:val="24"/>
          <w:u w:val="none"/>
        </w:rPr>
      </w:lvl>
    </w:lvlOverride>
  </w:num>
  <w:num w:numId="2">
    <w:abstractNumId w:val="18"/>
  </w:num>
  <w:num w:numId="3">
    <w:abstractNumId w:val="16"/>
  </w:num>
  <w:num w:numId="4">
    <w:abstractNumId w:val="22"/>
  </w:num>
  <w:num w:numId="5">
    <w:abstractNumId w:val="13"/>
  </w:num>
  <w:num w:numId="6">
    <w:abstractNumId w:val="12"/>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1"/>
  </w:num>
  <w:num w:numId="18">
    <w:abstractNumId w:val="20"/>
  </w:num>
  <w:num w:numId="19">
    <w:abstractNumId w:val="19"/>
  </w:num>
  <w:num w:numId="20">
    <w:abstractNumId w:val="15"/>
  </w:num>
  <w:num w:numId="21">
    <w:abstractNumId w:val="17"/>
  </w:num>
  <w:num w:numId="22">
    <w:abstractNumId w:val="21"/>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737"/>
    <w:rsid w:val="00005224"/>
    <w:rsid w:val="00005469"/>
    <w:rsid w:val="000069B7"/>
    <w:rsid w:val="00024B65"/>
    <w:rsid w:val="0003038D"/>
    <w:rsid w:val="00031684"/>
    <w:rsid w:val="00031E84"/>
    <w:rsid w:val="00043948"/>
    <w:rsid w:val="00043D1B"/>
    <w:rsid w:val="00064339"/>
    <w:rsid w:val="00066214"/>
    <w:rsid w:val="0007489E"/>
    <w:rsid w:val="000B06F6"/>
    <w:rsid w:val="000B4273"/>
    <w:rsid w:val="000D2884"/>
    <w:rsid w:val="000E3965"/>
    <w:rsid w:val="000E62F1"/>
    <w:rsid w:val="000F3EE5"/>
    <w:rsid w:val="00116750"/>
    <w:rsid w:val="001210CD"/>
    <w:rsid w:val="0012562D"/>
    <w:rsid w:val="00144543"/>
    <w:rsid w:val="00147238"/>
    <w:rsid w:val="00151B46"/>
    <w:rsid w:val="00167C2E"/>
    <w:rsid w:val="001717A4"/>
    <w:rsid w:val="00194675"/>
    <w:rsid w:val="001A03ED"/>
    <w:rsid w:val="001A2685"/>
    <w:rsid w:val="001A4A71"/>
    <w:rsid w:val="001B6870"/>
    <w:rsid w:val="001C1CCA"/>
    <w:rsid w:val="001C61A6"/>
    <w:rsid w:val="001D0FB9"/>
    <w:rsid w:val="001D5F6A"/>
    <w:rsid w:val="001E4783"/>
    <w:rsid w:val="001F4BFC"/>
    <w:rsid w:val="002009FF"/>
    <w:rsid w:val="002028FD"/>
    <w:rsid w:val="00215713"/>
    <w:rsid w:val="00217A51"/>
    <w:rsid w:val="002203B5"/>
    <w:rsid w:val="00223E84"/>
    <w:rsid w:val="002273C8"/>
    <w:rsid w:val="002350CC"/>
    <w:rsid w:val="00240439"/>
    <w:rsid w:val="0025038B"/>
    <w:rsid w:val="00252A12"/>
    <w:rsid w:val="00264E3F"/>
    <w:rsid w:val="002823F5"/>
    <w:rsid w:val="0029333C"/>
    <w:rsid w:val="002A12CC"/>
    <w:rsid w:val="002B0A25"/>
    <w:rsid w:val="002B34DA"/>
    <w:rsid w:val="002C2907"/>
    <w:rsid w:val="002C4E8F"/>
    <w:rsid w:val="002C5B37"/>
    <w:rsid w:val="002E18FD"/>
    <w:rsid w:val="002E3B9C"/>
    <w:rsid w:val="002E63DD"/>
    <w:rsid w:val="002F3791"/>
    <w:rsid w:val="00306D4E"/>
    <w:rsid w:val="003157E2"/>
    <w:rsid w:val="00335E42"/>
    <w:rsid w:val="003606D9"/>
    <w:rsid w:val="0036091D"/>
    <w:rsid w:val="00365080"/>
    <w:rsid w:val="003730B1"/>
    <w:rsid w:val="00373B9B"/>
    <w:rsid w:val="003873E1"/>
    <w:rsid w:val="003A6BEA"/>
    <w:rsid w:val="003B2B9F"/>
    <w:rsid w:val="003D2F07"/>
    <w:rsid w:val="003D7D11"/>
    <w:rsid w:val="003E78D2"/>
    <w:rsid w:val="003F58B7"/>
    <w:rsid w:val="00400509"/>
    <w:rsid w:val="00411A7D"/>
    <w:rsid w:val="004146DB"/>
    <w:rsid w:val="00417341"/>
    <w:rsid w:val="004200FD"/>
    <w:rsid w:val="0044459A"/>
    <w:rsid w:val="0044614B"/>
    <w:rsid w:val="00450EC7"/>
    <w:rsid w:val="004800D9"/>
    <w:rsid w:val="00482240"/>
    <w:rsid w:val="00486CD8"/>
    <w:rsid w:val="00492EFB"/>
    <w:rsid w:val="004B7161"/>
    <w:rsid w:val="004D3966"/>
    <w:rsid w:val="004E5F1E"/>
    <w:rsid w:val="00502136"/>
    <w:rsid w:val="00505F57"/>
    <w:rsid w:val="005125D1"/>
    <w:rsid w:val="00520F11"/>
    <w:rsid w:val="0052643C"/>
    <w:rsid w:val="00532D50"/>
    <w:rsid w:val="005444C8"/>
    <w:rsid w:val="00553505"/>
    <w:rsid w:val="005735D3"/>
    <w:rsid w:val="00581221"/>
    <w:rsid w:val="00591097"/>
    <w:rsid w:val="005A2BFE"/>
    <w:rsid w:val="005B584B"/>
    <w:rsid w:val="005B6748"/>
    <w:rsid w:val="005D00E5"/>
    <w:rsid w:val="005D12F1"/>
    <w:rsid w:val="005D2F63"/>
    <w:rsid w:val="005D7DAE"/>
    <w:rsid w:val="005E4EF4"/>
    <w:rsid w:val="00607BB6"/>
    <w:rsid w:val="0061480C"/>
    <w:rsid w:val="006279D4"/>
    <w:rsid w:val="00632463"/>
    <w:rsid w:val="00633F16"/>
    <w:rsid w:val="006370B4"/>
    <w:rsid w:val="0066219A"/>
    <w:rsid w:val="00665C92"/>
    <w:rsid w:val="00677B8F"/>
    <w:rsid w:val="0068541D"/>
    <w:rsid w:val="00685961"/>
    <w:rsid w:val="006861E2"/>
    <w:rsid w:val="00690B45"/>
    <w:rsid w:val="00690EC7"/>
    <w:rsid w:val="00694235"/>
    <w:rsid w:val="006B1075"/>
    <w:rsid w:val="006C5059"/>
    <w:rsid w:val="007269CC"/>
    <w:rsid w:val="00763A6E"/>
    <w:rsid w:val="00781332"/>
    <w:rsid w:val="007926EA"/>
    <w:rsid w:val="00795DA3"/>
    <w:rsid w:val="007A0B9D"/>
    <w:rsid w:val="007A2E9A"/>
    <w:rsid w:val="007B6C33"/>
    <w:rsid w:val="007C3804"/>
    <w:rsid w:val="007C42FD"/>
    <w:rsid w:val="007C56AF"/>
    <w:rsid w:val="007D0CC8"/>
    <w:rsid w:val="007D7495"/>
    <w:rsid w:val="007E53E4"/>
    <w:rsid w:val="007F14D2"/>
    <w:rsid w:val="007F3103"/>
    <w:rsid w:val="008011F4"/>
    <w:rsid w:val="00804486"/>
    <w:rsid w:val="00815B27"/>
    <w:rsid w:val="008209B0"/>
    <w:rsid w:val="00830AAA"/>
    <w:rsid w:val="00831419"/>
    <w:rsid w:val="0083359E"/>
    <w:rsid w:val="00845C6F"/>
    <w:rsid w:val="00853D50"/>
    <w:rsid w:val="008567F1"/>
    <w:rsid w:val="00857C40"/>
    <w:rsid w:val="00857C73"/>
    <w:rsid w:val="008627E7"/>
    <w:rsid w:val="008760CA"/>
    <w:rsid w:val="00882317"/>
    <w:rsid w:val="0088354D"/>
    <w:rsid w:val="008B4C7F"/>
    <w:rsid w:val="008C18C0"/>
    <w:rsid w:val="008D4BF4"/>
    <w:rsid w:val="008E2294"/>
    <w:rsid w:val="008E72AE"/>
    <w:rsid w:val="008F4064"/>
    <w:rsid w:val="009254BF"/>
    <w:rsid w:val="0093141B"/>
    <w:rsid w:val="00946415"/>
    <w:rsid w:val="00957EE3"/>
    <w:rsid w:val="00965CED"/>
    <w:rsid w:val="00971572"/>
    <w:rsid w:val="0097469E"/>
    <w:rsid w:val="009A027A"/>
    <w:rsid w:val="009A7B22"/>
    <w:rsid w:val="009B141B"/>
    <w:rsid w:val="009B4361"/>
    <w:rsid w:val="009B45C6"/>
    <w:rsid w:val="009B52B7"/>
    <w:rsid w:val="009B7513"/>
    <w:rsid w:val="009C5DCA"/>
    <w:rsid w:val="009D5A99"/>
    <w:rsid w:val="009E1F29"/>
    <w:rsid w:val="00A05B44"/>
    <w:rsid w:val="00A10311"/>
    <w:rsid w:val="00A1046E"/>
    <w:rsid w:val="00A252DE"/>
    <w:rsid w:val="00A32360"/>
    <w:rsid w:val="00A53B98"/>
    <w:rsid w:val="00A54478"/>
    <w:rsid w:val="00A67D31"/>
    <w:rsid w:val="00A714C8"/>
    <w:rsid w:val="00A80CDF"/>
    <w:rsid w:val="00A83410"/>
    <w:rsid w:val="00A9198C"/>
    <w:rsid w:val="00AB1737"/>
    <w:rsid w:val="00AB44D2"/>
    <w:rsid w:val="00AD458E"/>
    <w:rsid w:val="00AE0E7A"/>
    <w:rsid w:val="00AF47F3"/>
    <w:rsid w:val="00B25ECF"/>
    <w:rsid w:val="00B26B77"/>
    <w:rsid w:val="00B51D8A"/>
    <w:rsid w:val="00B70BDE"/>
    <w:rsid w:val="00B869DC"/>
    <w:rsid w:val="00B9553F"/>
    <w:rsid w:val="00BD3ABB"/>
    <w:rsid w:val="00BD714D"/>
    <w:rsid w:val="00BE66BE"/>
    <w:rsid w:val="00C01FB7"/>
    <w:rsid w:val="00C47542"/>
    <w:rsid w:val="00C52D38"/>
    <w:rsid w:val="00C5622F"/>
    <w:rsid w:val="00C723C9"/>
    <w:rsid w:val="00C8599E"/>
    <w:rsid w:val="00C94BCA"/>
    <w:rsid w:val="00C95710"/>
    <w:rsid w:val="00CA19D4"/>
    <w:rsid w:val="00CA2FFD"/>
    <w:rsid w:val="00CB55B0"/>
    <w:rsid w:val="00CC4D14"/>
    <w:rsid w:val="00CC5BF1"/>
    <w:rsid w:val="00CF3B37"/>
    <w:rsid w:val="00CF72DE"/>
    <w:rsid w:val="00D030D1"/>
    <w:rsid w:val="00D32939"/>
    <w:rsid w:val="00D4222E"/>
    <w:rsid w:val="00D5716B"/>
    <w:rsid w:val="00D70E49"/>
    <w:rsid w:val="00DE45E5"/>
    <w:rsid w:val="00DE54E8"/>
    <w:rsid w:val="00DE7910"/>
    <w:rsid w:val="00DF5BFA"/>
    <w:rsid w:val="00DF6322"/>
    <w:rsid w:val="00E01E13"/>
    <w:rsid w:val="00E115D1"/>
    <w:rsid w:val="00E12052"/>
    <w:rsid w:val="00E173CB"/>
    <w:rsid w:val="00E22491"/>
    <w:rsid w:val="00E35729"/>
    <w:rsid w:val="00E40621"/>
    <w:rsid w:val="00E40B50"/>
    <w:rsid w:val="00E50CAF"/>
    <w:rsid w:val="00E57BBE"/>
    <w:rsid w:val="00E604D3"/>
    <w:rsid w:val="00E639A7"/>
    <w:rsid w:val="00E95BC9"/>
    <w:rsid w:val="00EA15F1"/>
    <w:rsid w:val="00EA3996"/>
    <w:rsid w:val="00EC2244"/>
    <w:rsid w:val="00EC39FB"/>
    <w:rsid w:val="00EC52CD"/>
    <w:rsid w:val="00ED1C5A"/>
    <w:rsid w:val="00F0425C"/>
    <w:rsid w:val="00F23A0D"/>
    <w:rsid w:val="00F24DF8"/>
    <w:rsid w:val="00F25A24"/>
    <w:rsid w:val="00F31E71"/>
    <w:rsid w:val="00F433EA"/>
    <w:rsid w:val="00F43695"/>
    <w:rsid w:val="00F45680"/>
    <w:rsid w:val="00F61981"/>
    <w:rsid w:val="00F72AC0"/>
    <w:rsid w:val="00F75E83"/>
    <w:rsid w:val="00F81F74"/>
    <w:rsid w:val="00F83212"/>
    <w:rsid w:val="00F86960"/>
    <w:rsid w:val="00FA3ABF"/>
    <w:rsid w:val="00FA47C2"/>
    <w:rsid w:val="00FC71CC"/>
    <w:rsid w:val="00FC7A73"/>
    <w:rsid w:val="00FF3053"/>
    <w:rsid w:val="00FF47B4"/>
    <w:rsid w:val="71658FAE"/>
  </w:rsids>
  <m:mathPr>
    <m:mathFont m:val="Cambria Math"/>
    <m:brkBin m:val="before"/>
    <m:brkBinSub m:val="--"/>
    <m:smallFrac m:val="0"/>
    <m:dispDef/>
    <m:lMargin m:val="0"/>
    <m:rMargin m:val="0"/>
    <m:defJc m:val="centerGroup"/>
    <m:wrapIndent m:val="1440"/>
    <m:intLim m:val="subSup"/>
    <m:naryLim m:val="undOvr"/>
  </m:mathPr>
  <w:themeFontLang w:val="cs-CZ"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5158F3"/>
  <w15:chartTrackingRefBased/>
  <w15:docId w15:val="{11C1442A-484C-42FD-A81D-4BFFF4AC2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cs-CZ" w:eastAsia="ja-JP"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Preformatted" w:uiPriority="99"/>
    <w:lsdException w:name="HTML Samp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06D9"/>
    <w:pPr>
      <w:spacing w:line="360" w:lineRule="auto"/>
    </w:pPr>
    <w:rPr>
      <w:sz w:val="24"/>
      <w:lang w:eastAsia="cs-CZ"/>
    </w:rPr>
  </w:style>
  <w:style w:type="paragraph" w:styleId="Heading1">
    <w:name w:val="heading 1"/>
    <w:basedOn w:val="Normal"/>
    <w:next w:val="Normal"/>
    <w:link w:val="Heading1Char"/>
    <w:uiPriority w:val="9"/>
    <w:qFormat/>
    <w:rsid w:val="00043948"/>
    <w:pPr>
      <w:keepNext/>
      <w:pageBreakBefore/>
      <w:numPr>
        <w:numId w:val="2"/>
      </w:numPr>
      <w:spacing w:before="120" w:after="120"/>
      <w:ind w:left="431" w:hanging="431"/>
      <w:outlineLvl w:val="0"/>
    </w:pPr>
    <w:rPr>
      <w:b/>
      <w:caps/>
      <w:kern w:val="28"/>
      <w:sz w:val="32"/>
      <w:szCs w:val="28"/>
    </w:rPr>
  </w:style>
  <w:style w:type="paragraph" w:styleId="Heading2">
    <w:name w:val="heading 2"/>
    <w:basedOn w:val="Normal"/>
    <w:next w:val="Normal"/>
    <w:link w:val="Heading2Char"/>
    <w:qFormat/>
    <w:pPr>
      <w:keepNext/>
      <w:numPr>
        <w:ilvl w:val="1"/>
        <w:numId w:val="2"/>
      </w:numPr>
      <w:spacing w:before="240" w:after="120"/>
      <w:ind w:left="578" w:hanging="578"/>
      <w:outlineLvl w:val="1"/>
    </w:pPr>
    <w:rPr>
      <w:b/>
      <w:sz w:val="28"/>
      <w:szCs w:val="28"/>
    </w:rPr>
  </w:style>
  <w:style w:type="paragraph" w:styleId="Heading3">
    <w:name w:val="heading 3"/>
    <w:basedOn w:val="Normal"/>
    <w:next w:val="Normal"/>
    <w:qFormat/>
    <w:pPr>
      <w:keepNext/>
      <w:numPr>
        <w:ilvl w:val="2"/>
        <w:numId w:val="2"/>
      </w:numPr>
      <w:spacing w:before="240" w:after="120"/>
      <w:outlineLvl w:val="2"/>
    </w:pPr>
    <w:rPr>
      <w:b/>
      <w:szCs w:val="24"/>
    </w:rPr>
  </w:style>
  <w:style w:type="paragraph" w:styleId="Heading4">
    <w:name w:val="heading 4"/>
    <w:basedOn w:val="Normal"/>
    <w:next w:val="Normal"/>
    <w:qFormat/>
    <w:pPr>
      <w:keepNext/>
      <w:numPr>
        <w:ilvl w:val="3"/>
        <w:numId w:val="2"/>
      </w:numPr>
      <w:spacing w:before="240" w:after="120"/>
      <w:ind w:left="862" w:hanging="862"/>
      <w:outlineLvl w:val="3"/>
    </w:pPr>
    <w:rPr>
      <w:i/>
    </w:rPr>
  </w:style>
  <w:style w:type="paragraph" w:styleId="Heading5">
    <w:name w:val="heading 5"/>
    <w:basedOn w:val="Normal"/>
    <w:next w:val="Normal"/>
    <w:qFormat/>
    <w:pPr>
      <w:numPr>
        <w:ilvl w:val="4"/>
        <w:numId w:val="2"/>
      </w:numPr>
      <w:spacing w:before="240" w:after="120"/>
      <w:ind w:left="1009" w:hanging="1009"/>
      <w:outlineLvl w:val="4"/>
    </w:pPr>
  </w:style>
  <w:style w:type="paragraph" w:styleId="Heading6">
    <w:name w:val="heading 6"/>
    <w:basedOn w:val="Normal"/>
    <w:next w:val="Normal"/>
    <w:qFormat/>
    <w:pPr>
      <w:numPr>
        <w:ilvl w:val="5"/>
        <w:numId w:val="2"/>
      </w:numPr>
      <w:spacing w:before="240" w:after="60"/>
      <w:outlineLvl w:val="5"/>
    </w:pPr>
    <w:rPr>
      <w:i/>
      <w:sz w:val="22"/>
    </w:rPr>
  </w:style>
  <w:style w:type="paragraph" w:styleId="Heading7">
    <w:name w:val="heading 7"/>
    <w:basedOn w:val="Normal"/>
    <w:next w:val="Normal"/>
    <w:qFormat/>
    <w:pPr>
      <w:numPr>
        <w:ilvl w:val="6"/>
        <w:numId w:val="2"/>
      </w:numPr>
      <w:spacing w:before="240" w:after="60"/>
      <w:outlineLvl w:val="6"/>
    </w:pPr>
  </w:style>
  <w:style w:type="paragraph" w:styleId="Heading8">
    <w:name w:val="heading 8"/>
    <w:basedOn w:val="Normal"/>
    <w:next w:val="Normal"/>
    <w:qFormat/>
    <w:pPr>
      <w:numPr>
        <w:ilvl w:val="7"/>
        <w:numId w:val="2"/>
      </w:numPr>
      <w:spacing w:before="240" w:after="60"/>
      <w:outlineLvl w:val="7"/>
    </w:pPr>
    <w:rPr>
      <w:i/>
    </w:rPr>
  </w:style>
  <w:style w:type="paragraph" w:styleId="Heading9">
    <w:name w:val="heading 9"/>
    <w:basedOn w:val="Normal"/>
    <w:next w:val="Normal"/>
    <w:qFormat/>
    <w:pPr>
      <w:numPr>
        <w:ilvl w:val="8"/>
        <w:numId w:val="2"/>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Pr>
      <w:color w:val="000000"/>
    </w:rPr>
  </w:style>
  <w:style w:type="paragraph" w:customStyle="1" w:styleId="nasted">
    <w:name w:val="na střed"/>
    <w:basedOn w:val="Normal"/>
    <w:rsid w:val="00FC7A73"/>
    <w:pPr>
      <w:jc w:val="center"/>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styleId="Header">
    <w:name w:val="header"/>
    <w:basedOn w:val="Normal"/>
    <w:pPr>
      <w:tabs>
        <w:tab w:val="center" w:pos="4536"/>
        <w:tab w:val="right" w:pos="9072"/>
      </w:tabs>
    </w:pPr>
  </w:style>
  <w:style w:type="paragraph" w:styleId="TOC2">
    <w:name w:val="toc 2"/>
    <w:basedOn w:val="Normal"/>
    <w:next w:val="Normal"/>
    <w:autoRedefine/>
    <w:uiPriority w:val="39"/>
    <w:rsid w:val="003B2B9F"/>
    <w:pPr>
      <w:tabs>
        <w:tab w:val="left" w:pos="851"/>
        <w:tab w:val="right" w:leader="dot" w:pos="8789"/>
      </w:tabs>
      <w:ind w:left="240"/>
    </w:pPr>
    <w:rPr>
      <w:sz w:val="22"/>
      <w:szCs w:val="22"/>
    </w:rPr>
  </w:style>
  <w:style w:type="paragraph" w:styleId="TOC1">
    <w:name w:val="toc 1"/>
    <w:basedOn w:val="Normal"/>
    <w:next w:val="Normal"/>
    <w:autoRedefine/>
    <w:uiPriority w:val="39"/>
    <w:pPr>
      <w:tabs>
        <w:tab w:val="left" w:pos="284"/>
        <w:tab w:val="left" w:pos="480"/>
        <w:tab w:val="right" w:leader="dot" w:pos="8778"/>
      </w:tabs>
      <w:spacing w:before="120"/>
    </w:pPr>
    <w:rPr>
      <w:b/>
      <w:bCs/>
      <w:caps/>
      <w:noProof/>
      <w:sz w:val="22"/>
      <w:szCs w:val="28"/>
    </w:rPr>
  </w:style>
  <w:style w:type="paragraph" w:styleId="TOC3">
    <w:name w:val="toc 3"/>
    <w:basedOn w:val="Normal"/>
    <w:next w:val="Normal"/>
    <w:autoRedefine/>
    <w:uiPriority w:val="39"/>
    <w:pPr>
      <w:tabs>
        <w:tab w:val="left" w:pos="1134"/>
        <w:tab w:val="right" w:leader="dot" w:pos="8789"/>
      </w:tabs>
      <w:ind w:left="480"/>
    </w:pPr>
    <w:rPr>
      <w:iCs/>
      <w:sz w:val="22"/>
      <w:szCs w:val="24"/>
    </w:rPr>
  </w:style>
  <w:style w:type="paragraph" w:customStyle="1" w:styleId="Prohlen">
    <w:name w:val="Prohlášení"/>
    <w:basedOn w:val="Normal"/>
    <w:rsid w:val="00E40621"/>
    <w:pPr>
      <w:spacing w:after="240"/>
    </w:pPr>
    <w:rPr>
      <w:b/>
      <w:sz w:val="28"/>
    </w:rPr>
  </w:style>
  <w:style w:type="paragraph" w:customStyle="1" w:styleId="msto">
    <w:name w:val="místo"/>
    <w:basedOn w:val="Normal"/>
    <w:rsid w:val="00E40621"/>
    <w:pPr>
      <w:tabs>
        <w:tab w:val="left" w:pos="284"/>
        <w:tab w:val="right" w:pos="7371"/>
      </w:tabs>
      <w:spacing w:before="960"/>
    </w:pPr>
  </w:style>
  <w:style w:type="paragraph" w:styleId="TableofFigures">
    <w:name w:val="table of figures"/>
    <w:basedOn w:val="Normal"/>
    <w:next w:val="Normal"/>
    <w:uiPriority w:val="99"/>
    <w:pPr>
      <w:tabs>
        <w:tab w:val="right" w:leader="dot" w:pos="8789"/>
      </w:tabs>
      <w:ind w:left="480" w:hanging="480"/>
    </w:pPr>
    <w:rPr>
      <w:noProof/>
    </w:rPr>
  </w:style>
  <w:style w:type="paragraph" w:customStyle="1" w:styleId="Literatura">
    <w:name w:val="Literatura"/>
    <w:basedOn w:val="Normal"/>
    <w:pPr>
      <w:numPr>
        <w:numId w:val="5"/>
      </w:numPr>
      <w:tabs>
        <w:tab w:val="clear" w:pos="720"/>
        <w:tab w:val="num" w:pos="567"/>
      </w:tabs>
      <w:spacing w:before="60"/>
      <w:ind w:left="567" w:hanging="567"/>
      <w:jc w:val="both"/>
    </w:pPr>
  </w:style>
  <w:style w:type="paragraph" w:customStyle="1" w:styleId="nazevprojektu">
    <w:name w:val="nazev_projektu"/>
    <w:basedOn w:val="Normal"/>
    <w:next w:val="Normal"/>
    <w:rsid w:val="00781332"/>
    <w:pPr>
      <w:spacing w:before="840" w:after="840"/>
      <w:jc w:val="center"/>
    </w:pPr>
    <w:rPr>
      <w:b/>
      <w:caps/>
      <w:sz w:val="44"/>
    </w:rPr>
  </w:style>
  <w:style w:type="character" w:customStyle="1" w:styleId="doplnittext">
    <w:name w:val="doplnit text"/>
    <w:rsid w:val="00043948"/>
    <w:rPr>
      <w:rFonts w:ascii="Times New Roman" w:hAnsi="Times New Roman"/>
      <w:i/>
      <w:sz w:val="24"/>
    </w:rPr>
  </w:style>
  <w:style w:type="paragraph" w:customStyle="1" w:styleId="NadpisHlavniNecisl">
    <w:name w:val="NadpisHlavniNecisl"/>
    <w:basedOn w:val="Heading1"/>
    <w:rsid w:val="00043948"/>
    <w:pPr>
      <w:numPr>
        <w:numId w:val="0"/>
      </w:numPr>
    </w:pPr>
  </w:style>
  <w:style w:type="paragraph" w:customStyle="1" w:styleId="nazevkoly">
    <w:name w:val="nazev_školy"/>
    <w:basedOn w:val="nazevprojektu"/>
    <w:rsid w:val="00FC7A73"/>
    <w:pPr>
      <w:spacing w:before="240"/>
    </w:pPr>
    <w:rPr>
      <w:bCs/>
      <w:caps w:val="0"/>
      <w:sz w:val="32"/>
      <w:szCs w:val="28"/>
    </w:rPr>
  </w:style>
  <w:style w:type="paragraph" w:customStyle="1" w:styleId="jmno">
    <w:name w:val="jméno"/>
    <w:aliases w:val="rok"/>
    <w:basedOn w:val="Normal"/>
    <w:rsid w:val="003606D9"/>
    <w:pPr>
      <w:tabs>
        <w:tab w:val="right" w:pos="8505"/>
      </w:tabs>
      <w:spacing w:before="3480"/>
    </w:pPr>
  </w:style>
  <w:style w:type="paragraph" w:styleId="TOC4">
    <w:name w:val="toc 4"/>
    <w:basedOn w:val="Normal"/>
    <w:next w:val="Normal"/>
    <w:autoRedefine/>
    <w:semiHidden/>
    <w:pPr>
      <w:ind w:left="720"/>
    </w:pPr>
    <w:rPr>
      <w:szCs w:val="21"/>
    </w:rPr>
  </w:style>
  <w:style w:type="paragraph" w:styleId="Title">
    <w:name w:val="Title"/>
    <w:basedOn w:val="Normal"/>
    <w:qFormat/>
    <w:pPr>
      <w:spacing w:before="240" w:after="240"/>
      <w:jc w:val="center"/>
    </w:pPr>
    <w:rPr>
      <w:rFonts w:cs="Arial"/>
      <w:b/>
      <w:bCs/>
      <w:caps/>
      <w:kern w:val="28"/>
      <w:sz w:val="28"/>
      <w:szCs w:val="32"/>
    </w:rPr>
  </w:style>
  <w:style w:type="paragraph" w:styleId="TOC5">
    <w:name w:val="toc 5"/>
    <w:basedOn w:val="Normal"/>
    <w:next w:val="Normal"/>
    <w:autoRedefine/>
    <w:semiHidden/>
    <w:pPr>
      <w:ind w:left="960"/>
    </w:pPr>
    <w:rPr>
      <w:szCs w:val="21"/>
    </w:rPr>
  </w:style>
  <w:style w:type="paragraph" w:styleId="TOC6">
    <w:name w:val="toc 6"/>
    <w:basedOn w:val="Normal"/>
    <w:next w:val="Normal"/>
    <w:autoRedefine/>
    <w:semiHidden/>
    <w:pPr>
      <w:ind w:left="1200"/>
    </w:pPr>
    <w:rPr>
      <w:szCs w:val="21"/>
    </w:rPr>
  </w:style>
  <w:style w:type="paragraph" w:styleId="TOC7">
    <w:name w:val="toc 7"/>
    <w:basedOn w:val="Normal"/>
    <w:next w:val="Normal"/>
    <w:autoRedefine/>
    <w:semiHidden/>
    <w:pPr>
      <w:ind w:left="1440"/>
    </w:pPr>
    <w:rPr>
      <w:szCs w:val="21"/>
    </w:rPr>
  </w:style>
  <w:style w:type="paragraph" w:styleId="TOC8">
    <w:name w:val="toc 8"/>
    <w:basedOn w:val="Normal"/>
    <w:next w:val="Normal"/>
    <w:autoRedefine/>
    <w:semiHidden/>
    <w:pPr>
      <w:ind w:left="1680"/>
    </w:pPr>
    <w:rPr>
      <w:szCs w:val="21"/>
    </w:rPr>
  </w:style>
  <w:style w:type="paragraph" w:styleId="TOC9">
    <w:name w:val="toc 9"/>
    <w:basedOn w:val="Normal"/>
    <w:next w:val="Normal"/>
    <w:autoRedefine/>
    <w:semiHidden/>
    <w:pPr>
      <w:ind w:left="1920"/>
    </w:pPr>
    <w:rPr>
      <w:szCs w:val="21"/>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customStyle="1" w:styleId="kod">
    <w:name w:val="kod"/>
    <w:basedOn w:val="Normal"/>
    <w:rsid w:val="00FF47B4"/>
    <w:rPr>
      <w:rFonts w:ascii="Courier New" w:hAnsi="Courier New"/>
    </w:rPr>
  </w:style>
  <w:style w:type="table" w:styleId="TableGrid">
    <w:name w:val="Table Grid"/>
    <w:basedOn w:val="TableNormal"/>
    <w:rsid w:val="007813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adpisneslovan">
    <w:name w:val="Nadpis nečíslovaný"/>
    <w:basedOn w:val="Normal"/>
    <w:link w:val="NadpisneslovanChar"/>
    <w:rsid w:val="00043948"/>
    <w:pPr>
      <w:spacing w:before="120" w:after="120"/>
    </w:pPr>
    <w:rPr>
      <w:b/>
      <w:i/>
    </w:rPr>
  </w:style>
  <w:style w:type="paragraph" w:styleId="NoteHeading">
    <w:name w:val="Note Heading"/>
    <w:aliases w:val="textpoznámky"/>
    <w:basedOn w:val="Normal"/>
    <w:next w:val="Normal"/>
    <w:rsid w:val="00043948"/>
    <w:rPr>
      <w:u w:val="single"/>
    </w:rPr>
  </w:style>
  <w:style w:type="paragraph" w:customStyle="1" w:styleId="textpoznmky">
    <w:name w:val="text poznámky"/>
    <w:basedOn w:val="Normal"/>
    <w:link w:val="textpoznmkyChar"/>
    <w:rsid w:val="002C2907"/>
    <w:rPr>
      <w:i/>
    </w:rPr>
  </w:style>
  <w:style w:type="character" w:customStyle="1" w:styleId="textpoznmkyChar">
    <w:name w:val="text poznámky Char"/>
    <w:link w:val="textpoznmky"/>
    <w:rsid w:val="002C2907"/>
    <w:rPr>
      <w:i/>
      <w:sz w:val="24"/>
      <w:lang w:val="cs-CZ" w:eastAsia="cs-CZ" w:bidi="ar-SA"/>
    </w:rPr>
  </w:style>
  <w:style w:type="paragraph" w:styleId="Caption">
    <w:name w:val="caption"/>
    <w:basedOn w:val="Normal"/>
    <w:next w:val="Normal"/>
    <w:qFormat/>
    <w:rsid w:val="002C2907"/>
    <w:rPr>
      <w:b/>
      <w:bCs/>
      <w:sz w:val="20"/>
    </w:rPr>
  </w:style>
  <w:style w:type="paragraph" w:customStyle="1" w:styleId="poznmka-kurzva">
    <w:name w:val="poznámka - kurzíva"/>
    <w:basedOn w:val="Normal"/>
    <w:rsid w:val="002C2907"/>
    <w:rPr>
      <w:i/>
    </w:rPr>
  </w:style>
  <w:style w:type="character" w:customStyle="1" w:styleId="NadpisneslovanChar">
    <w:name w:val="Nadpis nečíslovaný Char"/>
    <w:link w:val="Nadpisneslovan"/>
    <w:rsid w:val="003606D9"/>
    <w:rPr>
      <w:b/>
      <w:i/>
      <w:sz w:val="24"/>
      <w:lang w:val="cs-CZ" w:eastAsia="cs-CZ" w:bidi="ar-SA"/>
    </w:rPr>
  </w:style>
  <w:style w:type="paragraph" w:customStyle="1" w:styleId="resum">
    <w:name w:val="resumé"/>
    <w:basedOn w:val="NadpisHlavniNecisl"/>
    <w:rsid w:val="003B2B9F"/>
  </w:style>
  <w:style w:type="paragraph" w:styleId="BalloonText">
    <w:name w:val="Balloon Text"/>
    <w:basedOn w:val="Normal"/>
    <w:link w:val="BalloonTextChar"/>
    <w:rsid w:val="007C3804"/>
    <w:pPr>
      <w:spacing w:line="240" w:lineRule="auto"/>
    </w:pPr>
    <w:rPr>
      <w:rFonts w:ascii="Tahoma" w:hAnsi="Tahoma" w:cs="Tahoma"/>
      <w:sz w:val="16"/>
      <w:szCs w:val="16"/>
    </w:rPr>
  </w:style>
  <w:style w:type="character" w:customStyle="1" w:styleId="BalloonTextChar">
    <w:name w:val="Balloon Text Char"/>
    <w:link w:val="BalloonText"/>
    <w:rsid w:val="007C3804"/>
    <w:rPr>
      <w:rFonts w:ascii="Tahoma" w:hAnsi="Tahoma" w:cs="Tahoma"/>
      <w:sz w:val="16"/>
      <w:szCs w:val="16"/>
    </w:rPr>
  </w:style>
  <w:style w:type="character" w:customStyle="1" w:styleId="apple-converted-space">
    <w:name w:val="apple-converted-space"/>
    <w:rsid w:val="00005469"/>
  </w:style>
  <w:style w:type="paragraph" w:styleId="ListParagraph">
    <w:name w:val="List Paragraph"/>
    <w:basedOn w:val="Normal"/>
    <w:uiPriority w:val="34"/>
    <w:qFormat/>
    <w:rsid w:val="005D7DAE"/>
    <w:pPr>
      <w:ind w:left="720"/>
      <w:contextualSpacing/>
    </w:pPr>
  </w:style>
  <w:style w:type="character" w:customStyle="1" w:styleId="Heading1Char">
    <w:name w:val="Heading 1 Char"/>
    <w:link w:val="Heading1"/>
    <w:uiPriority w:val="9"/>
    <w:rsid w:val="00F0425C"/>
    <w:rPr>
      <w:b/>
      <w:caps/>
      <w:kern w:val="28"/>
      <w:sz w:val="32"/>
      <w:szCs w:val="28"/>
    </w:rPr>
  </w:style>
  <w:style w:type="character" w:customStyle="1" w:styleId="Heading2Char">
    <w:name w:val="Heading 2 Char"/>
    <w:link w:val="Heading2"/>
    <w:rsid w:val="00306D4E"/>
    <w:rPr>
      <w:b/>
      <w:sz w:val="28"/>
      <w:szCs w:val="28"/>
    </w:rPr>
  </w:style>
  <w:style w:type="paragraph" w:styleId="HTMLPreformatted">
    <w:name w:val="HTML Preformatted"/>
    <w:basedOn w:val="Normal"/>
    <w:link w:val="HTMLPreformattedChar"/>
    <w:uiPriority w:val="99"/>
    <w:unhideWhenUsed/>
    <w:rsid w:val="009E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9E1F29"/>
    <w:rPr>
      <w:rFonts w:ascii="Courier New" w:hAnsi="Courier New" w:cs="Courier New"/>
      <w:lang w:eastAsia="cs-CZ"/>
    </w:rPr>
  </w:style>
  <w:style w:type="paragraph" w:styleId="TOCHeading">
    <w:name w:val="TOC Heading"/>
    <w:basedOn w:val="Heading1"/>
    <w:next w:val="Normal"/>
    <w:uiPriority w:val="39"/>
    <w:unhideWhenUsed/>
    <w:qFormat/>
    <w:rsid w:val="00066214"/>
    <w:pPr>
      <w:keepLines/>
      <w:pageBreakBefore w:val="0"/>
      <w:numPr>
        <w:numId w:val="0"/>
      </w:numPr>
      <w:spacing w:before="240" w:after="0" w:line="259" w:lineRule="auto"/>
      <w:outlineLvl w:val="9"/>
    </w:pPr>
    <w:rPr>
      <w:rFonts w:asciiTheme="majorHAnsi" w:eastAsiaTheme="majorEastAsia" w:hAnsiTheme="majorHAnsi" w:cstheme="majorBidi"/>
      <w:b w:val="0"/>
      <w:caps w:val="0"/>
      <w:color w:val="2F5496" w:themeColor="accent1" w:themeShade="BF"/>
      <w:kern w:val="0"/>
      <w:szCs w:val="32"/>
    </w:rPr>
  </w:style>
  <w:style w:type="paragraph" w:styleId="Subtitle">
    <w:name w:val="Subtitle"/>
    <w:basedOn w:val="Normal"/>
    <w:next w:val="Normal"/>
    <w:link w:val="SubtitleChar"/>
    <w:qFormat/>
    <w:rsid w:val="0025038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25038B"/>
    <w:rPr>
      <w:rFonts w:asciiTheme="minorHAnsi" w:eastAsiaTheme="minorEastAsia" w:hAnsiTheme="minorHAnsi" w:cstheme="minorBidi"/>
      <w:color w:val="5A5A5A" w:themeColor="text1" w:themeTint="A5"/>
      <w:spacing w:val="15"/>
      <w:sz w:val="22"/>
      <w:szCs w:val="22"/>
      <w:lang w:eastAsia="cs-CZ"/>
    </w:rPr>
  </w:style>
  <w:style w:type="character" w:styleId="CommentReference">
    <w:name w:val="annotation reference"/>
    <w:rsid w:val="00E50CAF"/>
    <w:rPr>
      <w:sz w:val="16"/>
      <w:szCs w:val="16"/>
    </w:rPr>
  </w:style>
  <w:style w:type="paragraph" w:styleId="CommentText">
    <w:name w:val="annotation text"/>
    <w:basedOn w:val="Normal"/>
    <w:link w:val="CommentTextChar"/>
    <w:rsid w:val="00E50CAF"/>
    <w:rPr>
      <w:sz w:val="20"/>
    </w:rPr>
  </w:style>
  <w:style w:type="character" w:customStyle="1" w:styleId="CommentTextChar">
    <w:name w:val="Comment Text Char"/>
    <w:basedOn w:val="DefaultParagraphFont"/>
    <w:link w:val="CommentText"/>
    <w:rsid w:val="00E50CAF"/>
    <w:rPr>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429166">
      <w:bodyDiv w:val="1"/>
      <w:marLeft w:val="0"/>
      <w:marRight w:val="0"/>
      <w:marTop w:val="0"/>
      <w:marBottom w:val="0"/>
      <w:divBdr>
        <w:top w:val="none" w:sz="0" w:space="0" w:color="auto"/>
        <w:left w:val="none" w:sz="0" w:space="0" w:color="auto"/>
        <w:bottom w:val="none" w:sz="0" w:space="0" w:color="auto"/>
        <w:right w:val="none" w:sz="0" w:space="0" w:color="auto"/>
      </w:divBdr>
      <w:divsChild>
        <w:div w:id="1879538850">
          <w:marLeft w:val="0"/>
          <w:marRight w:val="0"/>
          <w:marTop w:val="30"/>
          <w:marBottom w:val="0"/>
          <w:divBdr>
            <w:top w:val="none" w:sz="0" w:space="0" w:color="auto"/>
            <w:left w:val="none" w:sz="0" w:space="0" w:color="auto"/>
            <w:bottom w:val="none" w:sz="0" w:space="0" w:color="auto"/>
            <w:right w:val="none" w:sz="0" w:space="0" w:color="auto"/>
          </w:divBdr>
        </w:div>
      </w:divsChild>
    </w:div>
    <w:div w:id="105127846">
      <w:bodyDiv w:val="1"/>
      <w:marLeft w:val="0"/>
      <w:marRight w:val="0"/>
      <w:marTop w:val="0"/>
      <w:marBottom w:val="0"/>
      <w:divBdr>
        <w:top w:val="none" w:sz="0" w:space="0" w:color="auto"/>
        <w:left w:val="none" w:sz="0" w:space="0" w:color="auto"/>
        <w:bottom w:val="none" w:sz="0" w:space="0" w:color="auto"/>
        <w:right w:val="none" w:sz="0" w:space="0" w:color="auto"/>
      </w:divBdr>
    </w:div>
    <w:div w:id="284119809">
      <w:bodyDiv w:val="1"/>
      <w:marLeft w:val="0"/>
      <w:marRight w:val="0"/>
      <w:marTop w:val="0"/>
      <w:marBottom w:val="0"/>
      <w:divBdr>
        <w:top w:val="none" w:sz="0" w:space="0" w:color="auto"/>
        <w:left w:val="none" w:sz="0" w:space="0" w:color="auto"/>
        <w:bottom w:val="none" w:sz="0" w:space="0" w:color="auto"/>
        <w:right w:val="none" w:sz="0" w:space="0" w:color="auto"/>
      </w:divBdr>
      <w:divsChild>
        <w:div w:id="1650205262">
          <w:marLeft w:val="0"/>
          <w:marRight w:val="0"/>
          <w:marTop w:val="30"/>
          <w:marBottom w:val="0"/>
          <w:divBdr>
            <w:top w:val="none" w:sz="0" w:space="0" w:color="auto"/>
            <w:left w:val="none" w:sz="0" w:space="0" w:color="auto"/>
            <w:bottom w:val="none" w:sz="0" w:space="0" w:color="auto"/>
            <w:right w:val="none" w:sz="0" w:space="0" w:color="auto"/>
          </w:divBdr>
        </w:div>
      </w:divsChild>
    </w:div>
    <w:div w:id="325206333">
      <w:bodyDiv w:val="1"/>
      <w:marLeft w:val="0"/>
      <w:marRight w:val="0"/>
      <w:marTop w:val="0"/>
      <w:marBottom w:val="0"/>
      <w:divBdr>
        <w:top w:val="none" w:sz="0" w:space="0" w:color="auto"/>
        <w:left w:val="none" w:sz="0" w:space="0" w:color="auto"/>
        <w:bottom w:val="none" w:sz="0" w:space="0" w:color="auto"/>
        <w:right w:val="none" w:sz="0" w:space="0" w:color="auto"/>
      </w:divBdr>
    </w:div>
    <w:div w:id="337924161">
      <w:bodyDiv w:val="1"/>
      <w:marLeft w:val="0"/>
      <w:marRight w:val="0"/>
      <w:marTop w:val="0"/>
      <w:marBottom w:val="0"/>
      <w:divBdr>
        <w:top w:val="none" w:sz="0" w:space="0" w:color="auto"/>
        <w:left w:val="none" w:sz="0" w:space="0" w:color="auto"/>
        <w:bottom w:val="none" w:sz="0" w:space="0" w:color="auto"/>
        <w:right w:val="none" w:sz="0" w:space="0" w:color="auto"/>
      </w:divBdr>
      <w:divsChild>
        <w:div w:id="944847016">
          <w:marLeft w:val="0"/>
          <w:marRight w:val="0"/>
          <w:marTop w:val="30"/>
          <w:marBottom w:val="0"/>
          <w:divBdr>
            <w:top w:val="none" w:sz="0" w:space="0" w:color="auto"/>
            <w:left w:val="none" w:sz="0" w:space="0" w:color="auto"/>
            <w:bottom w:val="none" w:sz="0" w:space="0" w:color="auto"/>
            <w:right w:val="none" w:sz="0" w:space="0" w:color="auto"/>
          </w:divBdr>
        </w:div>
      </w:divsChild>
    </w:div>
    <w:div w:id="372772506">
      <w:bodyDiv w:val="1"/>
      <w:marLeft w:val="0"/>
      <w:marRight w:val="0"/>
      <w:marTop w:val="0"/>
      <w:marBottom w:val="0"/>
      <w:divBdr>
        <w:top w:val="none" w:sz="0" w:space="0" w:color="auto"/>
        <w:left w:val="none" w:sz="0" w:space="0" w:color="auto"/>
        <w:bottom w:val="none" w:sz="0" w:space="0" w:color="auto"/>
        <w:right w:val="none" w:sz="0" w:space="0" w:color="auto"/>
      </w:divBdr>
      <w:divsChild>
        <w:div w:id="338391155">
          <w:marLeft w:val="0"/>
          <w:marRight w:val="0"/>
          <w:marTop w:val="30"/>
          <w:marBottom w:val="0"/>
          <w:divBdr>
            <w:top w:val="none" w:sz="0" w:space="0" w:color="auto"/>
            <w:left w:val="none" w:sz="0" w:space="0" w:color="auto"/>
            <w:bottom w:val="none" w:sz="0" w:space="0" w:color="auto"/>
            <w:right w:val="none" w:sz="0" w:space="0" w:color="auto"/>
          </w:divBdr>
        </w:div>
      </w:divsChild>
    </w:div>
    <w:div w:id="676003957">
      <w:bodyDiv w:val="1"/>
      <w:marLeft w:val="0"/>
      <w:marRight w:val="0"/>
      <w:marTop w:val="0"/>
      <w:marBottom w:val="0"/>
      <w:divBdr>
        <w:top w:val="none" w:sz="0" w:space="0" w:color="auto"/>
        <w:left w:val="none" w:sz="0" w:space="0" w:color="auto"/>
        <w:bottom w:val="none" w:sz="0" w:space="0" w:color="auto"/>
        <w:right w:val="none" w:sz="0" w:space="0" w:color="auto"/>
      </w:divBdr>
      <w:divsChild>
        <w:div w:id="879362709">
          <w:marLeft w:val="0"/>
          <w:marRight w:val="0"/>
          <w:marTop w:val="30"/>
          <w:marBottom w:val="0"/>
          <w:divBdr>
            <w:top w:val="none" w:sz="0" w:space="0" w:color="auto"/>
            <w:left w:val="none" w:sz="0" w:space="0" w:color="auto"/>
            <w:bottom w:val="none" w:sz="0" w:space="0" w:color="auto"/>
            <w:right w:val="none" w:sz="0" w:space="0" w:color="auto"/>
          </w:divBdr>
        </w:div>
      </w:divsChild>
    </w:div>
    <w:div w:id="707221983">
      <w:bodyDiv w:val="1"/>
      <w:marLeft w:val="0"/>
      <w:marRight w:val="0"/>
      <w:marTop w:val="0"/>
      <w:marBottom w:val="0"/>
      <w:divBdr>
        <w:top w:val="none" w:sz="0" w:space="0" w:color="auto"/>
        <w:left w:val="none" w:sz="0" w:space="0" w:color="auto"/>
        <w:bottom w:val="none" w:sz="0" w:space="0" w:color="auto"/>
        <w:right w:val="none" w:sz="0" w:space="0" w:color="auto"/>
      </w:divBdr>
    </w:div>
    <w:div w:id="763764442">
      <w:bodyDiv w:val="1"/>
      <w:marLeft w:val="0"/>
      <w:marRight w:val="0"/>
      <w:marTop w:val="0"/>
      <w:marBottom w:val="0"/>
      <w:divBdr>
        <w:top w:val="none" w:sz="0" w:space="0" w:color="auto"/>
        <w:left w:val="none" w:sz="0" w:space="0" w:color="auto"/>
        <w:bottom w:val="none" w:sz="0" w:space="0" w:color="auto"/>
        <w:right w:val="none" w:sz="0" w:space="0" w:color="auto"/>
      </w:divBdr>
    </w:div>
    <w:div w:id="802893661">
      <w:bodyDiv w:val="1"/>
      <w:marLeft w:val="0"/>
      <w:marRight w:val="0"/>
      <w:marTop w:val="0"/>
      <w:marBottom w:val="0"/>
      <w:divBdr>
        <w:top w:val="none" w:sz="0" w:space="0" w:color="auto"/>
        <w:left w:val="none" w:sz="0" w:space="0" w:color="auto"/>
        <w:bottom w:val="none" w:sz="0" w:space="0" w:color="auto"/>
        <w:right w:val="none" w:sz="0" w:space="0" w:color="auto"/>
      </w:divBdr>
      <w:divsChild>
        <w:div w:id="1433938514">
          <w:marLeft w:val="0"/>
          <w:marRight w:val="0"/>
          <w:marTop w:val="30"/>
          <w:marBottom w:val="0"/>
          <w:divBdr>
            <w:top w:val="none" w:sz="0" w:space="0" w:color="auto"/>
            <w:left w:val="none" w:sz="0" w:space="0" w:color="auto"/>
            <w:bottom w:val="none" w:sz="0" w:space="0" w:color="auto"/>
            <w:right w:val="none" w:sz="0" w:space="0" w:color="auto"/>
          </w:divBdr>
        </w:div>
      </w:divsChild>
    </w:div>
    <w:div w:id="836313366">
      <w:bodyDiv w:val="1"/>
      <w:marLeft w:val="0"/>
      <w:marRight w:val="0"/>
      <w:marTop w:val="0"/>
      <w:marBottom w:val="0"/>
      <w:divBdr>
        <w:top w:val="none" w:sz="0" w:space="0" w:color="auto"/>
        <w:left w:val="none" w:sz="0" w:space="0" w:color="auto"/>
        <w:bottom w:val="none" w:sz="0" w:space="0" w:color="auto"/>
        <w:right w:val="none" w:sz="0" w:space="0" w:color="auto"/>
      </w:divBdr>
    </w:div>
    <w:div w:id="857161914">
      <w:bodyDiv w:val="1"/>
      <w:marLeft w:val="0"/>
      <w:marRight w:val="0"/>
      <w:marTop w:val="0"/>
      <w:marBottom w:val="0"/>
      <w:divBdr>
        <w:top w:val="none" w:sz="0" w:space="0" w:color="auto"/>
        <w:left w:val="none" w:sz="0" w:space="0" w:color="auto"/>
        <w:bottom w:val="none" w:sz="0" w:space="0" w:color="auto"/>
        <w:right w:val="none" w:sz="0" w:space="0" w:color="auto"/>
      </w:divBdr>
    </w:div>
    <w:div w:id="966468361">
      <w:bodyDiv w:val="1"/>
      <w:marLeft w:val="0"/>
      <w:marRight w:val="0"/>
      <w:marTop w:val="0"/>
      <w:marBottom w:val="0"/>
      <w:divBdr>
        <w:top w:val="none" w:sz="0" w:space="0" w:color="auto"/>
        <w:left w:val="none" w:sz="0" w:space="0" w:color="auto"/>
        <w:bottom w:val="none" w:sz="0" w:space="0" w:color="auto"/>
        <w:right w:val="none" w:sz="0" w:space="0" w:color="auto"/>
      </w:divBdr>
      <w:divsChild>
        <w:div w:id="465128438">
          <w:marLeft w:val="0"/>
          <w:marRight w:val="0"/>
          <w:marTop w:val="30"/>
          <w:marBottom w:val="0"/>
          <w:divBdr>
            <w:top w:val="none" w:sz="0" w:space="0" w:color="auto"/>
            <w:left w:val="none" w:sz="0" w:space="0" w:color="auto"/>
            <w:bottom w:val="none" w:sz="0" w:space="0" w:color="auto"/>
            <w:right w:val="none" w:sz="0" w:space="0" w:color="auto"/>
          </w:divBdr>
        </w:div>
      </w:divsChild>
    </w:div>
    <w:div w:id="973481918">
      <w:bodyDiv w:val="1"/>
      <w:marLeft w:val="0"/>
      <w:marRight w:val="0"/>
      <w:marTop w:val="0"/>
      <w:marBottom w:val="0"/>
      <w:divBdr>
        <w:top w:val="none" w:sz="0" w:space="0" w:color="auto"/>
        <w:left w:val="none" w:sz="0" w:space="0" w:color="auto"/>
        <w:bottom w:val="none" w:sz="0" w:space="0" w:color="auto"/>
        <w:right w:val="none" w:sz="0" w:space="0" w:color="auto"/>
      </w:divBdr>
    </w:div>
    <w:div w:id="976107027">
      <w:bodyDiv w:val="1"/>
      <w:marLeft w:val="0"/>
      <w:marRight w:val="0"/>
      <w:marTop w:val="0"/>
      <w:marBottom w:val="0"/>
      <w:divBdr>
        <w:top w:val="none" w:sz="0" w:space="0" w:color="auto"/>
        <w:left w:val="none" w:sz="0" w:space="0" w:color="auto"/>
        <w:bottom w:val="none" w:sz="0" w:space="0" w:color="auto"/>
        <w:right w:val="none" w:sz="0" w:space="0" w:color="auto"/>
      </w:divBdr>
    </w:div>
    <w:div w:id="985550567">
      <w:bodyDiv w:val="1"/>
      <w:marLeft w:val="0"/>
      <w:marRight w:val="0"/>
      <w:marTop w:val="0"/>
      <w:marBottom w:val="0"/>
      <w:divBdr>
        <w:top w:val="none" w:sz="0" w:space="0" w:color="auto"/>
        <w:left w:val="none" w:sz="0" w:space="0" w:color="auto"/>
        <w:bottom w:val="none" w:sz="0" w:space="0" w:color="auto"/>
        <w:right w:val="none" w:sz="0" w:space="0" w:color="auto"/>
      </w:divBdr>
    </w:div>
    <w:div w:id="1069572858">
      <w:bodyDiv w:val="1"/>
      <w:marLeft w:val="0"/>
      <w:marRight w:val="0"/>
      <w:marTop w:val="0"/>
      <w:marBottom w:val="0"/>
      <w:divBdr>
        <w:top w:val="none" w:sz="0" w:space="0" w:color="auto"/>
        <w:left w:val="none" w:sz="0" w:space="0" w:color="auto"/>
        <w:bottom w:val="none" w:sz="0" w:space="0" w:color="auto"/>
        <w:right w:val="none" w:sz="0" w:space="0" w:color="auto"/>
      </w:divBdr>
    </w:div>
    <w:div w:id="1123570587">
      <w:bodyDiv w:val="1"/>
      <w:marLeft w:val="0"/>
      <w:marRight w:val="0"/>
      <w:marTop w:val="0"/>
      <w:marBottom w:val="0"/>
      <w:divBdr>
        <w:top w:val="none" w:sz="0" w:space="0" w:color="auto"/>
        <w:left w:val="none" w:sz="0" w:space="0" w:color="auto"/>
        <w:bottom w:val="none" w:sz="0" w:space="0" w:color="auto"/>
        <w:right w:val="none" w:sz="0" w:space="0" w:color="auto"/>
      </w:divBdr>
    </w:div>
    <w:div w:id="1145200007">
      <w:bodyDiv w:val="1"/>
      <w:marLeft w:val="0"/>
      <w:marRight w:val="0"/>
      <w:marTop w:val="0"/>
      <w:marBottom w:val="0"/>
      <w:divBdr>
        <w:top w:val="none" w:sz="0" w:space="0" w:color="auto"/>
        <w:left w:val="none" w:sz="0" w:space="0" w:color="auto"/>
        <w:bottom w:val="none" w:sz="0" w:space="0" w:color="auto"/>
        <w:right w:val="none" w:sz="0" w:space="0" w:color="auto"/>
      </w:divBdr>
    </w:div>
    <w:div w:id="1169903201">
      <w:bodyDiv w:val="1"/>
      <w:marLeft w:val="0"/>
      <w:marRight w:val="0"/>
      <w:marTop w:val="0"/>
      <w:marBottom w:val="0"/>
      <w:divBdr>
        <w:top w:val="none" w:sz="0" w:space="0" w:color="auto"/>
        <w:left w:val="none" w:sz="0" w:space="0" w:color="auto"/>
        <w:bottom w:val="none" w:sz="0" w:space="0" w:color="auto"/>
        <w:right w:val="none" w:sz="0" w:space="0" w:color="auto"/>
      </w:divBdr>
      <w:divsChild>
        <w:div w:id="1518884632">
          <w:marLeft w:val="0"/>
          <w:marRight w:val="0"/>
          <w:marTop w:val="30"/>
          <w:marBottom w:val="0"/>
          <w:divBdr>
            <w:top w:val="none" w:sz="0" w:space="0" w:color="auto"/>
            <w:left w:val="none" w:sz="0" w:space="0" w:color="auto"/>
            <w:bottom w:val="none" w:sz="0" w:space="0" w:color="auto"/>
            <w:right w:val="none" w:sz="0" w:space="0" w:color="auto"/>
          </w:divBdr>
        </w:div>
      </w:divsChild>
    </w:div>
    <w:div w:id="1173302313">
      <w:bodyDiv w:val="1"/>
      <w:marLeft w:val="0"/>
      <w:marRight w:val="0"/>
      <w:marTop w:val="0"/>
      <w:marBottom w:val="0"/>
      <w:divBdr>
        <w:top w:val="none" w:sz="0" w:space="0" w:color="auto"/>
        <w:left w:val="none" w:sz="0" w:space="0" w:color="auto"/>
        <w:bottom w:val="none" w:sz="0" w:space="0" w:color="auto"/>
        <w:right w:val="none" w:sz="0" w:space="0" w:color="auto"/>
      </w:divBdr>
    </w:div>
    <w:div w:id="1173374701">
      <w:bodyDiv w:val="1"/>
      <w:marLeft w:val="0"/>
      <w:marRight w:val="0"/>
      <w:marTop w:val="0"/>
      <w:marBottom w:val="0"/>
      <w:divBdr>
        <w:top w:val="none" w:sz="0" w:space="0" w:color="auto"/>
        <w:left w:val="none" w:sz="0" w:space="0" w:color="auto"/>
        <w:bottom w:val="none" w:sz="0" w:space="0" w:color="auto"/>
        <w:right w:val="none" w:sz="0" w:space="0" w:color="auto"/>
      </w:divBdr>
    </w:div>
    <w:div w:id="1187715199">
      <w:bodyDiv w:val="1"/>
      <w:marLeft w:val="0"/>
      <w:marRight w:val="0"/>
      <w:marTop w:val="0"/>
      <w:marBottom w:val="0"/>
      <w:divBdr>
        <w:top w:val="none" w:sz="0" w:space="0" w:color="auto"/>
        <w:left w:val="none" w:sz="0" w:space="0" w:color="auto"/>
        <w:bottom w:val="none" w:sz="0" w:space="0" w:color="auto"/>
        <w:right w:val="none" w:sz="0" w:space="0" w:color="auto"/>
      </w:divBdr>
      <w:divsChild>
        <w:div w:id="469638007">
          <w:marLeft w:val="0"/>
          <w:marRight w:val="0"/>
          <w:marTop w:val="30"/>
          <w:marBottom w:val="0"/>
          <w:divBdr>
            <w:top w:val="none" w:sz="0" w:space="0" w:color="auto"/>
            <w:left w:val="none" w:sz="0" w:space="0" w:color="auto"/>
            <w:bottom w:val="none" w:sz="0" w:space="0" w:color="auto"/>
            <w:right w:val="none" w:sz="0" w:space="0" w:color="auto"/>
          </w:divBdr>
        </w:div>
      </w:divsChild>
    </w:div>
    <w:div w:id="1205756976">
      <w:bodyDiv w:val="1"/>
      <w:marLeft w:val="0"/>
      <w:marRight w:val="0"/>
      <w:marTop w:val="0"/>
      <w:marBottom w:val="0"/>
      <w:divBdr>
        <w:top w:val="none" w:sz="0" w:space="0" w:color="auto"/>
        <w:left w:val="none" w:sz="0" w:space="0" w:color="auto"/>
        <w:bottom w:val="none" w:sz="0" w:space="0" w:color="auto"/>
        <w:right w:val="none" w:sz="0" w:space="0" w:color="auto"/>
      </w:divBdr>
    </w:div>
    <w:div w:id="1252618229">
      <w:bodyDiv w:val="1"/>
      <w:marLeft w:val="0"/>
      <w:marRight w:val="0"/>
      <w:marTop w:val="0"/>
      <w:marBottom w:val="0"/>
      <w:divBdr>
        <w:top w:val="none" w:sz="0" w:space="0" w:color="auto"/>
        <w:left w:val="none" w:sz="0" w:space="0" w:color="auto"/>
        <w:bottom w:val="none" w:sz="0" w:space="0" w:color="auto"/>
        <w:right w:val="none" w:sz="0" w:space="0" w:color="auto"/>
      </w:divBdr>
      <w:divsChild>
        <w:div w:id="2135561032">
          <w:marLeft w:val="0"/>
          <w:marRight w:val="0"/>
          <w:marTop w:val="30"/>
          <w:marBottom w:val="0"/>
          <w:divBdr>
            <w:top w:val="none" w:sz="0" w:space="0" w:color="auto"/>
            <w:left w:val="none" w:sz="0" w:space="0" w:color="auto"/>
            <w:bottom w:val="none" w:sz="0" w:space="0" w:color="auto"/>
            <w:right w:val="none" w:sz="0" w:space="0" w:color="auto"/>
          </w:divBdr>
        </w:div>
      </w:divsChild>
    </w:div>
    <w:div w:id="1279491049">
      <w:bodyDiv w:val="1"/>
      <w:marLeft w:val="0"/>
      <w:marRight w:val="0"/>
      <w:marTop w:val="0"/>
      <w:marBottom w:val="0"/>
      <w:divBdr>
        <w:top w:val="none" w:sz="0" w:space="0" w:color="auto"/>
        <w:left w:val="none" w:sz="0" w:space="0" w:color="auto"/>
        <w:bottom w:val="none" w:sz="0" w:space="0" w:color="auto"/>
        <w:right w:val="none" w:sz="0" w:space="0" w:color="auto"/>
      </w:divBdr>
    </w:div>
    <w:div w:id="1288194331">
      <w:bodyDiv w:val="1"/>
      <w:marLeft w:val="0"/>
      <w:marRight w:val="0"/>
      <w:marTop w:val="0"/>
      <w:marBottom w:val="0"/>
      <w:divBdr>
        <w:top w:val="none" w:sz="0" w:space="0" w:color="auto"/>
        <w:left w:val="none" w:sz="0" w:space="0" w:color="auto"/>
        <w:bottom w:val="none" w:sz="0" w:space="0" w:color="auto"/>
        <w:right w:val="none" w:sz="0" w:space="0" w:color="auto"/>
      </w:divBdr>
      <w:divsChild>
        <w:div w:id="286933012">
          <w:marLeft w:val="0"/>
          <w:marRight w:val="0"/>
          <w:marTop w:val="30"/>
          <w:marBottom w:val="0"/>
          <w:divBdr>
            <w:top w:val="none" w:sz="0" w:space="0" w:color="auto"/>
            <w:left w:val="none" w:sz="0" w:space="0" w:color="auto"/>
            <w:bottom w:val="none" w:sz="0" w:space="0" w:color="auto"/>
            <w:right w:val="none" w:sz="0" w:space="0" w:color="auto"/>
          </w:divBdr>
        </w:div>
      </w:divsChild>
    </w:div>
    <w:div w:id="1349020743">
      <w:bodyDiv w:val="1"/>
      <w:marLeft w:val="0"/>
      <w:marRight w:val="0"/>
      <w:marTop w:val="0"/>
      <w:marBottom w:val="0"/>
      <w:divBdr>
        <w:top w:val="none" w:sz="0" w:space="0" w:color="auto"/>
        <w:left w:val="none" w:sz="0" w:space="0" w:color="auto"/>
        <w:bottom w:val="none" w:sz="0" w:space="0" w:color="auto"/>
        <w:right w:val="none" w:sz="0" w:space="0" w:color="auto"/>
      </w:divBdr>
      <w:divsChild>
        <w:div w:id="232158068">
          <w:marLeft w:val="0"/>
          <w:marRight w:val="0"/>
          <w:marTop w:val="30"/>
          <w:marBottom w:val="0"/>
          <w:divBdr>
            <w:top w:val="none" w:sz="0" w:space="0" w:color="auto"/>
            <w:left w:val="none" w:sz="0" w:space="0" w:color="auto"/>
            <w:bottom w:val="none" w:sz="0" w:space="0" w:color="auto"/>
            <w:right w:val="none" w:sz="0" w:space="0" w:color="auto"/>
          </w:divBdr>
        </w:div>
      </w:divsChild>
    </w:div>
    <w:div w:id="1359625973">
      <w:bodyDiv w:val="1"/>
      <w:marLeft w:val="0"/>
      <w:marRight w:val="0"/>
      <w:marTop w:val="0"/>
      <w:marBottom w:val="0"/>
      <w:divBdr>
        <w:top w:val="none" w:sz="0" w:space="0" w:color="auto"/>
        <w:left w:val="none" w:sz="0" w:space="0" w:color="auto"/>
        <w:bottom w:val="none" w:sz="0" w:space="0" w:color="auto"/>
        <w:right w:val="none" w:sz="0" w:space="0" w:color="auto"/>
      </w:divBdr>
    </w:div>
    <w:div w:id="1457678426">
      <w:bodyDiv w:val="1"/>
      <w:marLeft w:val="0"/>
      <w:marRight w:val="0"/>
      <w:marTop w:val="0"/>
      <w:marBottom w:val="0"/>
      <w:divBdr>
        <w:top w:val="none" w:sz="0" w:space="0" w:color="auto"/>
        <w:left w:val="none" w:sz="0" w:space="0" w:color="auto"/>
        <w:bottom w:val="none" w:sz="0" w:space="0" w:color="auto"/>
        <w:right w:val="none" w:sz="0" w:space="0" w:color="auto"/>
      </w:divBdr>
    </w:div>
    <w:div w:id="1492526588">
      <w:bodyDiv w:val="1"/>
      <w:marLeft w:val="0"/>
      <w:marRight w:val="0"/>
      <w:marTop w:val="0"/>
      <w:marBottom w:val="0"/>
      <w:divBdr>
        <w:top w:val="none" w:sz="0" w:space="0" w:color="auto"/>
        <w:left w:val="none" w:sz="0" w:space="0" w:color="auto"/>
        <w:bottom w:val="none" w:sz="0" w:space="0" w:color="auto"/>
        <w:right w:val="none" w:sz="0" w:space="0" w:color="auto"/>
      </w:divBdr>
    </w:div>
    <w:div w:id="1493984207">
      <w:bodyDiv w:val="1"/>
      <w:marLeft w:val="0"/>
      <w:marRight w:val="0"/>
      <w:marTop w:val="0"/>
      <w:marBottom w:val="0"/>
      <w:divBdr>
        <w:top w:val="none" w:sz="0" w:space="0" w:color="auto"/>
        <w:left w:val="none" w:sz="0" w:space="0" w:color="auto"/>
        <w:bottom w:val="none" w:sz="0" w:space="0" w:color="auto"/>
        <w:right w:val="none" w:sz="0" w:space="0" w:color="auto"/>
      </w:divBdr>
      <w:divsChild>
        <w:div w:id="789250484">
          <w:marLeft w:val="0"/>
          <w:marRight w:val="0"/>
          <w:marTop w:val="30"/>
          <w:marBottom w:val="0"/>
          <w:divBdr>
            <w:top w:val="none" w:sz="0" w:space="0" w:color="auto"/>
            <w:left w:val="none" w:sz="0" w:space="0" w:color="auto"/>
            <w:bottom w:val="none" w:sz="0" w:space="0" w:color="auto"/>
            <w:right w:val="none" w:sz="0" w:space="0" w:color="auto"/>
          </w:divBdr>
        </w:div>
      </w:divsChild>
    </w:div>
    <w:div w:id="1505321764">
      <w:bodyDiv w:val="1"/>
      <w:marLeft w:val="0"/>
      <w:marRight w:val="0"/>
      <w:marTop w:val="0"/>
      <w:marBottom w:val="0"/>
      <w:divBdr>
        <w:top w:val="none" w:sz="0" w:space="0" w:color="auto"/>
        <w:left w:val="none" w:sz="0" w:space="0" w:color="auto"/>
        <w:bottom w:val="none" w:sz="0" w:space="0" w:color="auto"/>
        <w:right w:val="none" w:sz="0" w:space="0" w:color="auto"/>
      </w:divBdr>
    </w:div>
    <w:div w:id="1510560749">
      <w:bodyDiv w:val="1"/>
      <w:marLeft w:val="0"/>
      <w:marRight w:val="0"/>
      <w:marTop w:val="0"/>
      <w:marBottom w:val="0"/>
      <w:divBdr>
        <w:top w:val="none" w:sz="0" w:space="0" w:color="auto"/>
        <w:left w:val="none" w:sz="0" w:space="0" w:color="auto"/>
        <w:bottom w:val="none" w:sz="0" w:space="0" w:color="auto"/>
        <w:right w:val="none" w:sz="0" w:space="0" w:color="auto"/>
      </w:divBdr>
      <w:divsChild>
        <w:div w:id="1246693415">
          <w:marLeft w:val="0"/>
          <w:marRight w:val="0"/>
          <w:marTop w:val="30"/>
          <w:marBottom w:val="0"/>
          <w:divBdr>
            <w:top w:val="none" w:sz="0" w:space="0" w:color="auto"/>
            <w:left w:val="none" w:sz="0" w:space="0" w:color="auto"/>
            <w:bottom w:val="none" w:sz="0" w:space="0" w:color="auto"/>
            <w:right w:val="none" w:sz="0" w:space="0" w:color="auto"/>
          </w:divBdr>
        </w:div>
      </w:divsChild>
    </w:div>
    <w:div w:id="1634746228">
      <w:bodyDiv w:val="1"/>
      <w:marLeft w:val="0"/>
      <w:marRight w:val="0"/>
      <w:marTop w:val="0"/>
      <w:marBottom w:val="0"/>
      <w:divBdr>
        <w:top w:val="none" w:sz="0" w:space="0" w:color="auto"/>
        <w:left w:val="none" w:sz="0" w:space="0" w:color="auto"/>
        <w:bottom w:val="none" w:sz="0" w:space="0" w:color="auto"/>
        <w:right w:val="none" w:sz="0" w:space="0" w:color="auto"/>
      </w:divBdr>
    </w:div>
    <w:div w:id="1678539065">
      <w:bodyDiv w:val="1"/>
      <w:marLeft w:val="0"/>
      <w:marRight w:val="0"/>
      <w:marTop w:val="0"/>
      <w:marBottom w:val="0"/>
      <w:divBdr>
        <w:top w:val="none" w:sz="0" w:space="0" w:color="auto"/>
        <w:left w:val="none" w:sz="0" w:space="0" w:color="auto"/>
        <w:bottom w:val="none" w:sz="0" w:space="0" w:color="auto"/>
        <w:right w:val="none" w:sz="0" w:space="0" w:color="auto"/>
      </w:divBdr>
    </w:div>
    <w:div w:id="1686246568">
      <w:bodyDiv w:val="1"/>
      <w:marLeft w:val="0"/>
      <w:marRight w:val="0"/>
      <w:marTop w:val="0"/>
      <w:marBottom w:val="0"/>
      <w:divBdr>
        <w:top w:val="none" w:sz="0" w:space="0" w:color="auto"/>
        <w:left w:val="none" w:sz="0" w:space="0" w:color="auto"/>
        <w:bottom w:val="none" w:sz="0" w:space="0" w:color="auto"/>
        <w:right w:val="none" w:sz="0" w:space="0" w:color="auto"/>
      </w:divBdr>
    </w:div>
    <w:div w:id="1715500063">
      <w:bodyDiv w:val="1"/>
      <w:marLeft w:val="0"/>
      <w:marRight w:val="0"/>
      <w:marTop w:val="0"/>
      <w:marBottom w:val="0"/>
      <w:divBdr>
        <w:top w:val="none" w:sz="0" w:space="0" w:color="auto"/>
        <w:left w:val="none" w:sz="0" w:space="0" w:color="auto"/>
        <w:bottom w:val="none" w:sz="0" w:space="0" w:color="auto"/>
        <w:right w:val="none" w:sz="0" w:space="0" w:color="auto"/>
      </w:divBdr>
    </w:div>
    <w:div w:id="1760053965">
      <w:bodyDiv w:val="1"/>
      <w:marLeft w:val="0"/>
      <w:marRight w:val="0"/>
      <w:marTop w:val="0"/>
      <w:marBottom w:val="0"/>
      <w:divBdr>
        <w:top w:val="none" w:sz="0" w:space="0" w:color="auto"/>
        <w:left w:val="none" w:sz="0" w:space="0" w:color="auto"/>
        <w:bottom w:val="none" w:sz="0" w:space="0" w:color="auto"/>
        <w:right w:val="none" w:sz="0" w:space="0" w:color="auto"/>
      </w:divBdr>
      <w:divsChild>
        <w:div w:id="1883903464">
          <w:marLeft w:val="0"/>
          <w:marRight w:val="0"/>
          <w:marTop w:val="30"/>
          <w:marBottom w:val="0"/>
          <w:divBdr>
            <w:top w:val="none" w:sz="0" w:space="0" w:color="auto"/>
            <w:left w:val="none" w:sz="0" w:space="0" w:color="auto"/>
            <w:bottom w:val="none" w:sz="0" w:space="0" w:color="auto"/>
            <w:right w:val="none" w:sz="0" w:space="0" w:color="auto"/>
          </w:divBdr>
        </w:div>
      </w:divsChild>
    </w:div>
    <w:div w:id="1877230813">
      <w:bodyDiv w:val="1"/>
      <w:marLeft w:val="0"/>
      <w:marRight w:val="0"/>
      <w:marTop w:val="0"/>
      <w:marBottom w:val="0"/>
      <w:divBdr>
        <w:top w:val="none" w:sz="0" w:space="0" w:color="auto"/>
        <w:left w:val="none" w:sz="0" w:space="0" w:color="auto"/>
        <w:bottom w:val="none" w:sz="0" w:space="0" w:color="auto"/>
        <w:right w:val="none" w:sz="0" w:space="0" w:color="auto"/>
      </w:divBdr>
    </w:div>
    <w:div w:id="1894809029">
      <w:bodyDiv w:val="1"/>
      <w:marLeft w:val="0"/>
      <w:marRight w:val="0"/>
      <w:marTop w:val="0"/>
      <w:marBottom w:val="0"/>
      <w:divBdr>
        <w:top w:val="none" w:sz="0" w:space="0" w:color="auto"/>
        <w:left w:val="none" w:sz="0" w:space="0" w:color="auto"/>
        <w:bottom w:val="none" w:sz="0" w:space="0" w:color="auto"/>
        <w:right w:val="none" w:sz="0" w:space="0" w:color="auto"/>
      </w:divBdr>
      <w:divsChild>
        <w:div w:id="1775318309">
          <w:marLeft w:val="0"/>
          <w:marRight w:val="0"/>
          <w:marTop w:val="30"/>
          <w:marBottom w:val="0"/>
          <w:divBdr>
            <w:top w:val="none" w:sz="0" w:space="0" w:color="auto"/>
            <w:left w:val="none" w:sz="0" w:space="0" w:color="auto"/>
            <w:bottom w:val="none" w:sz="0" w:space="0" w:color="auto"/>
            <w:right w:val="none" w:sz="0" w:space="0" w:color="auto"/>
          </w:divBdr>
        </w:div>
      </w:divsChild>
    </w:div>
    <w:div w:id="1908615137">
      <w:bodyDiv w:val="1"/>
      <w:marLeft w:val="0"/>
      <w:marRight w:val="0"/>
      <w:marTop w:val="0"/>
      <w:marBottom w:val="0"/>
      <w:divBdr>
        <w:top w:val="none" w:sz="0" w:space="0" w:color="auto"/>
        <w:left w:val="none" w:sz="0" w:space="0" w:color="auto"/>
        <w:bottom w:val="none" w:sz="0" w:space="0" w:color="auto"/>
        <w:right w:val="none" w:sz="0" w:space="0" w:color="auto"/>
      </w:divBdr>
      <w:divsChild>
        <w:div w:id="341979212">
          <w:marLeft w:val="0"/>
          <w:marRight w:val="0"/>
          <w:marTop w:val="30"/>
          <w:marBottom w:val="0"/>
          <w:divBdr>
            <w:top w:val="none" w:sz="0" w:space="0" w:color="auto"/>
            <w:left w:val="none" w:sz="0" w:space="0" w:color="auto"/>
            <w:bottom w:val="none" w:sz="0" w:space="0" w:color="auto"/>
            <w:right w:val="none" w:sz="0" w:space="0" w:color="auto"/>
          </w:divBdr>
        </w:div>
      </w:divsChild>
    </w:div>
    <w:div w:id="1958872308">
      <w:bodyDiv w:val="1"/>
      <w:marLeft w:val="0"/>
      <w:marRight w:val="0"/>
      <w:marTop w:val="0"/>
      <w:marBottom w:val="0"/>
      <w:divBdr>
        <w:top w:val="none" w:sz="0" w:space="0" w:color="auto"/>
        <w:left w:val="none" w:sz="0" w:space="0" w:color="auto"/>
        <w:bottom w:val="none" w:sz="0" w:space="0" w:color="auto"/>
        <w:right w:val="none" w:sz="0" w:space="0" w:color="auto"/>
      </w:divBdr>
    </w:div>
    <w:div w:id="1980915520">
      <w:bodyDiv w:val="1"/>
      <w:marLeft w:val="0"/>
      <w:marRight w:val="0"/>
      <w:marTop w:val="0"/>
      <w:marBottom w:val="0"/>
      <w:divBdr>
        <w:top w:val="none" w:sz="0" w:space="0" w:color="auto"/>
        <w:left w:val="none" w:sz="0" w:space="0" w:color="auto"/>
        <w:bottom w:val="none" w:sz="0" w:space="0" w:color="auto"/>
        <w:right w:val="none" w:sz="0" w:space="0" w:color="auto"/>
      </w:divBdr>
    </w:div>
    <w:div w:id="2018147420">
      <w:bodyDiv w:val="1"/>
      <w:marLeft w:val="0"/>
      <w:marRight w:val="0"/>
      <w:marTop w:val="0"/>
      <w:marBottom w:val="0"/>
      <w:divBdr>
        <w:top w:val="none" w:sz="0" w:space="0" w:color="auto"/>
        <w:left w:val="none" w:sz="0" w:space="0" w:color="auto"/>
        <w:bottom w:val="none" w:sz="0" w:space="0" w:color="auto"/>
        <w:right w:val="none" w:sz="0" w:space="0" w:color="auto"/>
      </w:divBdr>
    </w:div>
    <w:div w:id="2055033524">
      <w:bodyDiv w:val="1"/>
      <w:marLeft w:val="0"/>
      <w:marRight w:val="0"/>
      <w:marTop w:val="0"/>
      <w:marBottom w:val="0"/>
      <w:divBdr>
        <w:top w:val="none" w:sz="0" w:space="0" w:color="auto"/>
        <w:left w:val="none" w:sz="0" w:space="0" w:color="auto"/>
        <w:bottom w:val="none" w:sz="0" w:space="0" w:color="auto"/>
        <w:right w:val="none" w:sz="0" w:space="0" w:color="auto"/>
      </w:divBdr>
      <w:divsChild>
        <w:div w:id="1922642060">
          <w:marLeft w:val="0"/>
          <w:marRight w:val="0"/>
          <w:marTop w:val="3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yperlink" Target="https://pixabay.com/cs/zased%C3%A1n%C3%AD-v%C4%9Bda-piktogram-%C3%BAnava-1989711/" TargetMode="External"/><Relationship Id="rId39"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bootsnipp.com/snippets/featured/news-carousel" TargetMode="External"/><Relationship Id="rId42" Type="http://schemas.openxmlformats.org/officeDocument/2006/relationships/image" Target="media/image17.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hyperlink" Target="https://pixabay.com/go/?t=list-shutterstock&amp;id=23303944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hyperlink" Target="https://www.iconfinder.com/icons/771366/facebook_logo_media_network_share_social_square_icon" TargetMode="External"/><Relationship Id="rId37" Type="http://schemas.openxmlformats.org/officeDocument/2006/relationships/hyperlink" Target="https://www.w3schools.com/howto/howto_js_filter_table.asp" TargetMode="External"/><Relationship Id="rId40" Type="http://schemas.openxmlformats.org/officeDocument/2006/relationships/image" Target="media/image15.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1.png"/><Relationship Id="rId28" Type="http://schemas.openxmlformats.org/officeDocument/2006/relationships/hyperlink" Target="https://pixabay.com/cs/%C5%BEena-zem%C4%9Bkoule-ruka-silueta-1297600/" TargetMode="External"/><Relationship Id="rId36" Type="http://schemas.openxmlformats.org/officeDocument/2006/relationships/hyperlink" Target="http://bootsnipp.com/snippets/featured/fancy-navbar-login-sign-in-form" TargetMode="Externa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s://pixabay.com/cs/avatar-%C4%8Dern%C3%A1-hlava-monochromatick%C3%A9-1299805/" TargetMode="External"/><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pixabay.com/cs/lebka-hlava-lidsk%C3%A9-lid%C3%A9-osoby-2028555/" TargetMode="External"/><Relationship Id="rId30" Type="http://schemas.openxmlformats.org/officeDocument/2006/relationships/hyperlink" Target="https://pixabay.com/cs/%C5%A1koly-u%C4%8Ditel-matematika-307641/" TargetMode="External"/><Relationship Id="rId35" Type="http://schemas.openxmlformats.org/officeDocument/2006/relationships/hyperlink" Target="http://bootsnipp.com/snippets/nPvnk" TargetMode="External"/><Relationship Id="rId43"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pixabay.com/cs/sv%C4%9Bt-zem%C4%9B-planeta-kontinenty-154527/" TargetMode="External"/><Relationship Id="rId33" Type="http://schemas.openxmlformats.org/officeDocument/2006/relationships/hyperlink" Target="https://www.iconfinder.com/icons/599559/assembling_assembly_change_control_fitting_fix_install_manage_mounting_setting_tools_useability_icon" TargetMode="External"/><Relationship Id="rId38" Type="http://schemas.openxmlformats.org/officeDocument/2006/relationships/image" Target="media/image13.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PROCHA~1\LOCALS~1\TEMP\DP0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548EC-230F-48C6-84D9-0A4CCF85A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DP04</Template>
  <TotalTime>0</TotalTime>
  <Pages>40</Pages>
  <Words>5683</Words>
  <Characters>33534</Characters>
  <Application>Microsoft Office Word</Application>
  <DocSecurity>0</DocSecurity>
  <Lines>279</Lines>
  <Paragraphs>78</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KAŘT</Company>
  <LinksUpToDate>false</LinksUpToDate>
  <CharactersWithSpaces>39139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Miroslav Janska</dc:creator>
  <cp:keywords/>
  <cp:lastModifiedBy>Miroslav Janska</cp:lastModifiedBy>
  <cp:revision>2</cp:revision>
  <cp:lastPrinted>2003-04-09T09:02:00Z</cp:lastPrinted>
  <dcterms:created xsi:type="dcterms:W3CDTF">2017-03-29T12:42:00Z</dcterms:created>
  <dcterms:modified xsi:type="dcterms:W3CDTF">2017-03-29T12:42:00Z</dcterms:modified>
</cp:coreProperties>
</file>